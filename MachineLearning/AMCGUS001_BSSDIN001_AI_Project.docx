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9AF026" w14:textId="369FF413" w:rsidR="0007392C" w:rsidRPr="00586A35" w:rsidRDefault="008F630C" w:rsidP="007A502C">
      <w:pPr>
        <w:pStyle w:val="Titledocument"/>
        <w:rPr>
          <w14:ligatures w14:val="standard"/>
        </w:rPr>
      </w:pPr>
      <w:r>
        <w:rPr>
          <w:bCs/>
          <w14:ligatures w14:val="standard"/>
        </w:rPr>
        <w:t>Predicting Student’s Weekend Alcohol Consumption</w:t>
      </w:r>
    </w:p>
    <w:p w14:paraId="0F8119A6" w14:textId="77777777" w:rsidR="00586A35" w:rsidRPr="00586A35" w:rsidRDefault="00586A35" w:rsidP="00F3231F">
      <w:pPr>
        <w:pStyle w:val="Authors"/>
        <w:rPr>
          <w:rStyle w:val="FirstName"/>
          <w14:ligatures w14:val="standard"/>
        </w:rPr>
        <w:sectPr w:rsidR="00586A35" w:rsidRPr="00586A35" w:rsidSect="00586A35">
          <w:headerReference w:type="default" r:id="rId9"/>
          <w:footerReference w:type="even" r:id="rId10"/>
          <w:footerReference w:type="default" r:id="rId11"/>
          <w:endnotePr>
            <w:numFmt w:val="decimal"/>
          </w:endnotePr>
          <w:type w:val="continuous"/>
          <w:pgSz w:w="12240" w:h="15840" w:code="9"/>
          <w:pgMar w:top="1500" w:right="1080" w:bottom="1600" w:left="1080" w:header="1080" w:footer="1080" w:gutter="0"/>
          <w:pgNumType w:start="1"/>
          <w:cols w:space="480"/>
          <w:titlePg/>
          <w:docGrid w:linePitch="360"/>
        </w:sectPr>
      </w:pPr>
    </w:p>
    <w:p w14:paraId="2D6F3E19" w14:textId="4D3046D8" w:rsidR="00586A35" w:rsidRPr="00586A35" w:rsidRDefault="00DC1B5D" w:rsidP="001C242C">
      <w:pPr>
        <w:pStyle w:val="Authors"/>
        <w:jc w:val="center"/>
        <w:rPr>
          <w14:ligatures w14:val="standard"/>
        </w:rPr>
      </w:pPr>
      <w:r>
        <w:rPr>
          <w:rStyle w:val="FirstName"/>
          <w14:ligatures w14:val="standard"/>
        </w:rPr>
        <w:t>Gustavo De Souza Mendes</w:t>
      </w:r>
      <w:r w:rsidR="0089066F" w:rsidRPr="00586A35">
        <w:rPr>
          <w:vertAlign w:val="superscript"/>
          <w14:ligatures w14:val="standard"/>
        </w:rPr>
        <w:t>†</w:t>
      </w:r>
      <w:r w:rsidR="00586A35" w:rsidRPr="00586A35">
        <w:rPr>
          <w14:ligatures w14:val="standard"/>
        </w:rPr>
        <w:br/>
      </w:r>
      <w:r w:rsidR="00586A35" w:rsidRPr="00586A35">
        <w:rPr>
          <w:rStyle w:val="OrgDiv"/>
          <w:color w:val="auto"/>
          <w:sz w:val="20"/>
          <w14:ligatures w14:val="standard"/>
        </w:rPr>
        <w:t xml:space="preserve"> </w:t>
      </w:r>
      <w:r>
        <w:rPr>
          <w:rStyle w:val="OrgDiv"/>
          <w:color w:val="auto"/>
          <w:sz w:val="20"/>
          <w14:ligatures w14:val="standard"/>
        </w:rPr>
        <w:t>Computer Science</w:t>
      </w:r>
      <w:r w:rsidR="00586A35" w:rsidRPr="00586A35">
        <w:rPr>
          <w:rStyle w:val="OrgName"/>
          <w:color w:val="auto"/>
          <w:sz w:val="20"/>
          <w14:ligatures w14:val="standard"/>
        </w:rPr>
        <w:br/>
        <w:t xml:space="preserve"> </w:t>
      </w:r>
      <w:r>
        <w:rPr>
          <w:rStyle w:val="OrgName"/>
          <w:color w:val="auto"/>
          <w:sz w:val="20"/>
          <w14:ligatures w14:val="standard"/>
        </w:rPr>
        <w:t>University of Cape Town</w:t>
      </w:r>
      <w:r w:rsidR="00586A35" w:rsidRPr="00586A35">
        <w:rPr>
          <w:sz w:val="20"/>
          <w14:ligatures w14:val="standard"/>
        </w:rPr>
        <w:br/>
        <w:t xml:space="preserve"> </w:t>
      </w:r>
      <w:r>
        <w:rPr>
          <w:rStyle w:val="Email"/>
          <w:color w:val="auto"/>
          <w:sz w:val="20"/>
          <w14:ligatures w14:val="standard"/>
        </w:rPr>
        <w:t>AMCGUS001</w:t>
      </w:r>
      <w:r w:rsidR="00586A35" w:rsidRPr="00586A35">
        <w:rPr>
          <w:rStyle w:val="Email"/>
          <w:color w:val="auto"/>
          <w:sz w:val="20"/>
          <w14:ligatures w14:val="standard"/>
        </w:rPr>
        <w:t>@</w:t>
      </w:r>
      <w:r>
        <w:rPr>
          <w:rStyle w:val="Email"/>
          <w:color w:val="auto"/>
          <w:sz w:val="20"/>
          <w14:ligatures w14:val="standard"/>
        </w:rPr>
        <w:t>myuct.ac.za</w:t>
      </w:r>
    </w:p>
    <w:p w14:paraId="1FAE15DB" w14:textId="6A08BAA3" w:rsidR="00F3231F" w:rsidRPr="00586A35" w:rsidRDefault="001C242C" w:rsidP="00586A35">
      <w:pPr>
        <w:pStyle w:val="Authors"/>
        <w:jc w:val="center"/>
        <w:rPr>
          <w14:ligatures w14:val="standard"/>
        </w:rPr>
      </w:pPr>
      <w:r>
        <w:rPr>
          <w:rStyle w:val="FirstName"/>
          <w14:ligatures w14:val="standard"/>
        </w:rPr>
        <w:t>Dino Bossi</w:t>
      </w:r>
      <w:r w:rsidR="00586A35" w:rsidRPr="00586A35">
        <w:rPr>
          <w14:ligatures w14:val="standard"/>
        </w:rPr>
        <w:br/>
      </w:r>
      <w:r w:rsidR="00586A35" w:rsidRPr="00586A35">
        <w:rPr>
          <w:rStyle w:val="OrgDiv"/>
          <w:color w:val="auto"/>
          <w:sz w:val="20"/>
          <w14:ligatures w14:val="standard"/>
        </w:rPr>
        <w:t xml:space="preserve"> </w:t>
      </w:r>
      <w:r>
        <w:rPr>
          <w:rStyle w:val="OrgDiv"/>
          <w:color w:val="auto"/>
          <w:sz w:val="20"/>
          <w14:ligatures w14:val="standard"/>
        </w:rPr>
        <w:t>Computer Science</w:t>
      </w:r>
      <w:r w:rsidR="00586A35" w:rsidRPr="00586A35">
        <w:rPr>
          <w:rStyle w:val="OrgName"/>
          <w:color w:val="auto"/>
          <w:sz w:val="20"/>
          <w14:ligatures w14:val="standard"/>
        </w:rPr>
        <w:br/>
      </w:r>
      <w:r>
        <w:rPr>
          <w:rStyle w:val="OrgName"/>
          <w:color w:val="auto"/>
          <w:sz w:val="20"/>
          <w14:ligatures w14:val="standard"/>
        </w:rPr>
        <w:t>University of Cape Town</w:t>
      </w:r>
      <w:r w:rsidR="00586A35" w:rsidRPr="00586A35">
        <w:rPr>
          <w:rStyle w:val="OrgName"/>
          <w:color w:val="auto"/>
          <w:sz w:val="20"/>
          <w14:ligatures w14:val="standard"/>
        </w:rPr>
        <w:br/>
        <w:t xml:space="preserve"> </w:t>
      </w:r>
      <w:r>
        <w:rPr>
          <w:rStyle w:val="City"/>
          <w:sz w:val="20"/>
          <w14:ligatures w14:val="standard"/>
        </w:rPr>
        <w:t>BSSDIN001@myuct.ac.za</w:t>
      </w:r>
    </w:p>
    <w:p w14:paraId="7489450D"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1C242C">
          <w:endnotePr>
            <w:numFmt w:val="decimal"/>
          </w:endnotePr>
          <w:type w:val="continuous"/>
          <w:pgSz w:w="12240" w:h="15840" w:code="9"/>
          <w:pgMar w:top="1500" w:right="1080" w:bottom="1600" w:left="1080" w:header="1080" w:footer="1080" w:gutter="0"/>
          <w:pgNumType w:start="1"/>
          <w:cols w:num="2" w:space="720"/>
          <w:titlePg/>
          <w:docGrid w:linePitch="360"/>
        </w:sectPr>
      </w:pPr>
    </w:p>
    <w:p w14:paraId="512B0366" w14:textId="77777777" w:rsidR="00694749" w:rsidRPr="00586A35" w:rsidRDefault="00694749" w:rsidP="00694749">
      <w:pPr>
        <w:pStyle w:val="AuthNotes"/>
        <w:rPr>
          <w:color w:val="auto"/>
          <w14:ligatures w14:val="standard"/>
        </w:rPr>
      </w:pPr>
    </w:p>
    <w:p w14:paraId="7A2E4DAC" w14:textId="77777777" w:rsidR="00586A35" w:rsidRPr="00586A35" w:rsidRDefault="00586A35" w:rsidP="00694749">
      <w:pPr>
        <w:pStyle w:val="AbsHead"/>
        <w:rP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5D66B5B8" w14:textId="77777777" w:rsidR="0007392C" w:rsidRPr="00586A35" w:rsidRDefault="007A502C" w:rsidP="00694749">
      <w:pPr>
        <w:pStyle w:val="AbsHead"/>
        <w:rPr>
          <w14:ligatures w14:val="standard"/>
        </w:rPr>
      </w:pPr>
      <w:r w:rsidRPr="00586A35">
        <w:rPr>
          <w14:ligatures w14:val="standard"/>
        </w:rPr>
        <w:t>ABSTRACT</w:t>
      </w:r>
    </w:p>
    <w:p w14:paraId="71594266" w14:textId="7360CDA0" w:rsidR="00E93E65" w:rsidRDefault="00E93E65" w:rsidP="00E93E65">
      <w:pPr>
        <w:pStyle w:val="Abstract"/>
        <w:rPr>
          <w:rFonts w:eastAsia="Verdana"/>
          <w14:ligatures w14:val="standard"/>
        </w:rPr>
      </w:pPr>
      <w:r>
        <w:rPr>
          <w:rFonts w:eastAsia="Verdana"/>
          <w14:ligatures w14:val="standard"/>
        </w:rPr>
        <w:t xml:space="preserve">This paper outlines the methodology </w:t>
      </w:r>
      <w:r w:rsidR="008A69BB">
        <w:rPr>
          <w:rFonts w:eastAsia="Verdana"/>
          <w14:ligatures w14:val="standard"/>
        </w:rPr>
        <w:t xml:space="preserve">of </w:t>
      </w:r>
      <w:r w:rsidR="00A46A60">
        <w:rPr>
          <w:rFonts w:eastAsia="Verdana"/>
          <w14:ligatures w14:val="standard"/>
        </w:rPr>
        <w:t>designing, implementing, training and evaluat</w:t>
      </w:r>
      <w:r w:rsidR="00B97699">
        <w:rPr>
          <w:rFonts w:eastAsia="Verdana"/>
          <w14:ligatures w14:val="standard"/>
        </w:rPr>
        <w:t>ing</w:t>
      </w:r>
      <w:r w:rsidR="00A46A60">
        <w:rPr>
          <w:rFonts w:eastAsia="Verdana"/>
          <w14:ligatures w14:val="standard"/>
        </w:rPr>
        <w:t xml:space="preserve"> a neural network</w:t>
      </w:r>
      <w:r w:rsidR="00B97699">
        <w:rPr>
          <w:rFonts w:eastAsia="Verdana"/>
          <w14:ligatures w14:val="standard"/>
        </w:rPr>
        <w:t xml:space="preserve">. The model aims to predict alcohol consumption in </w:t>
      </w:r>
      <w:r w:rsidR="00C42988">
        <w:rPr>
          <w:rFonts w:eastAsia="Verdana"/>
          <w14:ligatures w14:val="standard"/>
        </w:rPr>
        <w:t>students and</w:t>
      </w:r>
      <w:r w:rsidR="00B97699">
        <w:rPr>
          <w:rFonts w:eastAsia="Verdana"/>
          <w14:ligatures w14:val="standard"/>
        </w:rPr>
        <w:t xml:space="preserve"> has potential benefits for</w:t>
      </w:r>
      <w:r w:rsidR="00C42988">
        <w:rPr>
          <w:rFonts w:eastAsia="Verdana"/>
          <w14:ligatures w14:val="standard"/>
        </w:rPr>
        <w:t xml:space="preserve"> avoiding and managing alcohol abuse. </w:t>
      </w:r>
      <w:r w:rsidR="006D3F7C">
        <w:rPr>
          <w:rFonts w:eastAsia="Verdana"/>
          <w14:ligatures w14:val="standard"/>
        </w:rPr>
        <w:t>In addition, t</w:t>
      </w:r>
      <w:r w:rsidR="00C42988">
        <w:rPr>
          <w:rFonts w:eastAsia="Verdana"/>
          <w14:ligatures w14:val="standard"/>
        </w:rPr>
        <w:t xml:space="preserve">he ethical implications of conducting such research are </w:t>
      </w:r>
      <w:r w:rsidR="006D3F7C">
        <w:rPr>
          <w:rFonts w:eastAsia="Verdana"/>
          <w14:ligatures w14:val="standard"/>
        </w:rPr>
        <w:t>reviewed and considered.</w:t>
      </w:r>
    </w:p>
    <w:p w14:paraId="6F4BB5DA" w14:textId="77777777" w:rsidR="00F32852" w:rsidRDefault="00F32852" w:rsidP="00F32852">
      <w:pPr>
        <w:pStyle w:val="Head1"/>
      </w:pPr>
      <w:r>
        <w:rPr>
          <w:rStyle w:val="Label"/>
        </w:rPr>
        <w:t>1</w:t>
      </w:r>
      <w:r>
        <w:t> </w:t>
      </w:r>
      <w:r>
        <w:t>Problem Formulation</w:t>
      </w:r>
    </w:p>
    <w:p w14:paraId="468C5A91" w14:textId="48890CEE" w:rsidR="00F32852" w:rsidRDefault="00F32852" w:rsidP="00F32852">
      <w:pPr>
        <w:pStyle w:val="Abstract"/>
        <w:rPr>
          <w:rFonts w:eastAsia="Verdana"/>
          <w14:ligatures w14:val="standard"/>
        </w:rPr>
      </w:pPr>
      <w:r>
        <w:rPr>
          <w:rFonts w:eastAsia="Verdana"/>
          <w14:ligatures w14:val="standard"/>
        </w:rPr>
        <w:t>For this project we chose a dataset obtained from Kaggle</w:t>
      </w:r>
      <w:r>
        <w:rPr>
          <w:rStyle w:val="FootnoteReference"/>
          <w:rFonts w:eastAsia="Verdana"/>
          <w14:ligatures w14:val="standard"/>
        </w:rPr>
        <w:footnoteReference w:id="2"/>
      </w:r>
      <w:r>
        <w:rPr>
          <w:rFonts w:eastAsia="Verdana"/>
          <w14:ligatures w14:val="standard"/>
        </w:rPr>
        <w:t xml:space="preserve">. The dataset contains the results of a survey of secondary school students. The survey captured information about their social, </w:t>
      </w:r>
      <w:r w:rsidR="00464711">
        <w:rPr>
          <w:rFonts w:eastAsia="Verdana"/>
          <w14:ligatures w14:val="standard"/>
        </w:rPr>
        <w:t>personal,</w:t>
      </w:r>
      <w:r>
        <w:rPr>
          <w:rFonts w:eastAsia="Verdana"/>
          <w14:ligatures w14:val="standard"/>
        </w:rPr>
        <w:t xml:space="preserve"> and academic lives, such as their gender, family size, and study time. The dataset also details the student’s alcohol consumption, and we chose this as the </w:t>
      </w:r>
      <w:r w:rsidR="00464711">
        <w:rPr>
          <w:rFonts w:eastAsia="Verdana"/>
          <w14:ligatures w14:val="standard"/>
        </w:rPr>
        <w:t>focus</w:t>
      </w:r>
      <w:r>
        <w:rPr>
          <w:rFonts w:eastAsia="Verdana"/>
          <w14:ligatures w14:val="standard"/>
        </w:rPr>
        <w:t xml:space="preserve"> of </w:t>
      </w:r>
      <w:r w:rsidR="00FF37B2">
        <w:rPr>
          <w:rFonts w:eastAsia="Verdana"/>
          <w14:ligatures w14:val="standard"/>
        </w:rPr>
        <w:t>this</w:t>
      </w:r>
      <w:r>
        <w:rPr>
          <w:rFonts w:eastAsia="Verdana"/>
          <w14:ligatures w14:val="standard"/>
        </w:rPr>
        <w:t xml:space="preserve"> project. </w:t>
      </w:r>
    </w:p>
    <w:p w14:paraId="117B3596" w14:textId="0418BB78" w:rsidR="00F32852" w:rsidRDefault="00F32852" w:rsidP="00F32852">
      <w:pPr>
        <w:pStyle w:val="Abstract"/>
        <w:rPr>
          <w:rFonts w:eastAsia="Verdana"/>
          <w14:ligatures w14:val="standard"/>
        </w:rPr>
      </w:pPr>
      <w:r>
        <w:rPr>
          <w:rFonts w:eastAsia="Verdana"/>
          <w14:ligatures w14:val="standard"/>
        </w:rPr>
        <w:t>We aimed to use a neural network to predict a student’s weekend alcohol consumption, using the remaining 32 features of the dataset as inputs for the model. The output of the prediction is a score from 1</w:t>
      </w:r>
      <w:r w:rsidR="0062439C">
        <w:rPr>
          <w:rFonts w:eastAsia="Verdana"/>
          <w14:ligatures w14:val="standard"/>
        </w:rPr>
        <w:t xml:space="preserve"> to </w:t>
      </w:r>
      <w:r>
        <w:rPr>
          <w:rFonts w:eastAsia="Verdana"/>
          <w14:ligatures w14:val="standard"/>
        </w:rPr>
        <w:t>5, indicating the level of weekend alcohol consumption. Thus, this problem can be defined as a multi-class classification problem.</w:t>
      </w:r>
    </w:p>
    <w:p w14:paraId="3EC364DA" w14:textId="77777777" w:rsidR="00F32852" w:rsidRDefault="00F32852" w:rsidP="00F32852">
      <w:pPr>
        <w:pStyle w:val="Abstract"/>
        <w:rPr>
          <w:rFonts w:eastAsia="Verdana"/>
          <w14:ligatures w14:val="standard"/>
        </w:rPr>
      </w:pPr>
      <w:r>
        <w:rPr>
          <w:rFonts w:eastAsia="Verdana"/>
          <w14:ligatures w14:val="standard"/>
        </w:rPr>
        <w:t>Based on several underlying reasons, we believe that this is a moderately difficult problem to solve. First and foremost, the dataset we are using is not very large and only contains 649 data entries. This threatens the generalizability and overall accuracy of the model, as it can only be trained on a small amount of data. Secondly, the data is complex as it has a high number of input features. Finally, the project team is not knowledgeable in the domain of adolescent psychology and lifestyle, and the relationship between the two. As such, we cannot be certain about whether the features we have available in the dataset are adequate indicators of a student’s weekend alcohol consumption. The combination of these three factors compound the difficulty of the problem, however we believe that it presents a challenging, but interesting application of neural networks and artificial intelligence.</w:t>
      </w:r>
    </w:p>
    <w:p w14:paraId="6900E339" w14:textId="77777777" w:rsidR="00F32852" w:rsidRDefault="00F32852" w:rsidP="00F32852">
      <w:pPr>
        <w:pStyle w:val="Abstract"/>
        <w:rPr>
          <w:rFonts w:eastAsia="Verdana"/>
          <w14:ligatures w14:val="standard"/>
        </w:rPr>
      </w:pPr>
      <w:r>
        <w:rPr>
          <w:rFonts w:eastAsia="Verdana"/>
          <w14:ligatures w14:val="standard"/>
        </w:rPr>
        <w:t xml:space="preserve">The insight gained from this project has several potential uses, both in terms of prediction of alcohol consumption and determining the impact of social and academic aspects on alcohol </w:t>
      </w:r>
      <w:r>
        <w:rPr>
          <w:rFonts w:eastAsia="Verdana"/>
          <w14:ligatures w14:val="standard"/>
        </w:rPr>
        <w:t>consumption. If the model could adequately predict the potential for alcohol abuse (i.e. high weekend alcohol consumption predictions), it could prove useful in determining which students require preventative intervention to reduce their risk of future alcohol abuse. The project’s outcome could also provide greater insight into the effect of a student’s ‘home-life’ on their academic performance, allowing support staff to preemptively identify which students require additional support. Finally, the project could further the understanding of important features in alcohol and other drug abuse predictions.</w:t>
      </w:r>
    </w:p>
    <w:p w14:paraId="6219EE5A" w14:textId="77777777" w:rsidR="00F32852" w:rsidRDefault="00F32852" w:rsidP="00F32852">
      <w:pPr>
        <w:pStyle w:val="Abstract"/>
        <w:rPr>
          <w:rFonts w:eastAsia="Verdana"/>
          <w14:ligatures w14:val="standard"/>
        </w:rPr>
      </w:pPr>
      <w:r>
        <w:rPr>
          <w:rFonts w:eastAsia="Verdana"/>
          <w14:ligatures w14:val="standard"/>
        </w:rPr>
        <w:t>As artificial intelligence is increasingly integrated into our technological systems, we must strive to continually evaluate its ethical implications. We will discuss several ethical considerations relevant to this project.</w:t>
      </w:r>
    </w:p>
    <w:p w14:paraId="17D9DB13" w14:textId="16E7D6B3" w:rsidR="00F32852" w:rsidRDefault="00F32852" w:rsidP="00F32852">
      <w:pPr>
        <w:pStyle w:val="Abstract"/>
        <w:rPr>
          <w:rFonts w:eastAsia="Verdana"/>
          <w14:ligatures w14:val="standard"/>
        </w:rPr>
      </w:pPr>
      <w:r>
        <w:rPr>
          <w:rFonts w:eastAsia="Verdana"/>
          <w14:ligatures w14:val="standard"/>
        </w:rPr>
        <w:t xml:space="preserve">The first consideration is about the generalizability of the model we </w:t>
      </w:r>
      <w:r w:rsidR="00675554">
        <w:rPr>
          <w:rFonts w:eastAsia="Verdana"/>
          <w14:ligatures w14:val="standard"/>
        </w:rPr>
        <w:t>create and</w:t>
      </w:r>
      <w:r>
        <w:rPr>
          <w:rFonts w:eastAsia="Verdana"/>
          <w14:ligatures w14:val="standard"/>
        </w:rPr>
        <w:t xml:space="preserve"> remaining mindful of its limitations. As we are </w:t>
      </w:r>
      <w:proofErr w:type="spellStart"/>
      <w:r>
        <w:rPr>
          <w:rFonts w:eastAsia="Verdana"/>
          <w14:ligatures w14:val="standard"/>
        </w:rPr>
        <w:t>utili</w:t>
      </w:r>
      <w:r w:rsidR="00E77802">
        <w:rPr>
          <w:rFonts w:eastAsia="Verdana"/>
          <w14:ligatures w14:val="standard"/>
        </w:rPr>
        <w:t>s</w:t>
      </w:r>
      <w:r>
        <w:rPr>
          <w:rFonts w:eastAsia="Verdana"/>
          <w14:ligatures w14:val="standard"/>
        </w:rPr>
        <w:t>ing</w:t>
      </w:r>
      <w:proofErr w:type="spellEnd"/>
      <w:r>
        <w:rPr>
          <w:rFonts w:eastAsia="Verdana"/>
          <w14:ligatures w14:val="standard"/>
        </w:rPr>
        <w:t xml:space="preserve"> a dataset that is</w:t>
      </w:r>
      <w:r w:rsidR="00675554">
        <w:rPr>
          <w:rFonts w:eastAsia="Verdana"/>
          <w14:ligatures w14:val="standard"/>
        </w:rPr>
        <w:t xml:space="preserve"> relatively small and </w:t>
      </w:r>
      <w:r>
        <w:rPr>
          <w:rFonts w:eastAsia="Verdana"/>
          <w14:ligatures w14:val="standard"/>
        </w:rPr>
        <w:t xml:space="preserve">contextually specific (geographically, culturally, societally, etc.), it is possible that our model reflects these specificities. In addition, the data is obtained from surveys which are inherently subjective. This subjectivity further impacts the validity of the data, and the model created from it. We should not assert that the model is </w:t>
      </w:r>
      <w:proofErr w:type="spellStart"/>
      <w:r>
        <w:rPr>
          <w:rFonts w:eastAsia="Verdana"/>
          <w14:ligatures w14:val="standard"/>
        </w:rPr>
        <w:t>generali</w:t>
      </w:r>
      <w:r w:rsidR="00E77802">
        <w:rPr>
          <w:rFonts w:eastAsia="Verdana"/>
          <w14:ligatures w14:val="standard"/>
        </w:rPr>
        <w:t>s</w:t>
      </w:r>
      <w:r>
        <w:rPr>
          <w:rFonts w:eastAsia="Verdana"/>
          <w14:ligatures w14:val="standard"/>
        </w:rPr>
        <w:t>able</w:t>
      </w:r>
      <w:proofErr w:type="spellEnd"/>
      <w:r>
        <w:rPr>
          <w:rFonts w:eastAsia="Verdana"/>
          <w14:ligatures w14:val="standard"/>
        </w:rPr>
        <w:t xml:space="preserve"> to any context and remain cautious of its predictions, as their implications </w:t>
      </w:r>
      <w:r w:rsidR="00CA3E23">
        <w:rPr>
          <w:rFonts w:eastAsia="Verdana"/>
          <w14:ligatures w14:val="standard"/>
        </w:rPr>
        <w:t>could</w:t>
      </w:r>
      <w:r>
        <w:rPr>
          <w:rFonts w:eastAsia="Verdana"/>
          <w14:ligatures w14:val="standard"/>
        </w:rPr>
        <w:t xml:space="preserve"> directly impact </w:t>
      </w:r>
      <w:r w:rsidR="00CA3E23">
        <w:rPr>
          <w:rFonts w:eastAsia="Verdana"/>
          <w14:ligatures w14:val="standard"/>
        </w:rPr>
        <w:t xml:space="preserve">human </w:t>
      </w:r>
      <w:r>
        <w:rPr>
          <w:rFonts w:eastAsia="Verdana"/>
          <w14:ligatures w14:val="standard"/>
        </w:rPr>
        <w:t>lives.</w:t>
      </w:r>
    </w:p>
    <w:p w14:paraId="1E1E21DD" w14:textId="3DE26F6B" w:rsidR="00F32852" w:rsidRPr="00F32852" w:rsidRDefault="00F32852" w:rsidP="00F32852">
      <w:pPr>
        <w:pStyle w:val="Abstract"/>
        <w:rPr>
          <w:rFonts w:eastAsia="Verdana"/>
          <w14:ligatures w14:val="standard"/>
        </w:rPr>
      </w:pPr>
      <w:r>
        <w:rPr>
          <w:rFonts w:eastAsia="Verdana"/>
          <w14:ligatures w14:val="standard"/>
        </w:rPr>
        <w:t xml:space="preserve">As this project involves the creation of a predictive model, we need to remain mindful of the potential for exploitation. Students are a particularly vulnerable population: they are young and impressionable, are not legal adults and are often not financially independent and sustainable making them </w:t>
      </w:r>
      <w:r w:rsidR="00EB5206">
        <w:rPr>
          <w:rFonts w:eastAsia="Verdana"/>
          <w14:ligatures w14:val="standard"/>
        </w:rPr>
        <w:t xml:space="preserve">susceptible to </w:t>
      </w:r>
      <w:r>
        <w:rPr>
          <w:rFonts w:eastAsia="Verdana"/>
          <w14:ligatures w14:val="standard"/>
        </w:rPr>
        <w:t xml:space="preserve">corporate marketing. This model could, for example, be used to determine which students would respond ‘positively’ to alcohol advertisements and guide the advertising campaigns of such companies. This would have a negative effect on the targeted students, and ultimately for the community and society in which they live. </w:t>
      </w:r>
    </w:p>
    <w:p w14:paraId="4303C4C7" w14:textId="04ED4935" w:rsidR="003F3ECF" w:rsidRDefault="003F3ECF" w:rsidP="00073EE2">
      <w:pPr>
        <w:pStyle w:val="Head1"/>
      </w:pPr>
      <w:r>
        <w:t>2 Baseline</w:t>
      </w:r>
    </w:p>
    <w:p w14:paraId="02A0E17C" w14:textId="25C62F63" w:rsidR="003F3ECF" w:rsidRDefault="003F3ECF" w:rsidP="003F3ECF">
      <w:pPr>
        <w:pStyle w:val="Abstract"/>
        <w:rPr>
          <w:rFonts w:eastAsia="Verdana"/>
          <w14:ligatures w14:val="standard"/>
        </w:rPr>
      </w:pPr>
      <w:r>
        <w:rPr>
          <w:rFonts w:eastAsia="Verdana"/>
          <w14:ligatures w14:val="standard"/>
        </w:rPr>
        <w:t>To ensure that the best baseline was chosen for this project, both Dino [</w:t>
      </w:r>
      <w:r w:rsidR="00571DA1">
        <w:rPr>
          <w:rFonts w:eastAsia="Verdana"/>
          <w14:ligatures w14:val="standard"/>
        </w:rPr>
        <w:t>7</w:t>
      </w:r>
      <w:r>
        <w:rPr>
          <w:rFonts w:eastAsia="Verdana"/>
          <w14:ligatures w14:val="standard"/>
        </w:rPr>
        <w:t>] and Gustavo [</w:t>
      </w:r>
      <w:r w:rsidR="00571DA1">
        <w:rPr>
          <w:rFonts w:eastAsia="Verdana"/>
          <w14:ligatures w14:val="standard"/>
        </w:rPr>
        <w:t>9</w:t>
      </w:r>
      <w:r>
        <w:rPr>
          <w:rFonts w:eastAsia="Verdana"/>
          <w14:ligatures w14:val="standard"/>
        </w:rPr>
        <w:t xml:space="preserve">] created a baseline model separately. </w:t>
      </w:r>
      <w:proofErr w:type="gramStart"/>
      <w:r>
        <w:rPr>
          <w:rFonts w:eastAsia="Verdana"/>
          <w14:ligatures w14:val="standard"/>
        </w:rPr>
        <w:t>Both of the models</w:t>
      </w:r>
      <w:proofErr w:type="gramEnd"/>
      <w:r>
        <w:rPr>
          <w:rFonts w:eastAsia="Verdana"/>
          <w14:ligatures w14:val="standard"/>
        </w:rPr>
        <w:t xml:space="preserve"> [</w:t>
      </w:r>
      <w:r w:rsidR="00571DA1">
        <w:rPr>
          <w:rFonts w:eastAsia="Verdana"/>
          <w14:ligatures w14:val="standard"/>
        </w:rPr>
        <w:t>7</w:t>
      </w:r>
      <w:r>
        <w:rPr>
          <w:rFonts w:eastAsia="Verdana"/>
          <w14:ligatures w14:val="standard"/>
        </w:rPr>
        <w:t>,</w:t>
      </w:r>
      <w:r w:rsidR="00571DA1">
        <w:rPr>
          <w:rFonts w:eastAsia="Verdana"/>
          <w14:ligatures w14:val="standard"/>
        </w:rPr>
        <w:t xml:space="preserve"> 9</w:t>
      </w:r>
      <w:r>
        <w:rPr>
          <w:rFonts w:eastAsia="Verdana"/>
          <w14:ligatures w14:val="standard"/>
        </w:rPr>
        <w:t xml:space="preserve">] already contained complex functionality (such as dropout, batch </w:t>
      </w:r>
      <w:proofErr w:type="spellStart"/>
      <w:r>
        <w:rPr>
          <w:rFonts w:eastAsia="Verdana"/>
          <w14:ligatures w14:val="standard"/>
        </w:rPr>
        <w:t>normali</w:t>
      </w:r>
      <w:r w:rsidR="00E77802">
        <w:rPr>
          <w:rFonts w:eastAsia="Verdana"/>
          <w14:ligatures w14:val="standard"/>
        </w:rPr>
        <w:t>s</w:t>
      </w:r>
      <w:r>
        <w:rPr>
          <w:rFonts w:eastAsia="Verdana"/>
          <w14:ligatures w14:val="standard"/>
        </w:rPr>
        <w:t>ation</w:t>
      </w:r>
      <w:proofErr w:type="spellEnd"/>
      <w:r>
        <w:rPr>
          <w:rFonts w:eastAsia="Verdana"/>
          <w14:ligatures w14:val="standard"/>
        </w:rPr>
        <w:t xml:space="preserve">, etc.), which was removed for our baselines. The baseline model that was chosen was a Feed-Forward Neural Network, with minimal hyperparameter tuning </w:t>
      </w:r>
      <w:r>
        <w:rPr>
          <w:rFonts w:eastAsia="Verdana"/>
          <w14:ligatures w14:val="standard"/>
        </w:rPr>
        <w:lastRenderedPageBreak/>
        <w:t>and a simplified architecture. Through both team members creating a baseline model for the project, we gained a better understanding of the implementation tools (</w:t>
      </w:r>
      <w:proofErr w:type="spellStart"/>
      <w:r>
        <w:rPr>
          <w:rFonts w:eastAsia="Verdana"/>
          <w14:ligatures w14:val="standard"/>
        </w:rPr>
        <w:t>PyTorch</w:t>
      </w:r>
      <w:proofErr w:type="spellEnd"/>
      <w:r w:rsidR="00F96C3E">
        <w:rPr>
          <w:rStyle w:val="FootnoteReference"/>
          <w:rFonts w:eastAsia="Verdana"/>
          <w14:ligatures w14:val="standard"/>
        </w:rPr>
        <w:footnoteReference w:id="3"/>
      </w:r>
      <w:r>
        <w:rPr>
          <w:rFonts w:eastAsia="Verdana"/>
          <w14:ligatures w14:val="standard"/>
        </w:rPr>
        <w:t xml:space="preserve">, </w:t>
      </w:r>
      <w:proofErr w:type="spellStart"/>
      <w:r>
        <w:rPr>
          <w:rFonts w:eastAsia="Verdana"/>
          <w14:ligatures w14:val="standard"/>
        </w:rPr>
        <w:t>MatPlotLib</w:t>
      </w:r>
      <w:proofErr w:type="spellEnd"/>
      <w:r>
        <w:rPr>
          <w:rFonts w:eastAsia="Verdana"/>
          <w14:ligatures w14:val="standard"/>
        </w:rPr>
        <w:t xml:space="preserve">, etc.) as well as experience in neural network implementations using </w:t>
      </w:r>
      <w:proofErr w:type="spellStart"/>
      <w:r>
        <w:rPr>
          <w:rFonts w:eastAsia="Verdana"/>
          <w14:ligatures w14:val="standard"/>
        </w:rPr>
        <w:t>PyTorch</w:t>
      </w:r>
      <w:proofErr w:type="spellEnd"/>
      <w:r>
        <w:rPr>
          <w:rFonts w:eastAsia="Verdana"/>
          <w14:ligatures w14:val="standard"/>
        </w:rPr>
        <w:t>. Importantly, data pre-processing was implemented as an integral part of the baseline and the project. The code for our baseline model can be found in Baseline.py.</w:t>
      </w:r>
    </w:p>
    <w:p w14:paraId="70F707B1" w14:textId="77777777" w:rsidR="003F3ECF" w:rsidRDefault="003F3ECF" w:rsidP="003F3ECF">
      <w:pPr>
        <w:pStyle w:val="Abstract"/>
      </w:pPr>
      <w:r>
        <w:t>Architecture and Tuning:</w:t>
      </w:r>
    </w:p>
    <w:tbl>
      <w:tblPr>
        <w:tblW w:w="4981"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14"/>
        <w:gridCol w:w="2367"/>
      </w:tblGrid>
      <w:tr w:rsidR="00180AB9" w:rsidRPr="00180AB9" w14:paraId="718EF932" w14:textId="77777777" w:rsidTr="001A5321">
        <w:trPr>
          <w:trHeight w:val="85"/>
        </w:trPr>
        <w:tc>
          <w:tcPr>
            <w:tcW w:w="2614" w:type="dxa"/>
            <w:tcBorders>
              <w:top w:val="outset" w:sz="6" w:space="0" w:color="auto"/>
              <w:left w:val="outset" w:sz="6" w:space="0" w:color="auto"/>
              <w:bottom w:val="outset" w:sz="6" w:space="0" w:color="auto"/>
              <w:right w:val="outset" w:sz="6" w:space="0" w:color="auto"/>
            </w:tcBorders>
            <w:shd w:val="clear" w:color="auto" w:fill="auto"/>
            <w:hideMark/>
          </w:tcPr>
          <w:p w14:paraId="57E7B063" w14:textId="77777777" w:rsidR="00180AB9" w:rsidRPr="00180AB9" w:rsidRDefault="00180AB9" w:rsidP="00180AB9">
            <w:pPr>
              <w:spacing w:before="100" w:beforeAutospacing="1" w:after="100" w:afterAutospacing="1" w:line="240" w:lineRule="auto"/>
              <w:textAlignment w:val="baseline"/>
              <w:rPr>
                <w:rFonts w:ascii="Times New Roman" w:eastAsia="Times New Roman" w:hAnsi="Times New Roman" w:cs="Times New Roman"/>
                <w:sz w:val="24"/>
                <w:szCs w:val="24"/>
                <w:lang w:eastAsia="en-ZA"/>
              </w:rPr>
            </w:pPr>
            <w:r w:rsidRPr="00180AB9">
              <w:rPr>
                <w:rFonts w:ascii="Calibri" w:eastAsia="Times New Roman" w:hAnsi="Calibri" w:cs="Calibri"/>
                <w:szCs w:val="18"/>
                <w:lang w:eastAsia="en-ZA"/>
              </w:rPr>
              <w:t>Activation Function </w:t>
            </w:r>
          </w:p>
        </w:tc>
        <w:tc>
          <w:tcPr>
            <w:tcW w:w="2367" w:type="dxa"/>
            <w:tcBorders>
              <w:top w:val="outset" w:sz="6" w:space="0" w:color="auto"/>
              <w:left w:val="outset" w:sz="6" w:space="0" w:color="auto"/>
              <w:bottom w:val="outset" w:sz="6" w:space="0" w:color="auto"/>
              <w:right w:val="outset" w:sz="6" w:space="0" w:color="auto"/>
            </w:tcBorders>
            <w:shd w:val="clear" w:color="auto" w:fill="auto"/>
            <w:hideMark/>
          </w:tcPr>
          <w:p w14:paraId="6E669C81" w14:textId="77777777" w:rsidR="00180AB9" w:rsidRPr="00180AB9" w:rsidRDefault="00180AB9" w:rsidP="00180AB9">
            <w:pPr>
              <w:spacing w:before="100" w:beforeAutospacing="1" w:after="100" w:afterAutospacing="1" w:line="240" w:lineRule="auto"/>
              <w:textAlignment w:val="baseline"/>
              <w:rPr>
                <w:rFonts w:ascii="Times New Roman" w:eastAsia="Times New Roman" w:hAnsi="Times New Roman" w:cs="Times New Roman"/>
                <w:sz w:val="24"/>
                <w:szCs w:val="24"/>
                <w:lang w:eastAsia="en-ZA"/>
              </w:rPr>
            </w:pPr>
            <w:proofErr w:type="spellStart"/>
            <w:r w:rsidRPr="00180AB9">
              <w:rPr>
                <w:rFonts w:ascii="Calibri" w:eastAsia="Times New Roman" w:hAnsi="Calibri" w:cs="Calibri"/>
                <w:szCs w:val="18"/>
                <w:lang w:eastAsia="en-ZA"/>
              </w:rPr>
              <w:t>ReLU</w:t>
            </w:r>
            <w:proofErr w:type="spellEnd"/>
            <w:r w:rsidRPr="00180AB9">
              <w:rPr>
                <w:rFonts w:ascii="Calibri" w:eastAsia="Times New Roman" w:hAnsi="Calibri" w:cs="Calibri"/>
                <w:szCs w:val="18"/>
                <w:lang w:eastAsia="en-ZA"/>
              </w:rPr>
              <w:t> </w:t>
            </w:r>
          </w:p>
        </w:tc>
      </w:tr>
      <w:tr w:rsidR="00180AB9" w:rsidRPr="00180AB9" w14:paraId="7613574A" w14:textId="77777777" w:rsidTr="001A5321">
        <w:trPr>
          <w:trHeight w:val="85"/>
        </w:trPr>
        <w:tc>
          <w:tcPr>
            <w:tcW w:w="2614" w:type="dxa"/>
            <w:tcBorders>
              <w:top w:val="outset" w:sz="6" w:space="0" w:color="auto"/>
              <w:left w:val="outset" w:sz="6" w:space="0" w:color="auto"/>
              <w:bottom w:val="outset" w:sz="6" w:space="0" w:color="auto"/>
              <w:right w:val="outset" w:sz="6" w:space="0" w:color="auto"/>
            </w:tcBorders>
            <w:shd w:val="clear" w:color="auto" w:fill="auto"/>
            <w:hideMark/>
          </w:tcPr>
          <w:p w14:paraId="14FAE894" w14:textId="77777777" w:rsidR="00180AB9" w:rsidRPr="00180AB9" w:rsidRDefault="00180AB9" w:rsidP="00180AB9">
            <w:pPr>
              <w:spacing w:before="100" w:beforeAutospacing="1" w:after="100" w:afterAutospacing="1" w:line="240" w:lineRule="auto"/>
              <w:textAlignment w:val="baseline"/>
              <w:rPr>
                <w:rFonts w:ascii="Times New Roman" w:eastAsia="Times New Roman" w:hAnsi="Times New Roman" w:cs="Times New Roman"/>
                <w:sz w:val="24"/>
                <w:szCs w:val="24"/>
                <w:lang w:eastAsia="en-ZA"/>
              </w:rPr>
            </w:pPr>
            <w:r w:rsidRPr="00180AB9">
              <w:rPr>
                <w:rFonts w:ascii="Calibri" w:eastAsia="Times New Roman" w:hAnsi="Calibri" w:cs="Calibri"/>
                <w:szCs w:val="18"/>
                <w:lang w:eastAsia="en-ZA"/>
              </w:rPr>
              <w:t>Loss Function </w:t>
            </w:r>
          </w:p>
        </w:tc>
        <w:tc>
          <w:tcPr>
            <w:tcW w:w="2367" w:type="dxa"/>
            <w:tcBorders>
              <w:top w:val="outset" w:sz="6" w:space="0" w:color="auto"/>
              <w:left w:val="outset" w:sz="6" w:space="0" w:color="auto"/>
              <w:bottom w:val="outset" w:sz="6" w:space="0" w:color="auto"/>
              <w:right w:val="outset" w:sz="6" w:space="0" w:color="auto"/>
            </w:tcBorders>
            <w:shd w:val="clear" w:color="auto" w:fill="auto"/>
            <w:hideMark/>
          </w:tcPr>
          <w:p w14:paraId="78B94184" w14:textId="77777777" w:rsidR="00180AB9" w:rsidRPr="00180AB9" w:rsidRDefault="00180AB9" w:rsidP="00180AB9">
            <w:pPr>
              <w:spacing w:before="100" w:beforeAutospacing="1" w:after="100" w:afterAutospacing="1" w:line="240" w:lineRule="auto"/>
              <w:textAlignment w:val="baseline"/>
              <w:rPr>
                <w:rFonts w:ascii="Times New Roman" w:eastAsia="Times New Roman" w:hAnsi="Times New Roman" w:cs="Times New Roman"/>
                <w:sz w:val="24"/>
                <w:szCs w:val="24"/>
                <w:lang w:eastAsia="en-ZA"/>
              </w:rPr>
            </w:pPr>
            <w:r w:rsidRPr="00180AB9">
              <w:rPr>
                <w:rFonts w:ascii="Calibri" w:eastAsia="Times New Roman" w:hAnsi="Calibri" w:cs="Calibri"/>
                <w:szCs w:val="18"/>
                <w:lang w:eastAsia="en-ZA"/>
              </w:rPr>
              <w:t>Cross Entropy Loss </w:t>
            </w:r>
          </w:p>
        </w:tc>
      </w:tr>
      <w:tr w:rsidR="00180AB9" w:rsidRPr="00180AB9" w14:paraId="05F73387" w14:textId="77777777" w:rsidTr="001A5321">
        <w:trPr>
          <w:trHeight w:val="78"/>
        </w:trPr>
        <w:tc>
          <w:tcPr>
            <w:tcW w:w="2614" w:type="dxa"/>
            <w:tcBorders>
              <w:top w:val="outset" w:sz="6" w:space="0" w:color="auto"/>
              <w:left w:val="outset" w:sz="6" w:space="0" w:color="auto"/>
              <w:bottom w:val="outset" w:sz="6" w:space="0" w:color="auto"/>
              <w:right w:val="outset" w:sz="6" w:space="0" w:color="auto"/>
            </w:tcBorders>
            <w:shd w:val="clear" w:color="auto" w:fill="auto"/>
            <w:hideMark/>
          </w:tcPr>
          <w:p w14:paraId="5F08B947" w14:textId="14D0CC14" w:rsidR="00180AB9" w:rsidRPr="00180AB9" w:rsidRDefault="00180AB9" w:rsidP="00180AB9">
            <w:pPr>
              <w:spacing w:before="100" w:beforeAutospacing="1" w:after="100" w:afterAutospacing="1" w:line="240" w:lineRule="auto"/>
              <w:textAlignment w:val="baseline"/>
              <w:rPr>
                <w:rFonts w:ascii="Times New Roman" w:eastAsia="Times New Roman" w:hAnsi="Times New Roman" w:cs="Times New Roman"/>
                <w:sz w:val="24"/>
                <w:szCs w:val="24"/>
                <w:lang w:eastAsia="en-ZA"/>
              </w:rPr>
            </w:pPr>
            <w:proofErr w:type="spellStart"/>
            <w:r w:rsidRPr="00180AB9">
              <w:rPr>
                <w:rFonts w:ascii="Calibri" w:eastAsia="Times New Roman" w:hAnsi="Calibri" w:cs="Calibri"/>
                <w:szCs w:val="18"/>
                <w:lang w:eastAsia="en-ZA"/>
              </w:rPr>
              <w:t>Optimi</w:t>
            </w:r>
            <w:r w:rsidR="00E77802">
              <w:rPr>
                <w:rFonts w:ascii="Calibri" w:eastAsia="Times New Roman" w:hAnsi="Calibri" w:cs="Calibri"/>
                <w:szCs w:val="18"/>
                <w:lang w:eastAsia="en-ZA"/>
              </w:rPr>
              <w:t>s</w:t>
            </w:r>
            <w:r w:rsidRPr="00180AB9">
              <w:rPr>
                <w:rFonts w:ascii="Calibri" w:eastAsia="Times New Roman" w:hAnsi="Calibri" w:cs="Calibri"/>
                <w:szCs w:val="18"/>
                <w:lang w:eastAsia="en-ZA"/>
              </w:rPr>
              <w:t>er</w:t>
            </w:r>
            <w:proofErr w:type="spellEnd"/>
            <w:r w:rsidRPr="00180AB9">
              <w:rPr>
                <w:rFonts w:ascii="Calibri" w:eastAsia="Times New Roman" w:hAnsi="Calibri" w:cs="Calibri"/>
                <w:szCs w:val="18"/>
                <w:lang w:eastAsia="en-ZA"/>
              </w:rPr>
              <w:t> </w:t>
            </w:r>
          </w:p>
        </w:tc>
        <w:tc>
          <w:tcPr>
            <w:tcW w:w="2367" w:type="dxa"/>
            <w:tcBorders>
              <w:top w:val="outset" w:sz="6" w:space="0" w:color="auto"/>
              <w:left w:val="outset" w:sz="6" w:space="0" w:color="auto"/>
              <w:bottom w:val="outset" w:sz="6" w:space="0" w:color="auto"/>
              <w:right w:val="outset" w:sz="6" w:space="0" w:color="auto"/>
            </w:tcBorders>
            <w:shd w:val="clear" w:color="auto" w:fill="auto"/>
            <w:hideMark/>
          </w:tcPr>
          <w:p w14:paraId="6CB8BB52" w14:textId="0A047CDA" w:rsidR="00180AB9" w:rsidRPr="00180AB9" w:rsidRDefault="00180AB9" w:rsidP="00180AB9">
            <w:pPr>
              <w:spacing w:before="100" w:beforeAutospacing="1" w:after="100" w:afterAutospacing="1" w:line="240" w:lineRule="auto"/>
              <w:textAlignment w:val="baseline"/>
              <w:rPr>
                <w:rFonts w:ascii="Times New Roman" w:eastAsia="Times New Roman" w:hAnsi="Times New Roman" w:cs="Times New Roman"/>
                <w:sz w:val="24"/>
                <w:szCs w:val="24"/>
                <w:lang w:eastAsia="en-ZA"/>
              </w:rPr>
            </w:pPr>
            <w:r w:rsidRPr="00180AB9">
              <w:rPr>
                <w:rFonts w:ascii="Calibri" w:eastAsia="Times New Roman" w:hAnsi="Calibri" w:cs="Calibri"/>
                <w:szCs w:val="18"/>
                <w:lang w:eastAsia="en-ZA"/>
              </w:rPr>
              <w:t>Adam</w:t>
            </w:r>
          </w:p>
        </w:tc>
      </w:tr>
      <w:tr w:rsidR="00180AB9" w:rsidRPr="00180AB9" w14:paraId="65ABBDB0" w14:textId="77777777" w:rsidTr="001A5321">
        <w:trPr>
          <w:trHeight w:val="85"/>
        </w:trPr>
        <w:tc>
          <w:tcPr>
            <w:tcW w:w="2614" w:type="dxa"/>
            <w:tcBorders>
              <w:top w:val="outset" w:sz="6" w:space="0" w:color="auto"/>
              <w:left w:val="outset" w:sz="6" w:space="0" w:color="auto"/>
              <w:bottom w:val="outset" w:sz="6" w:space="0" w:color="auto"/>
              <w:right w:val="outset" w:sz="6" w:space="0" w:color="auto"/>
            </w:tcBorders>
            <w:shd w:val="clear" w:color="auto" w:fill="auto"/>
            <w:hideMark/>
          </w:tcPr>
          <w:p w14:paraId="77806388" w14:textId="77777777" w:rsidR="00180AB9" w:rsidRPr="00180AB9" w:rsidRDefault="00180AB9" w:rsidP="00180AB9">
            <w:pPr>
              <w:spacing w:before="100" w:beforeAutospacing="1" w:after="100" w:afterAutospacing="1" w:line="240" w:lineRule="auto"/>
              <w:textAlignment w:val="baseline"/>
              <w:rPr>
                <w:rFonts w:ascii="Times New Roman" w:eastAsia="Times New Roman" w:hAnsi="Times New Roman" w:cs="Times New Roman"/>
                <w:sz w:val="24"/>
                <w:szCs w:val="24"/>
                <w:lang w:eastAsia="en-ZA"/>
              </w:rPr>
            </w:pPr>
            <w:r w:rsidRPr="00180AB9">
              <w:rPr>
                <w:rFonts w:ascii="Calibri" w:eastAsia="Times New Roman" w:hAnsi="Calibri" w:cs="Calibri"/>
                <w:szCs w:val="18"/>
                <w:lang w:eastAsia="en-ZA"/>
              </w:rPr>
              <w:t>Training Epochs </w:t>
            </w:r>
          </w:p>
        </w:tc>
        <w:tc>
          <w:tcPr>
            <w:tcW w:w="2367" w:type="dxa"/>
            <w:tcBorders>
              <w:top w:val="outset" w:sz="6" w:space="0" w:color="auto"/>
              <w:left w:val="outset" w:sz="6" w:space="0" w:color="auto"/>
              <w:bottom w:val="outset" w:sz="6" w:space="0" w:color="auto"/>
              <w:right w:val="outset" w:sz="6" w:space="0" w:color="auto"/>
            </w:tcBorders>
            <w:shd w:val="clear" w:color="auto" w:fill="auto"/>
            <w:hideMark/>
          </w:tcPr>
          <w:p w14:paraId="13776008" w14:textId="77777777" w:rsidR="00180AB9" w:rsidRPr="00180AB9" w:rsidRDefault="00180AB9" w:rsidP="00180AB9">
            <w:pPr>
              <w:spacing w:before="100" w:beforeAutospacing="1" w:after="100" w:afterAutospacing="1" w:line="240" w:lineRule="auto"/>
              <w:textAlignment w:val="baseline"/>
              <w:rPr>
                <w:rFonts w:ascii="Times New Roman" w:eastAsia="Times New Roman" w:hAnsi="Times New Roman" w:cs="Times New Roman"/>
                <w:sz w:val="24"/>
                <w:szCs w:val="24"/>
                <w:lang w:eastAsia="en-ZA"/>
              </w:rPr>
            </w:pPr>
            <w:r w:rsidRPr="00180AB9">
              <w:rPr>
                <w:rFonts w:ascii="Calibri" w:eastAsia="Times New Roman" w:hAnsi="Calibri" w:cs="Calibri"/>
                <w:szCs w:val="18"/>
                <w:lang w:eastAsia="en-ZA"/>
              </w:rPr>
              <w:t>300 </w:t>
            </w:r>
          </w:p>
        </w:tc>
      </w:tr>
      <w:tr w:rsidR="00180AB9" w:rsidRPr="00180AB9" w14:paraId="64436156" w14:textId="77777777" w:rsidTr="001A5321">
        <w:trPr>
          <w:trHeight w:val="255"/>
        </w:trPr>
        <w:tc>
          <w:tcPr>
            <w:tcW w:w="2614" w:type="dxa"/>
            <w:tcBorders>
              <w:top w:val="outset" w:sz="6" w:space="0" w:color="auto"/>
              <w:left w:val="outset" w:sz="6" w:space="0" w:color="auto"/>
              <w:bottom w:val="outset" w:sz="6" w:space="0" w:color="auto"/>
              <w:right w:val="outset" w:sz="6" w:space="0" w:color="auto"/>
            </w:tcBorders>
            <w:shd w:val="clear" w:color="auto" w:fill="auto"/>
          </w:tcPr>
          <w:p w14:paraId="6FD6F9E9" w14:textId="2807316C" w:rsidR="00180AB9" w:rsidRPr="00180AB9" w:rsidRDefault="00180AB9" w:rsidP="00180AB9">
            <w:pPr>
              <w:spacing w:before="100" w:beforeAutospacing="1" w:after="100" w:afterAutospacing="1" w:line="240" w:lineRule="auto"/>
              <w:textAlignment w:val="baseline"/>
              <w:rPr>
                <w:rFonts w:ascii="Calibri" w:eastAsia="Times New Roman" w:hAnsi="Calibri" w:cs="Calibri"/>
                <w:szCs w:val="18"/>
                <w:lang w:eastAsia="en-ZA"/>
              </w:rPr>
            </w:pPr>
            <w:r>
              <w:rPr>
                <w:rFonts w:ascii="Calibri" w:eastAsia="Times New Roman" w:hAnsi="Calibri" w:cs="Calibri"/>
                <w:szCs w:val="18"/>
                <w:lang w:eastAsia="en-ZA"/>
              </w:rPr>
              <w:t>Data Split</w:t>
            </w:r>
          </w:p>
        </w:tc>
        <w:tc>
          <w:tcPr>
            <w:tcW w:w="2367" w:type="dxa"/>
            <w:tcBorders>
              <w:top w:val="outset" w:sz="6" w:space="0" w:color="auto"/>
              <w:left w:val="outset" w:sz="6" w:space="0" w:color="auto"/>
              <w:bottom w:val="outset" w:sz="6" w:space="0" w:color="auto"/>
              <w:right w:val="outset" w:sz="6" w:space="0" w:color="auto"/>
            </w:tcBorders>
            <w:shd w:val="clear" w:color="auto" w:fill="auto"/>
          </w:tcPr>
          <w:p w14:paraId="253E5B5A" w14:textId="6DA057D1" w:rsidR="00180AB9" w:rsidRPr="00180AB9" w:rsidRDefault="00180AB9" w:rsidP="00180AB9">
            <w:pPr>
              <w:spacing w:before="100" w:beforeAutospacing="1" w:after="100" w:afterAutospacing="1" w:line="240" w:lineRule="auto"/>
              <w:textAlignment w:val="baseline"/>
              <w:rPr>
                <w:rFonts w:ascii="Calibri" w:eastAsia="Times New Roman" w:hAnsi="Calibri" w:cs="Calibri"/>
                <w:szCs w:val="18"/>
                <w:lang w:eastAsia="en-ZA"/>
              </w:rPr>
            </w:pPr>
            <w:r>
              <w:rPr>
                <w:rFonts w:ascii="Calibri" w:eastAsia="Times New Roman" w:hAnsi="Calibri" w:cs="Calibri"/>
                <w:szCs w:val="18"/>
                <w:lang w:eastAsia="en-ZA"/>
              </w:rPr>
              <w:t>Train:72%</w:t>
            </w:r>
            <w:r>
              <w:rPr>
                <w:rFonts w:ascii="Calibri" w:eastAsia="Times New Roman" w:hAnsi="Calibri" w:cs="Calibri"/>
                <w:szCs w:val="18"/>
                <w:lang w:eastAsia="en-ZA"/>
              </w:rPr>
              <w:br/>
              <w:t>Validation:8%</w:t>
            </w:r>
            <w:r>
              <w:rPr>
                <w:rFonts w:ascii="Calibri" w:eastAsia="Times New Roman" w:hAnsi="Calibri" w:cs="Calibri"/>
                <w:szCs w:val="18"/>
                <w:lang w:eastAsia="en-ZA"/>
              </w:rPr>
              <w:br/>
              <w:t>Test: 20%</w:t>
            </w:r>
          </w:p>
        </w:tc>
      </w:tr>
      <w:tr w:rsidR="00180AB9" w:rsidRPr="00180AB9" w14:paraId="21B653FF" w14:textId="77777777" w:rsidTr="001A5321">
        <w:trPr>
          <w:trHeight w:val="85"/>
        </w:trPr>
        <w:tc>
          <w:tcPr>
            <w:tcW w:w="2614" w:type="dxa"/>
            <w:tcBorders>
              <w:top w:val="outset" w:sz="6" w:space="0" w:color="auto"/>
              <w:left w:val="outset" w:sz="6" w:space="0" w:color="auto"/>
              <w:bottom w:val="outset" w:sz="6" w:space="0" w:color="auto"/>
              <w:right w:val="outset" w:sz="6" w:space="0" w:color="auto"/>
            </w:tcBorders>
            <w:shd w:val="clear" w:color="auto" w:fill="auto"/>
            <w:hideMark/>
          </w:tcPr>
          <w:p w14:paraId="0898FE47" w14:textId="77777777" w:rsidR="00180AB9" w:rsidRPr="00180AB9" w:rsidRDefault="00180AB9" w:rsidP="00180AB9">
            <w:pPr>
              <w:spacing w:before="100" w:beforeAutospacing="1" w:after="100" w:afterAutospacing="1" w:line="240" w:lineRule="auto"/>
              <w:textAlignment w:val="baseline"/>
              <w:rPr>
                <w:rFonts w:ascii="Times New Roman" w:eastAsia="Times New Roman" w:hAnsi="Times New Roman" w:cs="Times New Roman"/>
                <w:sz w:val="24"/>
                <w:szCs w:val="24"/>
                <w:lang w:eastAsia="en-ZA"/>
              </w:rPr>
            </w:pPr>
            <w:r w:rsidRPr="00180AB9">
              <w:rPr>
                <w:rFonts w:ascii="Calibri" w:eastAsia="Times New Roman" w:hAnsi="Calibri" w:cs="Calibri"/>
                <w:szCs w:val="18"/>
                <w:lang w:eastAsia="en-ZA"/>
              </w:rPr>
              <w:t>Batch Size </w:t>
            </w:r>
          </w:p>
        </w:tc>
        <w:tc>
          <w:tcPr>
            <w:tcW w:w="2367" w:type="dxa"/>
            <w:tcBorders>
              <w:top w:val="outset" w:sz="6" w:space="0" w:color="auto"/>
              <w:left w:val="outset" w:sz="6" w:space="0" w:color="auto"/>
              <w:bottom w:val="outset" w:sz="6" w:space="0" w:color="auto"/>
              <w:right w:val="outset" w:sz="6" w:space="0" w:color="auto"/>
            </w:tcBorders>
            <w:shd w:val="clear" w:color="auto" w:fill="auto"/>
            <w:hideMark/>
          </w:tcPr>
          <w:p w14:paraId="705FAE80" w14:textId="77777777" w:rsidR="00180AB9" w:rsidRPr="00180AB9" w:rsidRDefault="00180AB9" w:rsidP="00180AB9">
            <w:pPr>
              <w:spacing w:before="100" w:beforeAutospacing="1" w:after="100" w:afterAutospacing="1" w:line="240" w:lineRule="auto"/>
              <w:textAlignment w:val="baseline"/>
              <w:rPr>
                <w:rFonts w:ascii="Times New Roman" w:eastAsia="Times New Roman" w:hAnsi="Times New Roman" w:cs="Times New Roman"/>
                <w:sz w:val="24"/>
                <w:szCs w:val="24"/>
                <w:lang w:eastAsia="en-ZA"/>
              </w:rPr>
            </w:pPr>
            <w:r w:rsidRPr="00180AB9">
              <w:rPr>
                <w:rFonts w:ascii="Calibri" w:eastAsia="Times New Roman" w:hAnsi="Calibri" w:cs="Calibri"/>
                <w:szCs w:val="18"/>
                <w:lang w:eastAsia="en-ZA"/>
              </w:rPr>
              <w:t>16 </w:t>
            </w:r>
          </w:p>
        </w:tc>
      </w:tr>
      <w:tr w:rsidR="00180AB9" w:rsidRPr="00180AB9" w14:paraId="0E4BF5E7" w14:textId="77777777" w:rsidTr="001A5321">
        <w:trPr>
          <w:trHeight w:val="85"/>
        </w:trPr>
        <w:tc>
          <w:tcPr>
            <w:tcW w:w="2614" w:type="dxa"/>
            <w:tcBorders>
              <w:top w:val="outset" w:sz="6" w:space="0" w:color="auto"/>
              <w:left w:val="outset" w:sz="6" w:space="0" w:color="auto"/>
              <w:bottom w:val="outset" w:sz="6" w:space="0" w:color="auto"/>
              <w:right w:val="outset" w:sz="6" w:space="0" w:color="auto"/>
            </w:tcBorders>
            <w:shd w:val="clear" w:color="auto" w:fill="auto"/>
            <w:hideMark/>
          </w:tcPr>
          <w:p w14:paraId="6AC11BE6" w14:textId="77777777" w:rsidR="00180AB9" w:rsidRPr="00180AB9" w:rsidRDefault="00180AB9" w:rsidP="00180AB9">
            <w:pPr>
              <w:spacing w:before="100" w:beforeAutospacing="1" w:after="100" w:afterAutospacing="1" w:line="240" w:lineRule="auto"/>
              <w:textAlignment w:val="baseline"/>
              <w:rPr>
                <w:rFonts w:ascii="Times New Roman" w:eastAsia="Times New Roman" w:hAnsi="Times New Roman" w:cs="Times New Roman"/>
                <w:sz w:val="24"/>
                <w:szCs w:val="24"/>
                <w:lang w:eastAsia="en-ZA"/>
              </w:rPr>
            </w:pPr>
            <w:r w:rsidRPr="00180AB9">
              <w:rPr>
                <w:rFonts w:ascii="Calibri" w:eastAsia="Times New Roman" w:hAnsi="Calibri" w:cs="Calibri"/>
                <w:szCs w:val="18"/>
                <w:lang w:eastAsia="en-ZA"/>
              </w:rPr>
              <w:t>Learning Rate </w:t>
            </w:r>
          </w:p>
        </w:tc>
        <w:tc>
          <w:tcPr>
            <w:tcW w:w="2367" w:type="dxa"/>
            <w:tcBorders>
              <w:top w:val="outset" w:sz="6" w:space="0" w:color="auto"/>
              <w:left w:val="outset" w:sz="6" w:space="0" w:color="auto"/>
              <w:bottom w:val="outset" w:sz="6" w:space="0" w:color="auto"/>
              <w:right w:val="outset" w:sz="6" w:space="0" w:color="auto"/>
            </w:tcBorders>
            <w:shd w:val="clear" w:color="auto" w:fill="auto"/>
            <w:hideMark/>
          </w:tcPr>
          <w:p w14:paraId="0D584496" w14:textId="77777777" w:rsidR="00180AB9" w:rsidRPr="00180AB9" w:rsidRDefault="00180AB9" w:rsidP="00180AB9">
            <w:pPr>
              <w:spacing w:before="100" w:beforeAutospacing="1" w:after="100" w:afterAutospacing="1" w:line="240" w:lineRule="auto"/>
              <w:textAlignment w:val="baseline"/>
              <w:rPr>
                <w:rFonts w:ascii="Times New Roman" w:eastAsia="Times New Roman" w:hAnsi="Times New Roman" w:cs="Times New Roman"/>
                <w:sz w:val="24"/>
                <w:szCs w:val="24"/>
                <w:lang w:eastAsia="en-ZA"/>
              </w:rPr>
            </w:pPr>
            <w:r w:rsidRPr="00180AB9">
              <w:rPr>
                <w:rFonts w:ascii="Calibri" w:eastAsia="Times New Roman" w:hAnsi="Calibri" w:cs="Calibri"/>
                <w:szCs w:val="18"/>
                <w:lang w:eastAsia="en-ZA"/>
              </w:rPr>
              <w:t>0.0007 </w:t>
            </w:r>
          </w:p>
        </w:tc>
      </w:tr>
      <w:tr w:rsidR="00180AB9" w:rsidRPr="00180AB9" w14:paraId="32E5BB62" w14:textId="77777777" w:rsidTr="001A5321">
        <w:trPr>
          <w:trHeight w:val="85"/>
        </w:trPr>
        <w:tc>
          <w:tcPr>
            <w:tcW w:w="2614" w:type="dxa"/>
            <w:tcBorders>
              <w:top w:val="outset" w:sz="6" w:space="0" w:color="auto"/>
              <w:left w:val="outset" w:sz="6" w:space="0" w:color="auto"/>
              <w:bottom w:val="outset" w:sz="6" w:space="0" w:color="auto"/>
              <w:right w:val="outset" w:sz="6" w:space="0" w:color="auto"/>
            </w:tcBorders>
            <w:shd w:val="clear" w:color="auto" w:fill="auto"/>
            <w:hideMark/>
          </w:tcPr>
          <w:p w14:paraId="1325565E" w14:textId="77777777" w:rsidR="00180AB9" w:rsidRPr="00180AB9" w:rsidRDefault="00180AB9" w:rsidP="00180AB9">
            <w:pPr>
              <w:spacing w:before="100" w:beforeAutospacing="1" w:after="100" w:afterAutospacing="1" w:line="240" w:lineRule="auto"/>
              <w:textAlignment w:val="baseline"/>
              <w:rPr>
                <w:rFonts w:ascii="Times New Roman" w:eastAsia="Times New Roman" w:hAnsi="Times New Roman" w:cs="Times New Roman"/>
                <w:sz w:val="24"/>
                <w:szCs w:val="24"/>
                <w:lang w:eastAsia="en-ZA"/>
              </w:rPr>
            </w:pPr>
            <w:r w:rsidRPr="00180AB9">
              <w:rPr>
                <w:rFonts w:ascii="Calibri" w:eastAsia="Times New Roman" w:hAnsi="Calibri" w:cs="Calibri"/>
                <w:szCs w:val="18"/>
                <w:lang w:eastAsia="en-ZA"/>
              </w:rPr>
              <w:t>Number of Hidden Layers </w:t>
            </w:r>
          </w:p>
        </w:tc>
        <w:tc>
          <w:tcPr>
            <w:tcW w:w="2367" w:type="dxa"/>
            <w:tcBorders>
              <w:top w:val="outset" w:sz="6" w:space="0" w:color="auto"/>
              <w:left w:val="outset" w:sz="6" w:space="0" w:color="auto"/>
              <w:bottom w:val="outset" w:sz="6" w:space="0" w:color="auto"/>
              <w:right w:val="outset" w:sz="6" w:space="0" w:color="auto"/>
            </w:tcBorders>
            <w:shd w:val="clear" w:color="auto" w:fill="auto"/>
            <w:hideMark/>
          </w:tcPr>
          <w:p w14:paraId="1A6F1783" w14:textId="77777777" w:rsidR="00180AB9" w:rsidRPr="00180AB9" w:rsidRDefault="00180AB9" w:rsidP="00180AB9">
            <w:pPr>
              <w:spacing w:before="100" w:beforeAutospacing="1" w:after="100" w:afterAutospacing="1" w:line="240" w:lineRule="auto"/>
              <w:textAlignment w:val="baseline"/>
              <w:rPr>
                <w:rFonts w:ascii="Times New Roman" w:eastAsia="Times New Roman" w:hAnsi="Times New Roman" w:cs="Times New Roman"/>
                <w:sz w:val="24"/>
                <w:szCs w:val="24"/>
                <w:lang w:eastAsia="en-ZA"/>
              </w:rPr>
            </w:pPr>
            <w:r w:rsidRPr="00180AB9">
              <w:rPr>
                <w:rFonts w:ascii="Calibri" w:eastAsia="Times New Roman" w:hAnsi="Calibri" w:cs="Calibri"/>
                <w:szCs w:val="18"/>
                <w:lang w:eastAsia="en-ZA"/>
              </w:rPr>
              <w:t>1 </w:t>
            </w:r>
          </w:p>
        </w:tc>
      </w:tr>
      <w:tr w:rsidR="00180AB9" w:rsidRPr="00180AB9" w14:paraId="223D428D" w14:textId="77777777" w:rsidTr="001A5321">
        <w:trPr>
          <w:trHeight w:val="169"/>
        </w:trPr>
        <w:tc>
          <w:tcPr>
            <w:tcW w:w="2614" w:type="dxa"/>
            <w:tcBorders>
              <w:top w:val="outset" w:sz="6" w:space="0" w:color="auto"/>
              <w:left w:val="outset" w:sz="6" w:space="0" w:color="auto"/>
              <w:bottom w:val="outset" w:sz="6" w:space="0" w:color="auto"/>
              <w:right w:val="outset" w:sz="6" w:space="0" w:color="auto"/>
            </w:tcBorders>
            <w:shd w:val="clear" w:color="auto" w:fill="auto"/>
            <w:hideMark/>
          </w:tcPr>
          <w:p w14:paraId="32525A52" w14:textId="77777777" w:rsidR="00180AB9" w:rsidRPr="00180AB9" w:rsidRDefault="00180AB9" w:rsidP="00180AB9">
            <w:pPr>
              <w:spacing w:before="100" w:beforeAutospacing="1" w:after="100" w:afterAutospacing="1" w:line="240" w:lineRule="auto"/>
              <w:textAlignment w:val="baseline"/>
              <w:rPr>
                <w:rFonts w:ascii="Times New Roman" w:eastAsia="Times New Roman" w:hAnsi="Times New Roman" w:cs="Times New Roman"/>
                <w:sz w:val="24"/>
                <w:szCs w:val="24"/>
                <w:lang w:eastAsia="en-ZA"/>
              </w:rPr>
            </w:pPr>
            <w:r w:rsidRPr="00180AB9">
              <w:rPr>
                <w:rFonts w:ascii="Calibri" w:eastAsia="Times New Roman" w:hAnsi="Calibri" w:cs="Calibri"/>
                <w:szCs w:val="18"/>
                <w:lang w:eastAsia="en-ZA"/>
              </w:rPr>
              <w:t>Hidden Layers: Inputs and Outputs </w:t>
            </w:r>
          </w:p>
        </w:tc>
        <w:tc>
          <w:tcPr>
            <w:tcW w:w="2367" w:type="dxa"/>
            <w:tcBorders>
              <w:top w:val="outset" w:sz="6" w:space="0" w:color="auto"/>
              <w:left w:val="outset" w:sz="6" w:space="0" w:color="auto"/>
              <w:bottom w:val="outset" w:sz="6" w:space="0" w:color="auto"/>
              <w:right w:val="outset" w:sz="6" w:space="0" w:color="auto"/>
            </w:tcBorders>
            <w:shd w:val="clear" w:color="auto" w:fill="auto"/>
            <w:hideMark/>
          </w:tcPr>
          <w:p w14:paraId="1C5FCCB7" w14:textId="77777777" w:rsidR="00180AB9" w:rsidRPr="00180AB9" w:rsidRDefault="00180AB9" w:rsidP="00180AB9">
            <w:pPr>
              <w:spacing w:before="100" w:beforeAutospacing="1" w:after="100" w:afterAutospacing="1" w:line="240" w:lineRule="auto"/>
              <w:textAlignment w:val="baseline"/>
              <w:rPr>
                <w:rFonts w:ascii="Times New Roman" w:eastAsia="Times New Roman" w:hAnsi="Times New Roman" w:cs="Times New Roman"/>
                <w:sz w:val="24"/>
                <w:szCs w:val="24"/>
                <w:lang w:eastAsia="en-ZA"/>
              </w:rPr>
            </w:pPr>
            <w:r w:rsidRPr="00180AB9">
              <w:rPr>
                <w:rFonts w:ascii="Calibri" w:eastAsia="Times New Roman" w:hAnsi="Calibri" w:cs="Calibri"/>
                <w:szCs w:val="18"/>
                <w:lang w:eastAsia="en-ZA"/>
              </w:rPr>
              <w:t>1: (512) =&gt; (256) </w:t>
            </w:r>
          </w:p>
        </w:tc>
      </w:tr>
      <w:tr w:rsidR="00180AB9" w:rsidRPr="00180AB9" w14:paraId="6161613A" w14:textId="77777777" w:rsidTr="001A5321">
        <w:trPr>
          <w:trHeight w:val="169"/>
        </w:trPr>
        <w:tc>
          <w:tcPr>
            <w:tcW w:w="2614" w:type="dxa"/>
            <w:tcBorders>
              <w:top w:val="outset" w:sz="6" w:space="0" w:color="auto"/>
              <w:left w:val="outset" w:sz="6" w:space="0" w:color="auto"/>
              <w:bottom w:val="outset" w:sz="6" w:space="0" w:color="auto"/>
              <w:right w:val="outset" w:sz="6" w:space="0" w:color="auto"/>
            </w:tcBorders>
            <w:shd w:val="clear" w:color="auto" w:fill="auto"/>
            <w:hideMark/>
          </w:tcPr>
          <w:p w14:paraId="232EEC4C" w14:textId="796D22D1" w:rsidR="00180AB9" w:rsidRPr="00180AB9" w:rsidRDefault="00180AB9" w:rsidP="00180AB9">
            <w:pPr>
              <w:spacing w:before="100" w:beforeAutospacing="1" w:after="100" w:afterAutospacing="1" w:line="240" w:lineRule="auto"/>
              <w:textAlignment w:val="baseline"/>
              <w:rPr>
                <w:rFonts w:ascii="Times New Roman" w:eastAsia="Times New Roman" w:hAnsi="Times New Roman" w:cs="Times New Roman"/>
                <w:sz w:val="24"/>
                <w:szCs w:val="24"/>
                <w:lang w:eastAsia="en-ZA"/>
              </w:rPr>
            </w:pPr>
            <w:r w:rsidRPr="00180AB9">
              <w:rPr>
                <w:rFonts w:ascii="Calibri" w:eastAsia="Times New Roman" w:hAnsi="Calibri" w:cs="Calibri"/>
                <w:szCs w:val="18"/>
                <w:lang w:eastAsia="en-ZA"/>
              </w:rPr>
              <w:t xml:space="preserve">Batch </w:t>
            </w:r>
            <w:proofErr w:type="spellStart"/>
            <w:r w:rsidRPr="00180AB9">
              <w:rPr>
                <w:rFonts w:ascii="Calibri" w:eastAsia="Times New Roman" w:hAnsi="Calibri" w:cs="Calibri"/>
                <w:szCs w:val="18"/>
                <w:lang w:eastAsia="en-ZA"/>
              </w:rPr>
              <w:t>Normali</w:t>
            </w:r>
            <w:r w:rsidR="00E77802">
              <w:rPr>
                <w:rFonts w:ascii="Calibri" w:eastAsia="Times New Roman" w:hAnsi="Calibri" w:cs="Calibri"/>
                <w:szCs w:val="18"/>
                <w:lang w:eastAsia="en-ZA"/>
              </w:rPr>
              <w:t>s</w:t>
            </w:r>
            <w:r w:rsidRPr="00180AB9">
              <w:rPr>
                <w:rFonts w:ascii="Calibri" w:eastAsia="Times New Roman" w:hAnsi="Calibri" w:cs="Calibri"/>
                <w:szCs w:val="18"/>
                <w:lang w:eastAsia="en-ZA"/>
              </w:rPr>
              <w:t>ation</w:t>
            </w:r>
            <w:proofErr w:type="spellEnd"/>
            <w:r w:rsidRPr="00180AB9">
              <w:rPr>
                <w:rFonts w:ascii="Calibri" w:eastAsia="Times New Roman" w:hAnsi="Calibri" w:cs="Calibri"/>
                <w:szCs w:val="18"/>
                <w:lang w:eastAsia="en-ZA"/>
              </w:rPr>
              <w:t> </w:t>
            </w:r>
          </w:p>
        </w:tc>
        <w:tc>
          <w:tcPr>
            <w:tcW w:w="2367" w:type="dxa"/>
            <w:tcBorders>
              <w:top w:val="outset" w:sz="6" w:space="0" w:color="auto"/>
              <w:left w:val="outset" w:sz="6" w:space="0" w:color="auto"/>
              <w:bottom w:val="outset" w:sz="6" w:space="0" w:color="auto"/>
              <w:right w:val="outset" w:sz="6" w:space="0" w:color="auto"/>
            </w:tcBorders>
            <w:shd w:val="clear" w:color="auto" w:fill="auto"/>
            <w:hideMark/>
          </w:tcPr>
          <w:p w14:paraId="5A2BE79D" w14:textId="77777777" w:rsidR="00180AB9" w:rsidRPr="00180AB9" w:rsidRDefault="00180AB9" w:rsidP="00180AB9">
            <w:pPr>
              <w:spacing w:before="100" w:beforeAutospacing="1" w:after="100" w:afterAutospacing="1" w:line="240" w:lineRule="auto"/>
              <w:textAlignment w:val="baseline"/>
              <w:rPr>
                <w:rFonts w:ascii="Times New Roman" w:eastAsia="Times New Roman" w:hAnsi="Times New Roman" w:cs="Times New Roman"/>
                <w:sz w:val="24"/>
                <w:szCs w:val="24"/>
                <w:lang w:eastAsia="en-ZA"/>
              </w:rPr>
            </w:pPr>
            <w:r w:rsidRPr="00180AB9">
              <w:rPr>
                <w:rFonts w:ascii="Calibri" w:eastAsia="Times New Roman" w:hAnsi="Calibri" w:cs="Calibri"/>
                <w:szCs w:val="18"/>
                <w:lang w:eastAsia="en-ZA"/>
              </w:rPr>
              <w:t>Input Layer: 512, Hidden Layer 1: 256 </w:t>
            </w:r>
          </w:p>
        </w:tc>
      </w:tr>
      <w:tr w:rsidR="00180AB9" w:rsidRPr="00180AB9" w14:paraId="75F000E9" w14:textId="77777777" w:rsidTr="001A5321">
        <w:trPr>
          <w:trHeight w:val="78"/>
        </w:trPr>
        <w:tc>
          <w:tcPr>
            <w:tcW w:w="2614" w:type="dxa"/>
            <w:tcBorders>
              <w:top w:val="outset" w:sz="6" w:space="0" w:color="auto"/>
              <w:left w:val="outset" w:sz="6" w:space="0" w:color="auto"/>
              <w:bottom w:val="outset" w:sz="6" w:space="0" w:color="auto"/>
              <w:right w:val="outset" w:sz="6" w:space="0" w:color="auto"/>
            </w:tcBorders>
            <w:shd w:val="clear" w:color="auto" w:fill="auto"/>
            <w:hideMark/>
          </w:tcPr>
          <w:p w14:paraId="6FDBDD30" w14:textId="77777777" w:rsidR="00180AB9" w:rsidRPr="00180AB9" w:rsidRDefault="00180AB9" w:rsidP="00180AB9">
            <w:pPr>
              <w:spacing w:before="100" w:beforeAutospacing="1" w:after="100" w:afterAutospacing="1" w:line="240" w:lineRule="auto"/>
              <w:textAlignment w:val="baseline"/>
              <w:rPr>
                <w:rFonts w:ascii="Times New Roman" w:eastAsia="Times New Roman" w:hAnsi="Times New Roman" w:cs="Times New Roman"/>
                <w:sz w:val="24"/>
                <w:szCs w:val="24"/>
                <w:lang w:eastAsia="en-ZA"/>
              </w:rPr>
            </w:pPr>
            <w:r w:rsidRPr="00180AB9">
              <w:rPr>
                <w:rFonts w:ascii="Calibri" w:eastAsia="Times New Roman" w:hAnsi="Calibri" w:cs="Calibri"/>
                <w:szCs w:val="18"/>
                <w:lang w:eastAsia="en-ZA"/>
              </w:rPr>
              <w:t>Early Stopping Patience </w:t>
            </w:r>
          </w:p>
        </w:tc>
        <w:tc>
          <w:tcPr>
            <w:tcW w:w="2367" w:type="dxa"/>
            <w:tcBorders>
              <w:top w:val="outset" w:sz="6" w:space="0" w:color="auto"/>
              <w:left w:val="outset" w:sz="6" w:space="0" w:color="auto"/>
              <w:bottom w:val="outset" w:sz="6" w:space="0" w:color="auto"/>
              <w:right w:val="outset" w:sz="6" w:space="0" w:color="auto"/>
            </w:tcBorders>
            <w:shd w:val="clear" w:color="auto" w:fill="auto"/>
            <w:hideMark/>
          </w:tcPr>
          <w:p w14:paraId="60C16296" w14:textId="77777777" w:rsidR="00180AB9" w:rsidRPr="00180AB9" w:rsidRDefault="00180AB9" w:rsidP="00180AB9">
            <w:pPr>
              <w:spacing w:before="100" w:beforeAutospacing="1" w:after="100" w:afterAutospacing="1" w:line="240" w:lineRule="auto"/>
              <w:textAlignment w:val="baseline"/>
              <w:rPr>
                <w:rFonts w:ascii="Times New Roman" w:eastAsia="Times New Roman" w:hAnsi="Times New Roman" w:cs="Times New Roman"/>
                <w:sz w:val="24"/>
                <w:szCs w:val="24"/>
                <w:lang w:eastAsia="en-ZA"/>
              </w:rPr>
            </w:pPr>
            <w:r w:rsidRPr="00180AB9">
              <w:rPr>
                <w:rFonts w:ascii="Calibri" w:eastAsia="Times New Roman" w:hAnsi="Calibri" w:cs="Calibri"/>
                <w:szCs w:val="18"/>
                <w:lang w:eastAsia="en-ZA"/>
              </w:rPr>
              <w:t>- </w:t>
            </w:r>
          </w:p>
        </w:tc>
      </w:tr>
      <w:tr w:rsidR="00180AB9" w:rsidRPr="00180AB9" w14:paraId="3411BD4A" w14:textId="77777777" w:rsidTr="001A5321">
        <w:trPr>
          <w:trHeight w:val="85"/>
        </w:trPr>
        <w:tc>
          <w:tcPr>
            <w:tcW w:w="2614" w:type="dxa"/>
            <w:tcBorders>
              <w:top w:val="outset" w:sz="6" w:space="0" w:color="auto"/>
              <w:left w:val="outset" w:sz="6" w:space="0" w:color="auto"/>
              <w:bottom w:val="outset" w:sz="6" w:space="0" w:color="auto"/>
              <w:right w:val="outset" w:sz="6" w:space="0" w:color="auto"/>
            </w:tcBorders>
            <w:shd w:val="clear" w:color="auto" w:fill="auto"/>
            <w:hideMark/>
          </w:tcPr>
          <w:p w14:paraId="135FE47B" w14:textId="77777777" w:rsidR="00180AB9" w:rsidRPr="00180AB9" w:rsidRDefault="00180AB9" w:rsidP="00180AB9">
            <w:pPr>
              <w:spacing w:before="100" w:beforeAutospacing="1" w:after="100" w:afterAutospacing="1" w:line="240" w:lineRule="auto"/>
              <w:textAlignment w:val="baseline"/>
              <w:rPr>
                <w:rFonts w:ascii="Times New Roman" w:eastAsia="Times New Roman" w:hAnsi="Times New Roman" w:cs="Times New Roman"/>
                <w:sz w:val="24"/>
                <w:szCs w:val="24"/>
                <w:lang w:eastAsia="en-ZA"/>
              </w:rPr>
            </w:pPr>
            <w:r w:rsidRPr="00180AB9">
              <w:rPr>
                <w:rFonts w:ascii="Calibri" w:eastAsia="Times New Roman" w:hAnsi="Calibri" w:cs="Calibri"/>
                <w:szCs w:val="18"/>
                <w:lang w:eastAsia="en-ZA"/>
              </w:rPr>
              <w:t>Drop Out Rate </w:t>
            </w:r>
          </w:p>
        </w:tc>
        <w:tc>
          <w:tcPr>
            <w:tcW w:w="2367" w:type="dxa"/>
            <w:tcBorders>
              <w:top w:val="outset" w:sz="6" w:space="0" w:color="auto"/>
              <w:left w:val="outset" w:sz="6" w:space="0" w:color="auto"/>
              <w:bottom w:val="outset" w:sz="6" w:space="0" w:color="auto"/>
              <w:right w:val="outset" w:sz="6" w:space="0" w:color="auto"/>
            </w:tcBorders>
            <w:shd w:val="clear" w:color="auto" w:fill="auto"/>
            <w:hideMark/>
          </w:tcPr>
          <w:p w14:paraId="60CD03A5" w14:textId="77777777" w:rsidR="00180AB9" w:rsidRPr="00180AB9" w:rsidRDefault="00180AB9" w:rsidP="00180AB9">
            <w:pPr>
              <w:spacing w:before="100" w:beforeAutospacing="1" w:after="100" w:afterAutospacing="1" w:line="240" w:lineRule="auto"/>
              <w:textAlignment w:val="baseline"/>
              <w:rPr>
                <w:rFonts w:ascii="Times New Roman" w:eastAsia="Times New Roman" w:hAnsi="Times New Roman" w:cs="Times New Roman"/>
                <w:sz w:val="24"/>
                <w:szCs w:val="24"/>
                <w:lang w:eastAsia="en-ZA"/>
              </w:rPr>
            </w:pPr>
            <w:r w:rsidRPr="00180AB9">
              <w:rPr>
                <w:rFonts w:ascii="Calibri" w:eastAsia="Times New Roman" w:hAnsi="Calibri" w:cs="Calibri"/>
                <w:szCs w:val="18"/>
                <w:lang w:eastAsia="en-ZA"/>
              </w:rPr>
              <w:t>- </w:t>
            </w:r>
          </w:p>
        </w:tc>
      </w:tr>
      <w:tr w:rsidR="00180AB9" w:rsidRPr="00180AB9" w14:paraId="796B3396" w14:textId="77777777" w:rsidTr="001A5321">
        <w:trPr>
          <w:trHeight w:val="340"/>
        </w:trPr>
        <w:tc>
          <w:tcPr>
            <w:tcW w:w="2614" w:type="dxa"/>
            <w:tcBorders>
              <w:top w:val="outset" w:sz="6" w:space="0" w:color="auto"/>
              <w:left w:val="outset" w:sz="6" w:space="0" w:color="auto"/>
              <w:bottom w:val="outset" w:sz="6" w:space="0" w:color="auto"/>
              <w:right w:val="outset" w:sz="6" w:space="0" w:color="auto"/>
            </w:tcBorders>
            <w:shd w:val="clear" w:color="auto" w:fill="auto"/>
            <w:hideMark/>
          </w:tcPr>
          <w:p w14:paraId="27978C63" w14:textId="77777777" w:rsidR="00180AB9" w:rsidRPr="00180AB9" w:rsidRDefault="00180AB9" w:rsidP="00180AB9">
            <w:pPr>
              <w:spacing w:before="100" w:beforeAutospacing="1" w:after="100" w:afterAutospacing="1" w:line="240" w:lineRule="auto"/>
              <w:textAlignment w:val="baseline"/>
              <w:rPr>
                <w:rFonts w:ascii="Times New Roman" w:eastAsia="Times New Roman" w:hAnsi="Times New Roman" w:cs="Times New Roman"/>
                <w:sz w:val="24"/>
                <w:szCs w:val="24"/>
                <w:lang w:eastAsia="en-ZA"/>
              </w:rPr>
            </w:pPr>
            <w:r w:rsidRPr="00180AB9">
              <w:rPr>
                <w:rFonts w:ascii="Calibri" w:eastAsia="Times New Roman" w:hAnsi="Calibri" w:cs="Calibri"/>
                <w:szCs w:val="18"/>
                <w:lang w:eastAsia="en-ZA"/>
              </w:rPr>
              <w:t>Last Epoch Information </w:t>
            </w:r>
          </w:p>
        </w:tc>
        <w:tc>
          <w:tcPr>
            <w:tcW w:w="2367" w:type="dxa"/>
            <w:tcBorders>
              <w:top w:val="outset" w:sz="6" w:space="0" w:color="auto"/>
              <w:left w:val="outset" w:sz="6" w:space="0" w:color="auto"/>
              <w:bottom w:val="outset" w:sz="6" w:space="0" w:color="auto"/>
              <w:right w:val="outset" w:sz="6" w:space="0" w:color="auto"/>
            </w:tcBorders>
            <w:shd w:val="clear" w:color="auto" w:fill="auto"/>
            <w:hideMark/>
          </w:tcPr>
          <w:p w14:paraId="7BF176E5" w14:textId="77777777" w:rsidR="00180AB9" w:rsidRPr="00180AB9" w:rsidRDefault="00180AB9" w:rsidP="00180AB9">
            <w:pPr>
              <w:spacing w:before="100" w:beforeAutospacing="1" w:after="100" w:afterAutospacing="1" w:line="240" w:lineRule="auto"/>
              <w:jc w:val="left"/>
              <w:textAlignment w:val="baseline"/>
              <w:rPr>
                <w:rFonts w:ascii="Times New Roman" w:eastAsia="Times New Roman" w:hAnsi="Times New Roman" w:cs="Times New Roman"/>
                <w:sz w:val="24"/>
                <w:szCs w:val="24"/>
                <w:lang w:eastAsia="en-ZA"/>
              </w:rPr>
            </w:pPr>
            <w:r w:rsidRPr="00180AB9">
              <w:rPr>
                <w:rFonts w:ascii="Calibri" w:eastAsia="Times New Roman" w:hAnsi="Calibri" w:cs="Calibri"/>
                <w:szCs w:val="18"/>
                <w:lang w:eastAsia="en-ZA"/>
              </w:rPr>
              <w:t>Epoch 300: | Train Loss: 0.04254 | Val Loss: 2.83884 | Train Acc: 100.000| Val Acc: 30.769 </w:t>
            </w:r>
          </w:p>
        </w:tc>
      </w:tr>
      <w:tr w:rsidR="00180AB9" w:rsidRPr="00180AB9" w14:paraId="6585E5B0" w14:textId="77777777" w:rsidTr="001A5321">
        <w:trPr>
          <w:trHeight w:val="85"/>
        </w:trPr>
        <w:tc>
          <w:tcPr>
            <w:tcW w:w="2614" w:type="dxa"/>
            <w:tcBorders>
              <w:top w:val="outset" w:sz="6" w:space="0" w:color="auto"/>
              <w:left w:val="outset" w:sz="6" w:space="0" w:color="auto"/>
              <w:bottom w:val="outset" w:sz="6" w:space="0" w:color="auto"/>
              <w:right w:val="outset" w:sz="6" w:space="0" w:color="auto"/>
            </w:tcBorders>
            <w:shd w:val="clear" w:color="auto" w:fill="auto"/>
            <w:hideMark/>
          </w:tcPr>
          <w:p w14:paraId="20A70033" w14:textId="77777777" w:rsidR="00180AB9" w:rsidRPr="00180AB9" w:rsidRDefault="00180AB9" w:rsidP="00180AB9">
            <w:pPr>
              <w:spacing w:before="100" w:beforeAutospacing="1" w:after="100" w:afterAutospacing="1" w:line="240" w:lineRule="auto"/>
              <w:textAlignment w:val="baseline"/>
              <w:rPr>
                <w:rFonts w:ascii="Times New Roman" w:eastAsia="Times New Roman" w:hAnsi="Times New Roman" w:cs="Times New Roman"/>
                <w:sz w:val="24"/>
                <w:szCs w:val="24"/>
                <w:lang w:eastAsia="en-ZA"/>
              </w:rPr>
            </w:pPr>
            <w:r w:rsidRPr="00180AB9">
              <w:rPr>
                <w:rFonts w:ascii="Calibri" w:eastAsia="Times New Roman" w:hAnsi="Calibri" w:cs="Calibri"/>
                <w:szCs w:val="18"/>
                <w:lang w:eastAsia="en-ZA"/>
              </w:rPr>
              <w:t>Test Accuracy </w:t>
            </w:r>
          </w:p>
        </w:tc>
        <w:tc>
          <w:tcPr>
            <w:tcW w:w="2367" w:type="dxa"/>
            <w:tcBorders>
              <w:top w:val="outset" w:sz="6" w:space="0" w:color="auto"/>
              <w:left w:val="outset" w:sz="6" w:space="0" w:color="auto"/>
              <w:bottom w:val="outset" w:sz="6" w:space="0" w:color="auto"/>
              <w:right w:val="outset" w:sz="6" w:space="0" w:color="auto"/>
            </w:tcBorders>
            <w:shd w:val="clear" w:color="auto" w:fill="auto"/>
            <w:hideMark/>
          </w:tcPr>
          <w:p w14:paraId="41BF5DFF" w14:textId="77777777" w:rsidR="00180AB9" w:rsidRPr="00180AB9" w:rsidRDefault="00180AB9" w:rsidP="00180AB9">
            <w:pPr>
              <w:spacing w:before="100" w:beforeAutospacing="1" w:after="100" w:afterAutospacing="1" w:line="240" w:lineRule="auto"/>
              <w:jc w:val="left"/>
              <w:textAlignment w:val="baseline"/>
              <w:rPr>
                <w:rFonts w:ascii="Times New Roman" w:eastAsia="Times New Roman" w:hAnsi="Times New Roman" w:cs="Times New Roman"/>
                <w:sz w:val="24"/>
                <w:szCs w:val="24"/>
                <w:lang w:eastAsia="en-ZA"/>
              </w:rPr>
            </w:pPr>
            <w:r w:rsidRPr="00180AB9">
              <w:rPr>
                <w:rFonts w:ascii="Calibri" w:eastAsia="Times New Roman" w:hAnsi="Calibri" w:cs="Calibri"/>
                <w:szCs w:val="18"/>
                <w:lang w:eastAsia="en-ZA"/>
              </w:rPr>
              <w:t>36% </w:t>
            </w:r>
          </w:p>
        </w:tc>
      </w:tr>
    </w:tbl>
    <w:p w14:paraId="1E8B9226" w14:textId="0ED009B1" w:rsidR="003F3ECF" w:rsidRPr="00073EE2" w:rsidRDefault="00073EE2" w:rsidP="00073EE2">
      <w:pPr>
        <w:pStyle w:val="Head1"/>
        <w:ind w:left="0" w:firstLine="0"/>
        <w:rPr>
          <w:rStyle w:val="Label"/>
          <w:b w:val="0"/>
          <w:bCs/>
          <w:sz w:val="18"/>
          <w:szCs w:val="16"/>
          <w14:ligatures w14:val="standard"/>
        </w:rPr>
      </w:pPr>
      <w:r>
        <w:rPr>
          <w:rStyle w:val="Label"/>
          <w:b w:val="0"/>
          <w:bCs/>
          <w:sz w:val="18"/>
          <w:szCs w:val="16"/>
          <w14:ligatures w14:val="standard"/>
        </w:rPr>
        <w:t xml:space="preserve">The baseline performance is reported in Appendix A, with an accuracy </w:t>
      </w:r>
      <w:r w:rsidR="003D6007">
        <w:rPr>
          <w:rStyle w:val="Label"/>
          <w:b w:val="0"/>
          <w:bCs/>
          <w:sz w:val="18"/>
          <w:szCs w:val="16"/>
          <w14:ligatures w14:val="standard"/>
        </w:rPr>
        <w:t xml:space="preserve">of 36% and very high validation loss, and the training accuracy </w:t>
      </w:r>
      <w:r w:rsidR="001A5321">
        <w:rPr>
          <w:rStyle w:val="Label"/>
          <w:b w:val="0"/>
          <w:bCs/>
          <w:sz w:val="18"/>
          <w:szCs w:val="16"/>
          <w14:ligatures w14:val="standard"/>
        </w:rPr>
        <w:t>converging to 100% very quickly.</w:t>
      </w:r>
    </w:p>
    <w:p w14:paraId="3323FB82" w14:textId="582F02CF" w:rsidR="0007392C" w:rsidRPr="00586A35" w:rsidRDefault="00781D1C" w:rsidP="00073EE2">
      <w:pPr>
        <w:pStyle w:val="Head1"/>
      </w:pPr>
      <w:r>
        <w:rPr>
          <w:rStyle w:val="Label"/>
          <w14:ligatures w14:val="standard"/>
        </w:rPr>
        <w:t>3</w:t>
      </w:r>
      <w:r w:rsidR="00586A35" w:rsidRPr="00586A35">
        <w:t> </w:t>
      </w:r>
      <w:r>
        <w:t>Model Design</w:t>
      </w:r>
    </w:p>
    <w:p w14:paraId="496ADCE6" w14:textId="79921FA1" w:rsidR="0029583F" w:rsidRPr="00567EA8" w:rsidRDefault="00567EA8" w:rsidP="00567EA8">
      <w:pPr>
        <w:pStyle w:val="Abstract"/>
        <w:rPr>
          <w:rFonts w:eastAsia="Verdana"/>
          <w14:ligatures w14:val="standard"/>
        </w:rPr>
      </w:pPr>
      <w:r>
        <w:rPr>
          <w:rFonts w:eastAsia="Verdana"/>
          <w14:ligatures w14:val="standard"/>
        </w:rPr>
        <w:t xml:space="preserve">To evaluate the multi-class classification problem of student’s weekend alcohol consumption, we implemented a feed-forward neural network. The reason why we chose this architecture was due to the high dimensionality of our dataset, having 32 features, and these features most likely have a complex relationship regarding the output. The feed-forward network is optimal for solving problems with these characteristics and is recommended for multi-class classification problems </w:t>
      </w:r>
      <w:r w:rsidRPr="005B02A7">
        <w:rPr>
          <w:rFonts w:eastAsia="Verdana"/>
          <w14:ligatures w14:val="standard"/>
        </w:rPr>
        <w:t>[</w:t>
      </w:r>
      <w:r w:rsidR="005B02A7" w:rsidRPr="005B02A7">
        <w:t>1</w:t>
      </w:r>
      <w:r w:rsidR="00155DBF" w:rsidRPr="005B02A7">
        <w:t>]</w:t>
      </w:r>
    </w:p>
    <w:p w14:paraId="6EA3813E" w14:textId="1456CFEA" w:rsidR="00405FFA" w:rsidRDefault="00781D1C" w:rsidP="005662BC">
      <w:pPr>
        <w:pStyle w:val="Head2"/>
        <w:rPr>
          <w14:ligatures w14:val="standard"/>
        </w:rPr>
      </w:pPr>
      <w:r>
        <w:rPr>
          <w:rStyle w:val="Label"/>
          <w14:ligatures w14:val="standard"/>
        </w:rPr>
        <w:t>3</w:t>
      </w:r>
      <w:r w:rsidR="00675128" w:rsidRPr="00586A35">
        <w:rPr>
          <w:rStyle w:val="Label"/>
          <w14:ligatures w14:val="standard"/>
        </w:rPr>
        <w:t>.</w:t>
      </w:r>
      <w:r>
        <w:rPr>
          <w:rStyle w:val="Label"/>
          <w14:ligatures w14:val="standard"/>
        </w:rPr>
        <w:t>1</w:t>
      </w:r>
      <w:r w:rsidR="00586A35" w:rsidRPr="00586A35">
        <w:rPr>
          <w14:ligatures w14:val="standard"/>
        </w:rPr>
        <w:t> </w:t>
      </w:r>
      <w:r>
        <w:rPr>
          <w14:ligatures w14:val="standard"/>
        </w:rPr>
        <w:t>Data Preparation</w:t>
      </w:r>
    </w:p>
    <w:p w14:paraId="747C06EB" w14:textId="56211426" w:rsidR="00D07A4A" w:rsidRDefault="009808D6" w:rsidP="00612577">
      <w:pPr>
        <w:pStyle w:val="Abstract"/>
        <w:rPr>
          <w:lang w:eastAsia="it-IT"/>
        </w:rPr>
      </w:pPr>
      <w:r>
        <w:rPr>
          <w:lang w:eastAsia="it-IT"/>
        </w:rPr>
        <w:t xml:space="preserve">The first step of </w:t>
      </w:r>
      <w:r w:rsidR="00136BB2">
        <w:rPr>
          <w:lang w:eastAsia="it-IT"/>
        </w:rPr>
        <w:t>implementing a</w:t>
      </w:r>
      <w:r w:rsidR="00896678">
        <w:rPr>
          <w:lang w:eastAsia="it-IT"/>
        </w:rPr>
        <w:t xml:space="preserve"> neural network to make predictions is to perform preprocessing of the data </w:t>
      </w:r>
      <w:r w:rsidR="001D1983">
        <w:rPr>
          <w:lang w:eastAsia="it-IT"/>
        </w:rPr>
        <w:t>being used</w:t>
      </w:r>
      <w:r w:rsidR="00896678">
        <w:rPr>
          <w:lang w:eastAsia="it-IT"/>
        </w:rPr>
        <w:t xml:space="preserve">. </w:t>
      </w:r>
      <w:r w:rsidR="00340E4A">
        <w:rPr>
          <w:lang w:eastAsia="it-IT"/>
        </w:rPr>
        <w:t>Our data has 33 columns in total, the column we chose to predict, our output column, is the Weekend alcohol consumption</w:t>
      </w:r>
      <w:r w:rsidR="001D1983">
        <w:rPr>
          <w:lang w:eastAsia="it-IT"/>
        </w:rPr>
        <w:t xml:space="preserve"> (</w:t>
      </w:r>
      <w:proofErr w:type="spellStart"/>
      <w:r w:rsidR="001D1983">
        <w:rPr>
          <w:lang w:eastAsia="it-IT"/>
        </w:rPr>
        <w:t>Walc</w:t>
      </w:r>
      <w:proofErr w:type="spellEnd"/>
      <w:r w:rsidR="001D1983">
        <w:rPr>
          <w:lang w:eastAsia="it-IT"/>
        </w:rPr>
        <w:t>)</w:t>
      </w:r>
      <w:r w:rsidR="00340E4A">
        <w:rPr>
          <w:lang w:eastAsia="it-IT"/>
        </w:rPr>
        <w:t>.</w:t>
      </w:r>
      <w:r w:rsidR="00F60BF6">
        <w:rPr>
          <w:lang w:eastAsia="it-IT"/>
        </w:rPr>
        <w:t xml:space="preserve"> </w:t>
      </w:r>
      <w:r w:rsidR="008732B7">
        <w:rPr>
          <w:lang w:eastAsia="it-IT"/>
        </w:rPr>
        <w:t xml:space="preserve">The </w:t>
      </w:r>
      <w:r w:rsidR="00D07A4A">
        <w:rPr>
          <w:lang w:eastAsia="it-IT"/>
        </w:rPr>
        <w:t xml:space="preserve">steps taken to ensure the data was prepared for </w:t>
      </w:r>
      <w:r w:rsidR="002205EB">
        <w:rPr>
          <w:lang w:eastAsia="it-IT"/>
        </w:rPr>
        <w:t xml:space="preserve">use in the neural network were as follows: formatting </w:t>
      </w:r>
      <w:r w:rsidR="00F949F9">
        <w:rPr>
          <w:lang w:eastAsia="it-IT"/>
        </w:rPr>
        <w:t xml:space="preserve">the data to be valid as input, </w:t>
      </w:r>
      <w:r w:rsidR="00487625">
        <w:rPr>
          <w:lang w:eastAsia="it-IT"/>
        </w:rPr>
        <w:t xml:space="preserve">encoding the output values so they are supported by the </w:t>
      </w:r>
      <w:proofErr w:type="spellStart"/>
      <w:r w:rsidR="00487625">
        <w:rPr>
          <w:lang w:eastAsia="it-IT"/>
        </w:rPr>
        <w:t>PyTorch</w:t>
      </w:r>
      <w:proofErr w:type="spellEnd"/>
      <w:r w:rsidR="00487625">
        <w:rPr>
          <w:lang w:eastAsia="it-IT"/>
        </w:rPr>
        <w:t xml:space="preserve"> Library, splitting the </w:t>
      </w:r>
      <w:r w:rsidR="006B512A">
        <w:rPr>
          <w:lang w:eastAsia="it-IT"/>
        </w:rPr>
        <w:t xml:space="preserve">data into train, validation, and test sets, </w:t>
      </w:r>
      <w:proofErr w:type="spellStart"/>
      <w:r w:rsidR="006B512A">
        <w:rPr>
          <w:lang w:eastAsia="it-IT"/>
        </w:rPr>
        <w:t>normali</w:t>
      </w:r>
      <w:r w:rsidR="00E77802">
        <w:rPr>
          <w:lang w:eastAsia="it-IT"/>
        </w:rPr>
        <w:t>s</w:t>
      </w:r>
      <w:r w:rsidR="006B512A">
        <w:rPr>
          <w:lang w:eastAsia="it-IT"/>
        </w:rPr>
        <w:t>ing</w:t>
      </w:r>
      <w:proofErr w:type="spellEnd"/>
      <w:r w:rsidR="006B512A">
        <w:rPr>
          <w:lang w:eastAsia="it-IT"/>
        </w:rPr>
        <w:t xml:space="preserve"> the input, and ensuring the output classes are represented equally.</w:t>
      </w:r>
    </w:p>
    <w:p w14:paraId="720856E7" w14:textId="7840599D" w:rsidR="002537A8" w:rsidRDefault="00F03E30" w:rsidP="00612577">
      <w:pPr>
        <w:pStyle w:val="Abstract"/>
        <w:rPr>
          <w:lang w:eastAsia="it-IT"/>
        </w:rPr>
      </w:pPr>
      <w:r>
        <w:rPr>
          <w:lang w:eastAsia="it-IT"/>
        </w:rPr>
        <w:t>The Student Alcohol Consumption dataset can be divided into two different types of data, categorical and numerical. The numerical data</w:t>
      </w:r>
      <w:r w:rsidR="003208DF">
        <w:rPr>
          <w:lang w:eastAsia="it-IT"/>
        </w:rPr>
        <w:t xml:space="preserve"> did not need processing and</w:t>
      </w:r>
      <w:r>
        <w:rPr>
          <w:lang w:eastAsia="it-IT"/>
        </w:rPr>
        <w:t xml:space="preserve"> could be left as integer values</w:t>
      </w:r>
      <w:r w:rsidR="003208DF">
        <w:rPr>
          <w:lang w:eastAsia="it-IT"/>
        </w:rPr>
        <w:t xml:space="preserve">, there were 15 columns with numerical data excluding </w:t>
      </w:r>
      <w:r w:rsidR="005D1034">
        <w:rPr>
          <w:lang w:eastAsia="it-IT"/>
        </w:rPr>
        <w:t>‘</w:t>
      </w:r>
      <w:proofErr w:type="spellStart"/>
      <w:r w:rsidR="005D1034">
        <w:rPr>
          <w:lang w:eastAsia="it-IT"/>
        </w:rPr>
        <w:t>Walc</w:t>
      </w:r>
      <w:proofErr w:type="spellEnd"/>
      <w:r w:rsidR="005D1034">
        <w:rPr>
          <w:lang w:eastAsia="it-IT"/>
        </w:rPr>
        <w:t xml:space="preserve">’. These were: </w:t>
      </w:r>
      <w:r w:rsidR="005D1034" w:rsidRPr="00405FFA">
        <w:rPr>
          <w:lang w:eastAsia="it-IT"/>
        </w:rPr>
        <w:t>'age',</w:t>
      </w:r>
      <w:r w:rsidR="005D1034">
        <w:rPr>
          <w:lang w:eastAsia="it-IT"/>
        </w:rPr>
        <w:t xml:space="preserve"> </w:t>
      </w:r>
      <w:r w:rsidR="005D1034" w:rsidRPr="00405FFA">
        <w:rPr>
          <w:lang w:eastAsia="it-IT"/>
        </w:rPr>
        <w:t>'</w:t>
      </w:r>
      <w:proofErr w:type="spellStart"/>
      <w:r w:rsidR="005D1034" w:rsidRPr="00405FFA">
        <w:rPr>
          <w:lang w:eastAsia="it-IT"/>
        </w:rPr>
        <w:t>Medu</w:t>
      </w:r>
      <w:proofErr w:type="spellEnd"/>
      <w:r w:rsidR="005D1034" w:rsidRPr="00405FFA">
        <w:rPr>
          <w:lang w:eastAsia="it-IT"/>
        </w:rPr>
        <w:t>',</w:t>
      </w:r>
      <w:r w:rsidR="005D1034">
        <w:rPr>
          <w:lang w:eastAsia="it-IT"/>
        </w:rPr>
        <w:t xml:space="preserve"> </w:t>
      </w:r>
      <w:r w:rsidR="005D1034" w:rsidRPr="00405FFA">
        <w:rPr>
          <w:lang w:eastAsia="it-IT"/>
        </w:rPr>
        <w:t>'</w:t>
      </w:r>
      <w:proofErr w:type="spellStart"/>
      <w:r w:rsidR="005D1034" w:rsidRPr="00405FFA">
        <w:rPr>
          <w:lang w:eastAsia="it-IT"/>
        </w:rPr>
        <w:t>Fedu</w:t>
      </w:r>
      <w:proofErr w:type="spellEnd"/>
      <w:r w:rsidR="005D1034" w:rsidRPr="00405FFA">
        <w:rPr>
          <w:lang w:eastAsia="it-IT"/>
        </w:rPr>
        <w:t>',</w:t>
      </w:r>
      <w:r w:rsidR="005D1034">
        <w:rPr>
          <w:lang w:eastAsia="it-IT"/>
        </w:rPr>
        <w:t xml:space="preserve"> </w:t>
      </w:r>
      <w:r w:rsidR="005D1034" w:rsidRPr="00405FFA">
        <w:rPr>
          <w:lang w:eastAsia="it-IT"/>
        </w:rPr>
        <w:t>'</w:t>
      </w:r>
      <w:proofErr w:type="spellStart"/>
      <w:r w:rsidR="005D1034" w:rsidRPr="00405FFA">
        <w:rPr>
          <w:lang w:eastAsia="it-IT"/>
        </w:rPr>
        <w:t>traveltime</w:t>
      </w:r>
      <w:proofErr w:type="spellEnd"/>
      <w:r w:rsidR="005D1034" w:rsidRPr="00405FFA">
        <w:rPr>
          <w:lang w:eastAsia="it-IT"/>
        </w:rPr>
        <w:t>',</w:t>
      </w:r>
      <w:r w:rsidR="005D1034">
        <w:rPr>
          <w:lang w:eastAsia="it-IT"/>
        </w:rPr>
        <w:t xml:space="preserve"> </w:t>
      </w:r>
      <w:r w:rsidR="005D1034" w:rsidRPr="00405FFA">
        <w:rPr>
          <w:lang w:eastAsia="it-IT"/>
        </w:rPr>
        <w:t>'</w:t>
      </w:r>
      <w:proofErr w:type="spellStart"/>
      <w:r w:rsidR="005D1034" w:rsidRPr="00405FFA">
        <w:rPr>
          <w:lang w:eastAsia="it-IT"/>
        </w:rPr>
        <w:t>studytime</w:t>
      </w:r>
      <w:proofErr w:type="spellEnd"/>
      <w:r w:rsidR="005D1034" w:rsidRPr="00405FFA">
        <w:rPr>
          <w:lang w:eastAsia="it-IT"/>
        </w:rPr>
        <w:t>',</w:t>
      </w:r>
      <w:r w:rsidR="005D1034">
        <w:rPr>
          <w:lang w:eastAsia="it-IT"/>
        </w:rPr>
        <w:t xml:space="preserve"> </w:t>
      </w:r>
      <w:r w:rsidR="005D1034" w:rsidRPr="00405FFA">
        <w:rPr>
          <w:lang w:eastAsia="it-IT"/>
        </w:rPr>
        <w:t>'failures',</w:t>
      </w:r>
      <w:r w:rsidR="005D1034">
        <w:rPr>
          <w:lang w:eastAsia="it-IT"/>
        </w:rPr>
        <w:t xml:space="preserve"> </w:t>
      </w:r>
      <w:r w:rsidR="005D1034" w:rsidRPr="00405FFA">
        <w:rPr>
          <w:lang w:eastAsia="it-IT"/>
        </w:rPr>
        <w:t>'</w:t>
      </w:r>
      <w:proofErr w:type="spellStart"/>
      <w:r w:rsidR="005D1034" w:rsidRPr="00405FFA">
        <w:rPr>
          <w:lang w:eastAsia="it-IT"/>
        </w:rPr>
        <w:t>fmrel</w:t>
      </w:r>
      <w:proofErr w:type="spellEnd"/>
      <w:r w:rsidR="005D1034" w:rsidRPr="00405FFA">
        <w:rPr>
          <w:lang w:eastAsia="it-IT"/>
        </w:rPr>
        <w:t>',</w:t>
      </w:r>
      <w:r w:rsidR="005D1034">
        <w:rPr>
          <w:lang w:eastAsia="it-IT"/>
        </w:rPr>
        <w:t xml:space="preserve"> </w:t>
      </w:r>
      <w:r w:rsidR="005D1034" w:rsidRPr="00405FFA">
        <w:rPr>
          <w:lang w:eastAsia="it-IT"/>
        </w:rPr>
        <w:t>'</w:t>
      </w:r>
      <w:proofErr w:type="spellStart"/>
      <w:r w:rsidR="005D1034" w:rsidRPr="00405FFA">
        <w:rPr>
          <w:lang w:eastAsia="it-IT"/>
        </w:rPr>
        <w:t>freetime</w:t>
      </w:r>
      <w:proofErr w:type="spellEnd"/>
      <w:r w:rsidR="005D1034" w:rsidRPr="00405FFA">
        <w:rPr>
          <w:lang w:eastAsia="it-IT"/>
        </w:rPr>
        <w:t>',</w:t>
      </w:r>
      <w:r w:rsidR="005D1034">
        <w:rPr>
          <w:lang w:eastAsia="it-IT"/>
        </w:rPr>
        <w:t xml:space="preserve"> </w:t>
      </w:r>
      <w:r w:rsidR="005D1034" w:rsidRPr="00405FFA">
        <w:rPr>
          <w:lang w:eastAsia="it-IT"/>
        </w:rPr>
        <w:t>'</w:t>
      </w:r>
      <w:proofErr w:type="spellStart"/>
      <w:r w:rsidR="005D1034" w:rsidRPr="00405FFA">
        <w:rPr>
          <w:lang w:eastAsia="it-IT"/>
        </w:rPr>
        <w:t>goout</w:t>
      </w:r>
      <w:proofErr w:type="spellEnd"/>
      <w:r w:rsidR="005D1034" w:rsidRPr="00405FFA">
        <w:rPr>
          <w:lang w:eastAsia="it-IT"/>
        </w:rPr>
        <w:t>',</w:t>
      </w:r>
      <w:r w:rsidR="005D1034">
        <w:rPr>
          <w:lang w:eastAsia="it-IT"/>
        </w:rPr>
        <w:t xml:space="preserve"> </w:t>
      </w:r>
      <w:r w:rsidR="005D1034" w:rsidRPr="00405FFA">
        <w:rPr>
          <w:lang w:eastAsia="it-IT"/>
        </w:rPr>
        <w:t>'</w:t>
      </w:r>
      <w:proofErr w:type="spellStart"/>
      <w:r w:rsidR="005D1034" w:rsidRPr="00405FFA">
        <w:rPr>
          <w:lang w:eastAsia="it-IT"/>
        </w:rPr>
        <w:t>Dalc</w:t>
      </w:r>
      <w:proofErr w:type="spellEnd"/>
      <w:r w:rsidR="005D1034" w:rsidRPr="00405FFA">
        <w:rPr>
          <w:lang w:eastAsia="it-IT"/>
        </w:rPr>
        <w:t>',</w:t>
      </w:r>
      <w:r w:rsidR="005D1034">
        <w:rPr>
          <w:lang w:eastAsia="it-IT"/>
        </w:rPr>
        <w:t xml:space="preserve"> </w:t>
      </w:r>
      <w:r w:rsidR="005D1034" w:rsidRPr="00405FFA">
        <w:rPr>
          <w:lang w:eastAsia="it-IT"/>
        </w:rPr>
        <w:t>'</w:t>
      </w:r>
      <w:proofErr w:type="spellStart"/>
      <w:r w:rsidR="005D1034" w:rsidRPr="00405FFA">
        <w:rPr>
          <w:lang w:eastAsia="it-IT"/>
        </w:rPr>
        <w:t>Walc</w:t>
      </w:r>
      <w:proofErr w:type="spellEnd"/>
      <w:r w:rsidR="005D1034" w:rsidRPr="00405FFA">
        <w:rPr>
          <w:lang w:eastAsia="it-IT"/>
        </w:rPr>
        <w:t>',</w:t>
      </w:r>
      <w:r w:rsidR="005D1034">
        <w:rPr>
          <w:lang w:eastAsia="it-IT"/>
        </w:rPr>
        <w:t xml:space="preserve"> </w:t>
      </w:r>
      <w:r w:rsidR="005D1034" w:rsidRPr="00405FFA">
        <w:rPr>
          <w:lang w:eastAsia="it-IT"/>
        </w:rPr>
        <w:t>'health',</w:t>
      </w:r>
      <w:r w:rsidR="005D1034">
        <w:rPr>
          <w:lang w:eastAsia="it-IT"/>
        </w:rPr>
        <w:t xml:space="preserve"> </w:t>
      </w:r>
      <w:r w:rsidR="005D1034" w:rsidRPr="00405FFA">
        <w:rPr>
          <w:lang w:eastAsia="it-IT"/>
        </w:rPr>
        <w:t>'absences',</w:t>
      </w:r>
      <w:r w:rsidR="005D1034">
        <w:rPr>
          <w:lang w:eastAsia="it-IT"/>
        </w:rPr>
        <w:t xml:space="preserve"> </w:t>
      </w:r>
      <w:r w:rsidR="005D1034" w:rsidRPr="00405FFA">
        <w:rPr>
          <w:lang w:eastAsia="it-IT"/>
        </w:rPr>
        <w:t>'G1',</w:t>
      </w:r>
      <w:r w:rsidR="005D1034">
        <w:rPr>
          <w:lang w:eastAsia="it-IT"/>
        </w:rPr>
        <w:t xml:space="preserve"> </w:t>
      </w:r>
      <w:r w:rsidR="005D1034" w:rsidRPr="00405FFA">
        <w:rPr>
          <w:lang w:eastAsia="it-IT"/>
        </w:rPr>
        <w:t>'G2',</w:t>
      </w:r>
      <w:r w:rsidR="005D1034">
        <w:rPr>
          <w:lang w:eastAsia="it-IT"/>
        </w:rPr>
        <w:t xml:space="preserve"> </w:t>
      </w:r>
      <w:r w:rsidR="005D1034" w:rsidRPr="00405FFA">
        <w:rPr>
          <w:lang w:eastAsia="it-IT"/>
        </w:rPr>
        <w:t>'G3'</w:t>
      </w:r>
      <w:r w:rsidR="005D1034">
        <w:rPr>
          <w:lang w:eastAsia="it-IT"/>
        </w:rPr>
        <w:t>.</w:t>
      </w:r>
      <w:r w:rsidR="00025F4B">
        <w:rPr>
          <w:lang w:eastAsia="it-IT"/>
        </w:rPr>
        <w:t xml:space="preserve"> The remaining 17 categorical data were: </w:t>
      </w:r>
      <w:r w:rsidR="00025F4B" w:rsidRPr="00405FFA">
        <w:rPr>
          <w:lang w:eastAsia="it-IT"/>
        </w:rPr>
        <w:t>'school',</w:t>
      </w:r>
      <w:r w:rsidR="00025F4B">
        <w:rPr>
          <w:lang w:eastAsia="it-IT"/>
        </w:rPr>
        <w:t xml:space="preserve"> </w:t>
      </w:r>
      <w:r w:rsidR="00025F4B" w:rsidRPr="00405FFA">
        <w:rPr>
          <w:lang w:eastAsia="it-IT"/>
        </w:rPr>
        <w:t>'sex',</w:t>
      </w:r>
      <w:r w:rsidR="00025F4B">
        <w:rPr>
          <w:lang w:eastAsia="it-IT"/>
        </w:rPr>
        <w:t xml:space="preserve"> </w:t>
      </w:r>
      <w:r w:rsidR="00025F4B" w:rsidRPr="00405FFA">
        <w:rPr>
          <w:lang w:eastAsia="it-IT"/>
        </w:rPr>
        <w:t>'address',</w:t>
      </w:r>
      <w:r w:rsidR="00025F4B">
        <w:rPr>
          <w:lang w:eastAsia="it-IT"/>
        </w:rPr>
        <w:t xml:space="preserve"> </w:t>
      </w:r>
      <w:r w:rsidR="00025F4B" w:rsidRPr="00405FFA">
        <w:rPr>
          <w:lang w:eastAsia="it-IT"/>
        </w:rPr>
        <w:t>'</w:t>
      </w:r>
      <w:proofErr w:type="spellStart"/>
      <w:r w:rsidR="00025F4B" w:rsidRPr="00405FFA">
        <w:rPr>
          <w:lang w:eastAsia="it-IT"/>
        </w:rPr>
        <w:t>famsize</w:t>
      </w:r>
      <w:proofErr w:type="spellEnd"/>
      <w:r w:rsidR="00025F4B" w:rsidRPr="00405FFA">
        <w:rPr>
          <w:lang w:eastAsia="it-IT"/>
        </w:rPr>
        <w:t>',</w:t>
      </w:r>
      <w:r w:rsidR="00025F4B">
        <w:rPr>
          <w:lang w:eastAsia="it-IT"/>
        </w:rPr>
        <w:t xml:space="preserve"> </w:t>
      </w:r>
      <w:r w:rsidR="00025F4B" w:rsidRPr="00405FFA">
        <w:rPr>
          <w:lang w:eastAsia="it-IT"/>
        </w:rPr>
        <w:t>'</w:t>
      </w:r>
      <w:proofErr w:type="spellStart"/>
      <w:r w:rsidR="00025F4B" w:rsidRPr="00405FFA">
        <w:rPr>
          <w:lang w:eastAsia="it-IT"/>
        </w:rPr>
        <w:t>Pstatus</w:t>
      </w:r>
      <w:proofErr w:type="spellEnd"/>
      <w:r w:rsidR="00025F4B" w:rsidRPr="00405FFA">
        <w:rPr>
          <w:lang w:eastAsia="it-IT"/>
        </w:rPr>
        <w:t>',</w:t>
      </w:r>
      <w:r w:rsidR="00025F4B">
        <w:rPr>
          <w:lang w:eastAsia="it-IT"/>
        </w:rPr>
        <w:t xml:space="preserve"> </w:t>
      </w:r>
      <w:r w:rsidR="00025F4B" w:rsidRPr="00405FFA">
        <w:rPr>
          <w:lang w:eastAsia="it-IT"/>
        </w:rPr>
        <w:t>'</w:t>
      </w:r>
      <w:proofErr w:type="spellStart"/>
      <w:r w:rsidR="00025F4B" w:rsidRPr="00405FFA">
        <w:rPr>
          <w:lang w:eastAsia="it-IT"/>
        </w:rPr>
        <w:t>Mjob</w:t>
      </w:r>
      <w:proofErr w:type="spellEnd"/>
      <w:r w:rsidR="00025F4B" w:rsidRPr="00405FFA">
        <w:rPr>
          <w:lang w:eastAsia="it-IT"/>
        </w:rPr>
        <w:t>',</w:t>
      </w:r>
      <w:r w:rsidR="00025F4B">
        <w:rPr>
          <w:lang w:eastAsia="it-IT"/>
        </w:rPr>
        <w:t xml:space="preserve"> </w:t>
      </w:r>
      <w:r w:rsidR="00025F4B" w:rsidRPr="00405FFA">
        <w:rPr>
          <w:lang w:eastAsia="it-IT"/>
        </w:rPr>
        <w:t>'</w:t>
      </w:r>
      <w:proofErr w:type="spellStart"/>
      <w:r w:rsidR="00025F4B" w:rsidRPr="00405FFA">
        <w:rPr>
          <w:lang w:eastAsia="it-IT"/>
        </w:rPr>
        <w:t>Fjob</w:t>
      </w:r>
      <w:proofErr w:type="spellEnd"/>
      <w:r w:rsidR="00025F4B" w:rsidRPr="00405FFA">
        <w:rPr>
          <w:lang w:eastAsia="it-IT"/>
        </w:rPr>
        <w:t>',</w:t>
      </w:r>
      <w:r w:rsidR="00025F4B">
        <w:rPr>
          <w:lang w:eastAsia="it-IT"/>
        </w:rPr>
        <w:t xml:space="preserve"> </w:t>
      </w:r>
      <w:r w:rsidR="00025F4B" w:rsidRPr="00405FFA">
        <w:rPr>
          <w:lang w:eastAsia="it-IT"/>
        </w:rPr>
        <w:t>'reason',</w:t>
      </w:r>
      <w:r w:rsidR="00025F4B">
        <w:rPr>
          <w:lang w:eastAsia="it-IT"/>
        </w:rPr>
        <w:t xml:space="preserve"> </w:t>
      </w:r>
      <w:r w:rsidR="00025F4B" w:rsidRPr="00405FFA">
        <w:rPr>
          <w:lang w:eastAsia="it-IT"/>
        </w:rPr>
        <w:t>'guardian',</w:t>
      </w:r>
      <w:r w:rsidR="00025F4B">
        <w:rPr>
          <w:lang w:eastAsia="it-IT"/>
        </w:rPr>
        <w:t xml:space="preserve"> </w:t>
      </w:r>
      <w:r w:rsidR="00025F4B" w:rsidRPr="00405FFA">
        <w:rPr>
          <w:lang w:eastAsia="it-IT"/>
        </w:rPr>
        <w:t>'</w:t>
      </w:r>
      <w:proofErr w:type="spellStart"/>
      <w:r w:rsidR="00025F4B" w:rsidRPr="00405FFA">
        <w:rPr>
          <w:lang w:eastAsia="it-IT"/>
        </w:rPr>
        <w:t>schoolsup</w:t>
      </w:r>
      <w:proofErr w:type="spellEnd"/>
      <w:r w:rsidR="00025F4B" w:rsidRPr="00405FFA">
        <w:rPr>
          <w:lang w:eastAsia="it-IT"/>
        </w:rPr>
        <w:t>',</w:t>
      </w:r>
      <w:r w:rsidR="00025F4B">
        <w:rPr>
          <w:lang w:eastAsia="it-IT"/>
        </w:rPr>
        <w:t xml:space="preserve"> </w:t>
      </w:r>
      <w:r w:rsidR="00025F4B" w:rsidRPr="00405FFA">
        <w:rPr>
          <w:lang w:eastAsia="it-IT"/>
        </w:rPr>
        <w:t>'</w:t>
      </w:r>
      <w:proofErr w:type="spellStart"/>
      <w:r w:rsidR="00025F4B" w:rsidRPr="00405FFA">
        <w:rPr>
          <w:lang w:eastAsia="it-IT"/>
        </w:rPr>
        <w:t>famsup</w:t>
      </w:r>
      <w:proofErr w:type="spellEnd"/>
      <w:r w:rsidR="00025F4B" w:rsidRPr="00405FFA">
        <w:rPr>
          <w:lang w:eastAsia="it-IT"/>
        </w:rPr>
        <w:t>',</w:t>
      </w:r>
      <w:r w:rsidR="00025F4B">
        <w:rPr>
          <w:lang w:eastAsia="it-IT"/>
        </w:rPr>
        <w:t xml:space="preserve"> </w:t>
      </w:r>
      <w:r w:rsidR="00025F4B" w:rsidRPr="00405FFA">
        <w:rPr>
          <w:lang w:eastAsia="it-IT"/>
        </w:rPr>
        <w:t>'paid',</w:t>
      </w:r>
      <w:r w:rsidR="00025F4B">
        <w:rPr>
          <w:lang w:eastAsia="it-IT"/>
        </w:rPr>
        <w:t xml:space="preserve"> </w:t>
      </w:r>
      <w:r w:rsidR="00025F4B" w:rsidRPr="00405FFA">
        <w:rPr>
          <w:lang w:eastAsia="it-IT"/>
        </w:rPr>
        <w:t>'activities',</w:t>
      </w:r>
      <w:r w:rsidR="00025F4B">
        <w:rPr>
          <w:lang w:eastAsia="it-IT"/>
        </w:rPr>
        <w:t xml:space="preserve"> </w:t>
      </w:r>
      <w:r w:rsidR="00025F4B" w:rsidRPr="00405FFA">
        <w:rPr>
          <w:lang w:eastAsia="it-IT"/>
        </w:rPr>
        <w:t>'nursery',</w:t>
      </w:r>
      <w:r w:rsidR="00025F4B">
        <w:rPr>
          <w:lang w:eastAsia="it-IT"/>
        </w:rPr>
        <w:t xml:space="preserve"> </w:t>
      </w:r>
      <w:r w:rsidR="00025F4B" w:rsidRPr="00405FFA">
        <w:rPr>
          <w:lang w:eastAsia="it-IT"/>
        </w:rPr>
        <w:t>'higher',</w:t>
      </w:r>
      <w:r w:rsidR="00025F4B">
        <w:rPr>
          <w:lang w:eastAsia="it-IT"/>
        </w:rPr>
        <w:t xml:space="preserve"> </w:t>
      </w:r>
      <w:r w:rsidR="00025F4B" w:rsidRPr="00405FFA">
        <w:rPr>
          <w:lang w:eastAsia="it-IT"/>
        </w:rPr>
        <w:t>'internet',</w:t>
      </w:r>
      <w:r w:rsidR="00025F4B">
        <w:rPr>
          <w:lang w:eastAsia="it-IT"/>
        </w:rPr>
        <w:t xml:space="preserve"> </w:t>
      </w:r>
      <w:r w:rsidR="00025F4B" w:rsidRPr="00405FFA">
        <w:rPr>
          <w:lang w:eastAsia="it-IT"/>
        </w:rPr>
        <w:t>'romantic'</w:t>
      </w:r>
      <w:r w:rsidR="00025F4B">
        <w:rPr>
          <w:lang w:eastAsia="it-IT"/>
        </w:rPr>
        <w:t xml:space="preserve">. To ensure these could be used as features for our neural network, they were first </w:t>
      </w:r>
      <w:r w:rsidR="003C56B5">
        <w:rPr>
          <w:lang w:eastAsia="it-IT"/>
        </w:rPr>
        <w:t xml:space="preserve">turned into category </w:t>
      </w:r>
      <w:r w:rsidR="00830007">
        <w:rPr>
          <w:lang w:eastAsia="it-IT"/>
        </w:rPr>
        <w:t>types</w:t>
      </w:r>
      <w:r w:rsidR="003C56B5">
        <w:rPr>
          <w:lang w:eastAsia="it-IT"/>
        </w:rPr>
        <w:t xml:space="preserve">, which </w:t>
      </w:r>
      <w:r w:rsidR="00830007">
        <w:rPr>
          <w:lang w:eastAsia="it-IT"/>
        </w:rPr>
        <w:t>assigns</w:t>
      </w:r>
      <w:r w:rsidR="003C56B5">
        <w:rPr>
          <w:lang w:eastAsia="it-IT"/>
        </w:rPr>
        <w:t xml:space="preserve"> each unique input a</w:t>
      </w:r>
      <w:r w:rsidR="001240D9">
        <w:rPr>
          <w:lang w:eastAsia="it-IT"/>
        </w:rPr>
        <w:t>n</w:t>
      </w:r>
      <w:r w:rsidR="003C56B5">
        <w:rPr>
          <w:lang w:eastAsia="it-IT"/>
        </w:rPr>
        <w:t xml:space="preserve"> integer index. Then the </w:t>
      </w:r>
      <w:r w:rsidR="009B017A">
        <w:rPr>
          <w:lang w:eastAsia="it-IT"/>
        </w:rPr>
        <w:t xml:space="preserve">data for </w:t>
      </w:r>
      <w:r w:rsidR="00E62072">
        <w:rPr>
          <w:lang w:eastAsia="it-IT"/>
        </w:rPr>
        <w:t>categorical</w:t>
      </w:r>
      <w:r w:rsidR="009B017A">
        <w:rPr>
          <w:lang w:eastAsia="it-IT"/>
        </w:rPr>
        <w:t xml:space="preserve"> columns in our </w:t>
      </w:r>
      <w:proofErr w:type="spellStart"/>
      <w:r w:rsidR="009B017A">
        <w:rPr>
          <w:lang w:eastAsia="it-IT"/>
        </w:rPr>
        <w:t>DataFrame</w:t>
      </w:r>
      <w:proofErr w:type="spellEnd"/>
      <w:r w:rsidR="009B017A">
        <w:rPr>
          <w:lang w:eastAsia="it-IT"/>
        </w:rPr>
        <w:t xml:space="preserve"> was replaced with their integer index values. </w:t>
      </w:r>
      <w:r w:rsidR="000943AC">
        <w:rPr>
          <w:lang w:eastAsia="it-IT"/>
        </w:rPr>
        <w:t>This made</w:t>
      </w:r>
      <w:r w:rsidR="009007F1">
        <w:rPr>
          <w:lang w:eastAsia="it-IT"/>
        </w:rPr>
        <w:t xml:space="preserve"> all the input data</w:t>
      </w:r>
      <w:r w:rsidR="000943AC">
        <w:rPr>
          <w:lang w:eastAsia="it-IT"/>
        </w:rPr>
        <w:t xml:space="preserve"> </w:t>
      </w:r>
      <w:r w:rsidR="009007F1">
        <w:rPr>
          <w:lang w:eastAsia="it-IT"/>
        </w:rPr>
        <w:t xml:space="preserve">numerical </w:t>
      </w:r>
      <w:r w:rsidR="000943AC">
        <w:rPr>
          <w:lang w:eastAsia="it-IT"/>
        </w:rPr>
        <w:t>and enabled it to</w:t>
      </w:r>
      <w:r w:rsidR="009007F1">
        <w:rPr>
          <w:lang w:eastAsia="it-IT"/>
        </w:rPr>
        <w:t xml:space="preserve"> be fed into the machine learning algorithm.</w:t>
      </w:r>
    </w:p>
    <w:p w14:paraId="3D383E2A" w14:textId="0D01DC40" w:rsidR="00584375" w:rsidRDefault="000943AC" w:rsidP="00612577">
      <w:pPr>
        <w:pStyle w:val="Abstract"/>
        <w:rPr>
          <w:lang w:eastAsia="it-IT"/>
        </w:rPr>
      </w:pPr>
      <w:r>
        <w:rPr>
          <w:lang w:eastAsia="it-IT"/>
        </w:rPr>
        <w:t xml:space="preserve">The second step </w:t>
      </w:r>
      <w:r w:rsidR="007F1D02">
        <w:rPr>
          <w:lang w:eastAsia="it-IT"/>
        </w:rPr>
        <w:t xml:space="preserve">of data preprocessing was to encode the output data to </w:t>
      </w:r>
      <w:r w:rsidR="00CB19BA">
        <w:rPr>
          <w:lang w:eastAsia="it-IT"/>
        </w:rPr>
        <w:t xml:space="preserve">be in the format </w:t>
      </w:r>
      <w:r w:rsidR="00A85DDC">
        <w:rPr>
          <w:lang w:eastAsia="it-IT"/>
        </w:rPr>
        <w:t xml:space="preserve">supported by the </w:t>
      </w:r>
      <w:proofErr w:type="spellStart"/>
      <w:r w:rsidR="00A85DDC" w:rsidRPr="00F96C3E">
        <w:rPr>
          <w:lang w:eastAsia="it-IT"/>
        </w:rPr>
        <w:t>PyTorch</w:t>
      </w:r>
      <w:proofErr w:type="spellEnd"/>
      <w:r w:rsidR="00A85DDC">
        <w:rPr>
          <w:lang w:eastAsia="it-IT"/>
        </w:rPr>
        <w:t xml:space="preserve"> Library</w:t>
      </w:r>
      <w:r w:rsidR="00F96C3E">
        <w:rPr>
          <w:lang w:eastAsia="it-IT"/>
        </w:rPr>
        <w:t>.</w:t>
      </w:r>
      <w:r w:rsidR="00B01788">
        <w:rPr>
          <w:lang w:eastAsia="it-IT"/>
        </w:rPr>
        <w:t xml:space="preserve"> </w:t>
      </w:r>
      <w:r w:rsidR="00BA3816">
        <w:rPr>
          <w:lang w:eastAsia="it-IT"/>
        </w:rPr>
        <w:t xml:space="preserve">The loss functions implemented in our algorithm required the labels to be between </w:t>
      </w:r>
      <w:r w:rsidR="00B84A54">
        <w:rPr>
          <w:lang w:eastAsia="it-IT"/>
        </w:rPr>
        <w:t xml:space="preserve">[0…N], however, our </w:t>
      </w:r>
      <w:r w:rsidR="00DF2391">
        <w:rPr>
          <w:lang w:eastAsia="it-IT"/>
        </w:rPr>
        <w:t>targeted output</w:t>
      </w:r>
      <w:r w:rsidR="00B84A54">
        <w:rPr>
          <w:lang w:eastAsia="it-IT"/>
        </w:rPr>
        <w:t xml:space="preserve"> was between 1 and 5</w:t>
      </w:r>
      <w:r w:rsidR="00DF2391">
        <w:rPr>
          <w:lang w:eastAsia="it-IT"/>
        </w:rPr>
        <w:t xml:space="preserve">. </w:t>
      </w:r>
      <w:r w:rsidR="0056180F">
        <w:rPr>
          <w:lang w:eastAsia="it-IT"/>
        </w:rPr>
        <w:t>The ‘</w:t>
      </w:r>
      <w:proofErr w:type="spellStart"/>
      <w:r w:rsidR="0056180F">
        <w:rPr>
          <w:lang w:eastAsia="it-IT"/>
        </w:rPr>
        <w:t>Walc</w:t>
      </w:r>
      <w:proofErr w:type="spellEnd"/>
      <w:r w:rsidR="0056180F">
        <w:rPr>
          <w:lang w:eastAsia="it-IT"/>
        </w:rPr>
        <w:t xml:space="preserve">’ column’s data was mapped as follows, </w:t>
      </w:r>
      <w:r w:rsidR="009E5839">
        <w:rPr>
          <w:lang w:eastAsia="it-IT"/>
        </w:rPr>
        <w:t xml:space="preserve">1 to 0, 2 to 1, and so on. This resulted in </w:t>
      </w:r>
      <w:r w:rsidR="005B5C5C">
        <w:rPr>
          <w:lang w:eastAsia="it-IT"/>
        </w:rPr>
        <w:t>the output lying between 0 and 4, and the loss functions could operate on these values without error.</w:t>
      </w:r>
    </w:p>
    <w:p w14:paraId="631B4E34" w14:textId="25441E6F" w:rsidR="002537A8" w:rsidRDefault="006758D9" w:rsidP="00612577">
      <w:pPr>
        <w:pStyle w:val="Abstract"/>
        <w:rPr>
          <w:lang w:eastAsia="it-IT"/>
        </w:rPr>
      </w:pPr>
      <w:r>
        <w:rPr>
          <w:lang w:eastAsia="it-IT"/>
        </w:rPr>
        <w:t>Then the next steps of</w:t>
      </w:r>
      <w:r w:rsidR="00584375">
        <w:rPr>
          <w:lang w:eastAsia="it-IT"/>
        </w:rPr>
        <w:t xml:space="preserve"> data preprocessing </w:t>
      </w:r>
      <w:r w:rsidR="00013A80">
        <w:rPr>
          <w:lang w:eastAsia="it-IT"/>
        </w:rPr>
        <w:t>were</w:t>
      </w:r>
      <w:r w:rsidR="00584375">
        <w:rPr>
          <w:lang w:eastAsia="it-IT"/>
        </w:rPr>
        <w:t xml:space="preserve"> to </w:t>
      </w:r>
      <w:r w:rsidR="00013A80">
        <w:rPr>
          <w:lang w:eastAsia="it-IT"/>
        </w:rPr>
        <w:t xml:space="preserve">split the data and </w:t>
      </w:r>
      <w:proofErr w:type="spellStart"/>
      <w:r w:rsidR="005D1F62">
        <w:rPr>
          <w:lang w:eastAsia="it-IT"/>
        </w:rPr>
        <w:t>normalise</w:t>
      </w:r>
      <w:proofErr w:type="spellEnd"/>
      <w:r w:rsidR="005D1F62">
        <w:rPr>
          <w:lang w:eastAsia="it-IT"/>
        </w:rPr>
        <w:t xml:space="preserve"> the input </w:t>
      </w:r>
      <w:proofErr w:type="gramStart"/>
      <w:r w:rsidR="005D1F62">
        <w:rPr>
          <w:lang w:eastAsia="it-IT"/>
        </w:rPr>
        <w:t>values</w:t>
      </w:r>
      <w:proofErr w:type="gramEnd"/>
      <w:r w:rsidR="005D1F62">
        <w:rPr>
          <w:lang w:eastAsia="it-IT"/>
        </w:rPr>
        <w:t xml:space="preserve"> so they were in the range of 0 and 1. </w:t>
      </w:r>
      <w:r w:rsidR="00013A80">
        <w:rPr>
          <w:lang w:eastAsia="it-IT"/>
        </w:rPr>
        <w:t xml:space="preserve">The </w:t>
      </w:r>
      <w:proofErr w:type="spellStart"/>
      <w:r w:rsidR="00013A80">
        <w:rPr>
          <w:lang w:eastAsia="it-IT"/>
        </w:rPr>
        <w:t>sklearn</w:t>
      </w:r>
      <w:proofErr w:type="spellEnd"/>
      <w:r w:rsidR="00013A80">
        <w:rPr>
          <w:lang w:eastAsia="it-IT"/>
        </w:rPr>
        <w:t xml:space="preserve"> library was used to </w:t>
      </w:r>
      <w:r w:rsidR="004E4A3F">
        <w:rPr>
          <w:lang w:eastAsia="it-IT"/>
        </w:rPr>
        <w:t xml:space="preserve">perform both of these tasks. The data was first split into </w:t>
      </w:r>
      <w:r w:rsidR="006B3932">
        <w:rPr>
          <w:lang w:eastAsia="it-IT"/>
        </w:rPr>
        <w:t xml:space="preserve">80% training </w:t>
      </w:r>
      <w:r w:rsidR="00CD405C">
        <w:rPr>
          <w:lang w:eastAsia="it-IT"/>
        </w:rPr>
        <w:t xml:space="preserve">and validation </w:t>
      </w:r>
      <w:r w:rsidR="006B3932">
        <w:rPr>
          <w:lang w:eastAsia="it-IT"/>
        </w:rPr>
        <w:t xml:space="preserve">data and 20% test data, </w:t>
      </w:r>
      <w:proofErr w:type="spellStart"/>
      <w:r w:rsidR="006B3932">
        <w:rPr>
          <w:lang w:eastAsia="it-IT"/>
        </w:rPr>
        <w:t>randomi</w:t>
      </w:r>
      <w:r w:rsidR="00E77802">
        <w:rPr>
          <w:lang w:eastAsia="it-IT"/>
        </w:rPr>
        <w:t>s</w:t>
      </w:r>
      <w:r w:rsidR="006B3932">
        <w:rPr>
          <w:lang w:eastAsia="it-IT"/>
        </w:rPr>
        <w:t>ing</w:t>
      </w:r>
      <w:proofErr w:type="spellEnd"/>
      <w:r w:rsidR="006B3932">
        <w:rPr>
          <w:lang w:eastAsia="it-IT"/>
        </w:rPr>
        <w:t xml:space="preserve"> which </w:t>
      </w:r>
      <w:r w:rsidR="00C9727E">
        <w:rPr>
          <w:lang w:eastAsia="it-IT"/>
        </w:rPr>
        <w:t xml:space="preserve">the input rows in each set, then the </w:t>
      </w:r>
      <w:r w:rsidR="00CD405C">
        <w:rPr>
          <w:lang w:eastAsia="it-IT"/>
        </w:rPr>
        <w:t xml:space="preserve">training and validation data was split </w:t>
      </w:r>
      <w:r w:rsidR="0048327B">
        <w:rPr>
          <w:lang w:eastAsia="it-IT"/>
        </w:rPr>
        <w:t>into 90% training and 10% validation.</w:t>
      </w:r>
      <w:r w:rsidR="00F60E0B">
        <w:rPr>
          <w:lang w:eastAsia="it-IT"/>
        </w:rPr>
        <w:t xml:space="preserve"> Then t</w:t>
      </w:r>
      <w:r w:rsidR="00127C92">
        <w:rPr>
          <w:lang w:eastAsia="it-IT"/>
        </w:rPr>
        <w:t xml:space="preserve">he function </w:t>
      </w:r>
      <w:proofErr w:type="spellStart"/>
      <w:r w:rsidR="00127C92">
        <w:rPr>
          <w:lang w:eastAsia="it-IT"/>
        </w:rPr>
        <w:t>MinMaxScaler</w:t>
      </w:r>
      <w:proofErr w:type="spellEnd"/>
      <w:r w:rsidR="00127C92">
        <w:rPr>
          <w:lang w:eastAsia="it-IT"/>
        </w:rPr>
        <w:t xml:space="preserve"> </w:t>
      </w:r>
      <w:r w:rsidR="00F60E0B">
        <w:rPr>
          <w:lang w:eastAsia="it-IT"/>
        </w:rPr>
        <w:t xml:space="preserve">was used </w:t>
      </w:r>
      <w:r w:rsidR="003A5E6E">
        <w:rPr>
          <w:lang w:eastAsia="it-IT"/>
        </w:rPr>
        <w:t xml:space="preserve">on data set splits, </w:t>
      </w:r>
      <w:r w:rsidR="00527B62">
        <w:rPr>
          <w:lang w:eastAsia="it-IT"/>
        </w:rPr>
        <w:t xml:space="preserve">scaling it to being between the values of 0 and 1. This was done because </w:t>
      </w:r>
      <w:proofErr w:type="spellStart"/>
      <w:r w:rsidR="00315E98">
        <w:rPr>
          <w:lang w:eastAsia="it-IT"/>
        </w:rPr>
        <w:t>normali</w:t>
      </w:r>
      <w:r w:rsidR="00E77802">
        <w:rPr>
          <w:lang w:eastAsia="it-IT"/>
        </w:rPr>
        <w:t>s</w:t>
      </w:r>
      <w:r w:rsidR="00315E98">
        <w:rPr>
          <w:lang w:eastAsia="it-IT"/>
        </w:rPr>
        <w:t>ing</w:t>
      </w:r>
      <w:proofErr w:type="spellEnd"/>
      <w:r w:rsidR="00315E98">
        <w:rPr>
          <w:lang w:eastAsia="it-IT"/>
        </w:rPr>
        <w:t xml:space="preserve"> data </w:t>
      </w:r>
      <w:r w:rsidR="00A609F6">
        <w:rPr>
          <w:lang w:eastAsia="it-IT"/>
        </w:rPr>
        <w:t xml:space="preserve">can help </w:t>
      </w:r>
      <w:r w:rsidR="0008795E">
        <w:rPr>
          <w:lang w:eastAsia="it-IT"/>
        </w:rPr>
        <w:t>make a neural network train faster</w:t>
      </w:r>
      <w:r w:rsidR="001D0585">
        <w:rPr>
          <w:lang w:eastAsia="it-IT"/>
        </w:rPr>
        <w:t>, and reduce the chance of it getting stuck in local optima, as well as being more opt</w:t>
      </w:r>
      <w:r w:rsidR="008B52B1">
        <w:rPr>
          <w:lang w:eastAsia="it-IT"/>
        </w:rPr>
        <w:t xml:space="preserve">imal for use with weight decay and Bayesian </w:t>
      </w:r>
      <w:r w:rsidR="00612577">
        <w:rPr>
          <w:lang w:eastAsia="it-IT"/>
        </w:rPr>
        <w:t>estimation</w:t>
      </w:r>
      <w:r w:rsidR="008B52B1">
        <w:rPr>
          <w:lang w:eastAsia="it-IT"/>
        </w:rPr>
        <w:t xml:space="preserve"> </w:t>
      </w:r>
      <w:r w:rsidR="008B52B1" w:rsidRPr="00612577">
        <w:rPr>
          <w:lang w:eastAsia="it-IT"/>
        </w:rPr>
        <w:t>[</w:t>
      </w:r>
      <w:r w:rsidR="005B02A7">
        <w:rPr>
          <w:lang w:eastAsia="it-IT"/>
        </w:rPr>
        <w:t>8</w:t>
      </w:r>
      <w:r w:rsidR="00612577">
        <w:rPr>
          <w:lang w:eastAsia="it-IT"/>
        </w:rPr>
        <w:t>].</w:t>
      </w:r>
      <w:r w:rsidR="003C7BB6">
        <w:rPr>
          <w:lang w:eastAsia="it-IT"/>
        </w:rPr>
        <w:t xml:space="preserve"> </w:t>
      </w:r>
    </w:p>
    <w:p w14:paraId="42A14ED8" w14:textId="23C1E22E" w:rsidR="001D6E77" w:rsidRPr="004B7B9F" w:rsidRDefault="00527B62" w:rsidP="00612577">
      <w:pPr>
        <w:pStyle w:val="Abstract"/>
        <w:rPr>
          <w:lang w:eastAsia="ja-JP"/>
        </w:rPr>
      </w:pPr>
      <w:r>
        <w:rPr>
          <w:lang w:eastAsia="ja-JP"/>
        </w:rPr>
        <w:t xml:space="preserve">Lastly, the </w:t>
      </w:r>
      <w:r w:rsidR="00974A86">
        <w:rPr>
          <w:lang w:eastAsia="ja-JP"/>
        </w:rPr>
        <w:t xml:space="preserve">class distribution of the output was </w:t>
      </w:r>
      <w:r w:rsidR="001551E2">
        <w:rPr>
          <w:lang w:eastAsia="ja-JP"/>
        </w:rPr>
        <w:t>measured</w:t>
      </w:r>
      <w:r w:rsidR="009526DD">
        <w:rPr>
          <w:lang w:eastAsia="ja-JP"/>
        </w:rPr>
        <w:t xml:space="preserve"> to ensure </w:t>
      </w:r>
      <w:r w:rsidR="0050248F">
        <w:rPr>
          <w:lang w:eastAsia="ja-JP"/>
        </w:rPr>
        <w:t>the classes are equally represented in the different sets</w:t>
      </w:r>
      <w:r w:rsidR="001551E2">
        <w:rPr>
          <w:lang w:eastAsia="ja-JP"/>
        </w:rPr>
        <w:t>,</w:t>
      </w:r>
      <w:r w:rsidR="00974A86">
        <w:rPr>
          <w:lang w:eastAsia="ja-JP"/>
        </w:rPr>
        <w:t xml:space="preserve"> and </w:t>
      </w:r>
      <w:r w:rsidR="0050248F">
        <w:rPr>
          <w:lang w:eastAsia="ja-JP"/>
        </w:rPr>
        <w:t xml:space="preserve">then </w:t>
      </w:r>
      <w:r w:rsidR="00974A86">
        <w:rPr>
          <w:lang w:eastAsia="ja-JP"/>
        </w:rPr>
        <w:t xml:space="preserve">corresponding weights </w:t>
      </w:r>
      <w:r w:rsidR="001551E2">
        <w:rPr>
          <w:lang w:eastAsia="ja-JP"/>
        </w:rPr>
        <w:t xml:space="preserve">were </w:t>
      </w:r>
      <w:r w:rsidR="00974A86">
        <w:rPr>
          <w:lang w:eastAsia="ja-JP"/>
        </w:rPr>
        <w:t>assigned to each output class. This was</w:t>
      </w:r>
      <w:r w:rsidR="007920A6">
        <w:rPr>
          <w:lang w:eastAsia="ja-JP"/>
        </w:rPr>
        <w:t xml:space="preserve"> done due to the </w:t>
      </w:r>
      <w:r w:rsidR="00B32DE3">
        <w:rPr>
          <w:lang w:eastAsia="ja-JP"/>
        </w:rPr>
        <w:t xml:space="preserve">unbalanced output data, which </w:t>
      </w:r>
      <w:r w:rsidR="00DC5393">
        <w:rPr>
          <w:lang w:eastAsia="ja-JP"/>
        </w:rPr>
        <w:t xml:space="preserve">has the highest </w:t>
      </w:r>
      <w:r w:rsidR="00DC5393" w:rsidRPr="00612577">
        <w:rPr>
          <w:lang w:eastAsia="ja-JP"/>
        </w:rPr>
        <w:t>frequency in the lowe</w:t>
      </w:r>
      <w:r w:rsidR="001551E2" w:rsidRPr="00612577">
        <w:rPr>
          <w:lang w:eastAsia="ja-JP"/>
        </w:rPr>
        <w:t>st</w:t>
      </w:r>
      <w:r w:rsidR="00DC5393" w:rsidRPr="00612577">
        <w:rPr>
          <w:lang w:eastAsia="ja-JP"/>
        </w:rPr>
        <w:t xml:space="preserve"> class and </w:t>
      </w:r>
      <w:r w:rsidR="002B1791" w:rsidRPr="00612577">
        <w:rPr>
          <w:lang w:eastAsia="ja-JP"/>
        </w:rPr>
        <w:t>decreases as the classes increase.</w:t>
      </w:r>
      <w:r w:rsidR="0050248F" w:rsidRPr="00612577">
        <w:rPr>
          <w:lang w:eastAsia="ja-JP"/>
        </w:rPr>
        <w:t xml:space="preserve"> </w:t>
      </w:r>
      <w:r w:rsidR="007077E1" w:rsidRPr="00612577">
        <w:rPr>
          <w:lang w:eastAsia="ja-JP"/>
        </w:rPr>
        <w:t xml:space="preserve">The weights would help ensure the classes had better representation </w:t>
      </w:r>
      <w:r w:rsidR="00972149" w:rsidRPr="00612577">
        <w:rPr>
          <w:lang w:eastAsia="ja-JP"/>
        </w:rPr>
        <w:t>when training the model.</w:t>
      </w:r>
    </w:p>
    <w:p w14:paraId="5A76CDA2" w14:textId="75E45D9E" w:rsidR="006B3CAF" w:rsidRPr="00586A35" w:rsidRDefault="006B3CAF" w:rsidP="00073EE2">
      <w:pPr>
        <w:pStyle w:val="Head1"/>
      </w:pPr>
      <w:r>
        <w:rPr>
          <w:rStyle w:val="Label"/>
          <w14:ligatures w14:val="standard"/>
        </w:rPr>
        <w:t>4</w:t>
      </w:r>
      <w:r w:rsidRPr="00586A35">
        <w:t> </w:t>
      </w:r>
      <w:r>
        <w:t>Model Validation</w:t>
      </w:r>
    </w:p>
    <w:p w14:paraId="70CCECBF" w14:textId="4C5E68D5" w:rsidR="00BD20B9" w:rsidRDefault="00BD20B9" w:rsidP="00BD20B9">
      <w:pPr>
        <w:pStyle w:val="Abstract"/>
        <w:rPr>
          <w:rFonts w:eastAsia="Verdana"/>
          <w14:ligatures w14:val="standard"/>
        </w:rPr>
      </w:pPr>
      <w:r>
        <w:rPr>
          <w:rFonts w:eastAsia="Verdana"/>
          <w14:ligatures w14:val="standard"/>
        </w:rPr>
        <w:t xml:space="preserve">A set methodology was followed as we </w:t>
      </w:r>
      <w:proofErr w:type="spellStart"/>
      <w:r>
        <w:rPr>
          <w:rFonts w:eastAsia="Verdana"/>
          <w14:ligatures w14:val="standard"/>
        </w:rPr>
        <w:t>optimi</w:t>
      </w:r>
      <w:r w:rsidR="00E77802">
        <w:rPr>
          <w:rFonts w:eastAsia="Verdana"/>
          <w14:ligatures w14:val="standard"/>
        </w:rPr>
        <w:t>s</w:t>
      </w:r>
      <w:r>
        <w:rPr>
          <w:rFonts w:eastAsia="Verdana"/>
          <w14:ligatures w14:val="standard"/>
        </w:rPr>
        <w:t>ed</w:t>
      </w:r>
      <w:proofErr w:type="spellEnd"/>
      <w:r>
        <w:rPr>
          <w:rFonts w:eastAsia="Verdana"/>
          <w14:ligatures w14:val="standard"/>
        </w:rPr>
        <w:t xml:space="preserve"> our model. We used our baseline model as a starting point, tuning some of the </w:t>
      </w:r>
      <w:r>
        <w:rPr>
          <w:rFonts w:eastAsia="Verdana"/>
          <w14:ligatures w14:val="standard"/>
        </w:rPr>
        <w:lastRenderedPageBreak/>
        <w:t xml:space="preserve">hyper parameters </w:t>
      </w:r>
      <w:r w:rsidR="00360F87">
        <w:rPr>
          <w:rFonts w:eastAsia="Verdana"/>
          <w14:ligatures w14:val="standard"/>
        </w:rPr>
        <w:t>to</w:t>
      </w:r>
      <w:r>
        <w:rPr>
          <w:rFonts w:eastAsia="Verdana"/>
          <w14:ligatures w14:val="standard"/>
        </w:rPr>
        <w:t xml:space="preserve"> improve the accuracy. In the beginning of our validation, we were more concerned with increasing accuracy rather than dealing with the model overfitting the data. Once we had found an improved baseline model, we started to increase the number of hidden layers and their sizes. As we did this, we tuned the relevant hyper parameters </w:t>
      </w:r>
      <w:r w:rsidR="00360F87">
        <w:rPr>
          <w:rFonts w:eastAsia="Verdana"/>
          <w14:ligatures w14:val="standard"/>
        </w:rPr>
        <w:t>to</w:t>
      </w:r>
      <w:r>
        <w:rPr>
          <w:rFonts w:eastAsia="Verdana"/>
          <w14:ligatures w14:val="standard"/>
        </w:rPr>
        <w:t xml:space="preserve"> specifically </w:t>
      </w:r>
      <w:proofErr w:type="spellStart"/>
      <w:r>
        <w:rPr>
          <w:rFonts w:eastAsia="Verdana"/>
          <w14:ligatures w14:val="standard"/>
        </w:rPr>
        <w:t>optimi</w:t>
      </w:r>
      <w:r w:rsidR="00E77802">
        <w:rPr>
          <w:rFonts w:eastAsia="Verdana"/>
          <w14:ligatures w14:val="standard"/>
        </w:rPr>
        <w:t>s</w:t>
      </w:r>
      <w:r>
        <w:rPr>
          <w:rFonts w:eastAsia="Verdana"/>
          <w14:ligatures w14:val="standard"/>
        </w:rPr>
        <w:t>e</w:t>
      </w:r>
      <w:proofErr w:type="spellEnd"/>
      <w:r>
        <w:rPr>
          <w:rFonts w:eastAsia="Verdana"/>
          <w14:ligatures w14:val="standard"/>
        </w:rPr>
        <w:t xml:space="preserve"> the model with the increased layer number and sizes. Finally, we experimented with and implemented several </w:t>
      </w:r>
      <w:proofErr w:type="spellStart"/>
      <w:r>
        <w:rPr>
          <w:rFonts w:eastAsia="Verdana"/>
          <w14:ligatures w14:val="standard"/>
        </w:rPr>
        <w:t>regulari</w:t>
      </w:r>
      <w:r w:rsidR="00E77802">
        <w:rPr>
          <w:rFonts w:eastAsia="Verdana"/>
          <w14:ligatures w14:val="standard"/>
        </w:rPr>
        <w:t>s</w:t>
      </w:r>
      <w:r>
        <w:rPr>
          <w:rFonts w:eastAsia="Verdana"/>
          <w14:ligatures w14:val="standard"/>
        </w:rPr>
        <w:t>ation</w:t>
      </w:r>
      <w:proofErr w:type="spellEnd"/>
      <w:r>
        <w:rPr>
          <w:rFonts w:eastAsia="Verdana"/>
          <w14:ligatures w14:val="standard"/>
        </w:rPr>
        <w:t xml:space="preserve"> techniques </w:t>
      </w:r>
      <w:r w:rsidR="00360F87">
        <w:rPr>
          <w:rFonts w:eastAsia="Verdana"/>
          <w14:ligatures w14:val="standard"/>
        </w:rPr>
        <w:t>to</w:t>
      </w:r>
      <w:r>
        <w:rPr>
          <w:rFonts w:eastAsia="Verdana"/>
          <w14:ligatures w14:val="standard"/>
        </w:rPr>
        <w:t xml:space="preserve"> improve the generalizability of the model.</w:t>
      </w:r>
    </w:p>
    <w:p w14:paraId="31610939" w14:textId="40284CED" w:rsidR="006B3CAF" w:rsidRDefault="00BD20B9" w:rsidP="001D6E77">
      <w:pPr>
        <w:pStyle w:val="Abstract"/>
        <w:rPr>
          <w:rFonts w:eastAsia="Verdana"/>
          <w14:ligatures w14:val="standard"/>
        </w:rPr>
      </w:pPr>
      <w:r>
        <w:rPr>
          <w:rFonts w:eastAsia="Verdana"/>
          <w14:ligatures w14:val="standard"/>
        </w:rPr>
        <w:t xml:space="preserve">We </w:t>
      </w:r>
      <w:proofErr w:type="spellStart"/>
      <w:r>
        <w:rPr>
          <w:rFonts w:eastAsia="Verdana"/>
          <w14:ligatures w14:val="standard"/>
        </w:rPr>
        <w:t>utili</w:t>
      </w:r>
      <w:r w:rsidR="00E77802">
        <w:rPr>
          <w:rFonts w:eastAsia="Verdana"/>
          <w14:ligatures w14:val="standard"/>
        </w:rPr>
        <w:t>s</w:t>
      </w:r>
      <w:r>
        <w:rPr>
          <w:rFonts w:eastAsia="Verdana"/>
          <w14:ligatures w14:val="standard"/>
        </w:rPr>
        <w:t>ed</w:t>
      </w:r>
      <w:proofErr w:type="spellEnd"/>
      <w:r>
        <w:rPr>
          <w:rFonts w:eastAsia="Verdana"/>
          <w14:ligatures w14:val="standard"/>
        </w:rPr>
        <w:t xml:space="preserve"> accuracy as the main performance metric of our model. The difference between the training and validation loss on the final training epoch was used as the indicator of whether the model was over or underfitting alongside the graphs of Train-Val Accuracy per Epoch, and Train-Val Loss per Epoch. </w:t>
      </w:r>
    </w:p>
    <w:p w14:paraId="08F78AAE" w14:textId="37CF3C40" w:rsidR="00B0380D" w:rsidRDefault="00B0380D" w:rsidP="001D6E77">
      <w:pPr>
        <w:pStyle w:val="Abstract"/>
        <w:rPr>
          <w:rFonts w:eastAsia="Verdana"/>
          <w14:ligatures w14:val="standard"/>
        </w:rPr>
      </w:pPr>
      <w:r>
        <w:rPr>
          <w:rFonts w:eastAsia="Verdana"/>
          <w14:ligatures w14:val="standard"/>
        </w:rPr>
        <w:t>The complete documentation of our ex</w:t>
      </w:r>
      <w:r w:rsidR="003D59FD">
        <w:rPr>
          <w:rFonts w:eastAsia="Verdana"/>
          <w14:ligatures w14:val="standard"/>
        </w:rPr>
        <w:t>perimental results can be found in the ‘Appendix’ file.</w:t>
      </w:r>
    </w:p>
    <w:p w14:paraId="3F9042BD" w14:textId="77777777" w:rsidR="00AD2703" w:rsidRDefault="00AD2703" w:rsidP="006B3CAF">
      <w:pPr>
        <w:pStyle w:val="Head2"/>
      </w:pPr>
      <w:r>
        <w:t xml:space="preserve">4.1 Hidden Layers </w:t>
      </w:r>
    </w:p>
    <w:p w14:paraId="44DC16B0" w14:textId="517D636E" w:rsidR="00752EBC" w:rsidRDefault="00997C4E" w:rsidP="008C428A">
      <w:pPr>
        <w:pStyle w:val="Abstract"/>
      </w:pPr>
      <w:r>
        <w:t>We started our experiment by trying to determine the most performative architecture</w:t>
      </w:r>
      <w:r w:rsidR="00BE0E3B">
        <w:t xml:space="preserve">, in terms of the number of hidden layers and their neuron sizes. </w:t>
      </w:r>
      <w:r w:rsidR="00134101">
        <w:t>Online material</w:t>
      </w:r>
      <w:r w:rsidR="003C521B">
        <w:t xml:space="preserve"> varies when tr</w:t>
      </w:r>
      <w:r w:rsidR="005F4CF2">
        <w:t>ying t</w:t>
      </w:r>
      <w:r w:rsidR="00134101">
        <w:t xml:space="preserve">o provide a guideline on the number of hidden layers and their sizes, and ultimately </w:t>
      </w:r>
      <w:r w:rsidR="00752EBC">
        <w:t xml:space="preserve">all </w:t>
      </w:r>
      <w:proofErr w:type="spellStart"/>
      <w:r w:rsidR="00752EBC">
        <w:t>emphasi</w:t>
      </w:r>
      <w:r w:rsidR="00E77802">
        <w:t>s</w:t>
      </w:r>
      <w:r w:rsidR="00752EBC">
        <w:t>e</w:t>
      </w:r>
      <w:proofErr w:type="spellEnd"/>
      <w:r w:rsidR="00752EBC">
        <w:t xml:space="preserve"> the need for experimentation.</w:t>
      </w:r>
    </w:p>
    <w:p w14:paraId="28F0B7ED" w14:textId="525C5784" w:rsidR="00D84060" w:rsidRDefault="00D8195B" w:rsidP="008C428A">
      <w:pPr>
        <w:pStyle w:val="Abstract"/>
      </w:pPr>
      <w:r>
        <w:t>When experimenting with the number of hidden layers, we</w:t>
      </w:r>
      <w:r w:rsidR="00B5094B">
        <w:t xml:space="preserve"> </w:t>
      </w:r>
      <w:r w:rsidR="00303ED5">
        <w:t xml:space="preserve">removed </w:t>
      </w:r>
      <w:proofErr w:type="spellStart"/>
      <w:r w:rsidR="00303ED5">
        <w:t>regulari</w:t>
      </w:r>
      <w:r w:rsidR="00E77802">
        <w:t>s</w:t>
      </w:r>
      <w:r w:rsidR="00303ED5">
        <w:t>ation</w:t>
      </w:r>
      <w:proofErr w:type="spellEnd"/>
      <w:r w:rsidR="00303ED5">
        <w:t xml:space="preserve"> from the model. </w:t>
      </w:r>
      <w:r w:rsidR="00B95A31">
        <w:t>This allowed us to determine the performance impact of the number of layers, without having to tune many hyperparameters.</w:t>
      </w:r>
      <w:r w:rsidR="00BE47C2">
        <w:t xml:space="preserve"> This also reduced the complexity of the experiment as we were only changing a handful of parameters.</w:t>
      </w:r>
      <w:r w:rsidR="00B95A31">
        <w:t xml:space="preserve"> We </w:t>
      </w:r>
      <w:r w:rsidR="00ED32C6">
        <w:t xml:space="preserve">added a layer, and then spent a reasonable amount of time </w:t>
      </w:r>
      <w:r w:rsidR="005B345C">
        <w:t xml:space="preserve">manually </w:t>
      </w:r>
      <w:r w:rsidR="00ED32C6">
        <w:t xml:space="preserve">tuning the learning rate, </w:t>
      </w:r>
      <w:r w:rsidR="006B34C1">
        <w:t xml:space="preserve">batch size, </w:t>
      </w:r>
      <w:r w:rsidR="00191338">
        <w:t>number of epochs (</w:t>
      </w:r>
      <w:r w:rsidR="006B34C1">
        <w:t>training time</w:t>
      </w:r>
      <w:r w:rsidR="00191338">
        <w:t>)</w:t>
      </w:r>
      <w:r w:rsidR="006B34C1">
        <w:t xml:space="preserve"> and hidden layer neuron size. </w:t>
      </w:r>
      <w:r w:rsidR="00272906">
        <w:t xml:space="preserve">Throughout our </w:t>
      </w:r>
      <w:r w:rsidR="000B3031">
        <w:t>experimentation</w:t>
      </w:r>
      <w:r w:rsidR="00272906">
        <w:t xml:space="preserve"> we found that </w:t>
      </w:r>
      <w:r w:rsidR="000B3031">
        <w:t xml:space="preserve">optimal </w:t>
      </w:r>
      <w:r w:rsidR="00272906">
        <w:t xml:space="preserve">the number of neurons in each hidden </w:t>
      </w:r>
      <w:r w:rsidR="000B3031">
        <w:t>was</w:t>
      </w:r>
      <w:r w:rsidR="00272906">
        <w:t xml:space="preserve"> when</w:t>
      </w:r>
      <w:r w:rsidR="00E87979">
        <w:t xml:space="preserve"> </w:t>
      </w:r>
      <w:r w:rsidR="000B3031">
        <w:t xml:space="preserve">the layer size was </w:t>
      </w:r>
      <w:r w:rsidR="00E87979">
        <w:t>decreased by a factor of 2</w:t>
      </w:r>
      <w:r w:rsidR="000B3031">
        <w:t xml:space="preserve"> between layers</w:t>
      </w:r>
      <w:r w:rsidR="00E87979">
        <w:t xml:space="preserve">. For example, Appendix E has 2 hidden layers. </w:t>
      </w:r>
      <w:r w:rsidR="000B3031">
        <w:t>Hidden l</w:t>
      </w:r>
      <w:r w:rsidR="00E87979">
        <w:t xml:space="preserve">ayer 1 has 512 </w:t>
      </w:r>
      <w:r w:rsidR="000B3031">
        <w:t>inputs and 256 outputs, and hidden layer 2 has 256 inputs and 128 outputs.</w:t>
      </w:r>
    </w:p>
    <w:p w14:paraId="4CC3C652" w14:textId="3B9633A7" w:rsidR="00D22D8C" w:rsidRDefault="001668AD" w:rsidP="008C428A">
      <w:pPr>
        <w:pStyle w:val="Abstract"/>
      </w:pPr>
      <w:r>
        <w:t xml:space="preserve">Our baseline model </w:t>
      </w:r>
      <w:r w:rsidR="00DF1B7D">
        <w:t xml:space="preserve">(Appendix </w:t>
      </w:r>
      <w:r w:rsidR="00655143">
        <w:t xml:space="preserve">A) </w:t>
      </w:r>
      <w:r w:rsidR="005C7704">
        <w:t>only had a single layer</w:t>
      </w:r>
      <w:r w:rsidR="00A723B7">
        <w:t xml:space="preserve">, and when trained </w:t>
      </w:r>
      <w:r w:rsidR="005C7704">
        <w:t xml:space="preserve">only achieved </w:t>
      </w:r>
      <w:r w:rsidR="00A723B7">
        <w:t xml:space="preserve">36% accuracy and </w:t>
      </w:r>
      <w:r w:rsidR="00B01003">
        <w:t>overfit the training data immensely.</w:t>
      </w:r>
      <w:r w:rsidR="00655143">
        <w:t xml:space="preserve"> </w:t>
      </w:r>
      <w:r w:rsidR="00272906">
        <w:t>We started out with a hidden layer size</w:t>
      </w:r>
      <w:r w:rsidR="00E90043">
        <w:t xml:space="preserve"> (</w:t>
      </w:r>
      <w:proofErr w:type="spellStart"/>
      <w:r w:rsidR="00E90043">
        <w:t>hSize</w:t>
      </w:r>
      <w:proofErr w:type="spellEnd"/>
      <w:r w:rsidR="00E90043">
        <w:t>)</w:t>
      </w:r>
      <w:r w:rsidR="00272906">
        <w:t xml:space="preserve"> starting with</w:t>
      </w:r>
      <w:r w:rsidR="00011049">
        <w:t xml:space="preserve"> </w:t>
      </w:r>
      <w:r w:rsidR="009416B7">
        <w:t xml:space="preserve">512 neurons. </w:t>
      </w:r>
      <w:r w:rsidR="002B3FC1">
        <w:t xml:space="preserve">When adjusting the </w:t>
      </w:r>
      <w:proofErr w:type="spellStart"/>
      <w:r w:rsidR="00E90043">
        <w:t>hSize</w:t>
      </w:r>
      <w:proofErr w:type="spellEnd"/>
      <w:r w:rsidR="002B3FC1">
        <w:t xml:space="preserve"> with a single layer, we found that a highe</w:t>
      </w:r>
      <w:r w:rsidR="00E90043">
        <w:t xml:space="preserve">r value led to decreased accuracy, but a more </w:t>
      </w:r>
      <w:proofErr w:type="spellStart"/>
      <w:r w:rsidR="00E90043">
        <w:t>generali</w:t>
      </w:r>
      <w:r w:rsidR="00E77802">
        <w:t>s</w:t>
      </w:r>
      <w:r w:rsidR="00E90043">
        <w:t>able</w:t>
      </w:r>
      <w:proofErr w:type="spellEnd"/>
      <w:r w:rsidR="00E90043">
        <w:t xml:space="preserve"> model. This </w:t>
      </w:r>
      <w:r w:rsidR="00745DA6">
        <w:t>can be seen in</w:t>
      </w:r>
      <w:r w:rsidR="00E90043">
        <w:t xml:space="preserve"> </w:t>
      </w:r>
      <w:r w:rsidR="00012B6A">
        <w:t xml:space="preserve">Appendix C and D, as well as Appendix </w:t>
      </w:r>
      <w:r w:rsidR="004B540A">
        <w:t>AO</w:t>
      </w:r>
      <w:r w:rsidR="00012B6A">
        <w:t xml:space="preserve"> and </w:t>
      </w:r>
      <w:r w:rsidR="004B540A">
        <w:t>AP</w:t>
      </w:r>
      <w:r w:rsidR="00012B6A">
        <w:t>.</w:t>
      </w:r>
    </w:p>
    <w:p w14:paraId="7C91ACA0" w14:textId="0C485933" w:rsidR="00DC1699" w:rsidRDefault="001A4D78" w:rsidP="008C428A">
      <w:pPr>
        <w:pStyle w:val="Abstract"/>
      </w:pPr>
      <w:r>
        <w:t>Throughout t</w:t>
      </w:r>
      <w:r w:rsidR="004F27D5">
        <w:t xml:space="preserve">he project we experimented with models with up to 6 layers. </w:t>
      </w:r>
      <w:r w:rsidR="00DB26D4">
        <w:t xml:space="preserve">When experimenting with 2 hidden </w:t>
      </w:r>
      <w:r w:rsidR="00DD05AB">
        <w:t xml:space="preserve">layers, </w:t>
      </w:r>
      <w:r w:rsidR="009A19C3">
        <w:t xml:space="preserve">Appendix E &amp; F </w:t>
      </w:r>
      <w:r w:rsidR="00DD05AB">
        <w:t xml:space="preserve">performed </w:t>
      </w:r>
      <w:r w:rsidR="00927FA1">
        <w:t>moderately</w:t>
      </w:r>
      <w:r w:rsidR="00DD05AB">
        <w:t xml:space="preserve"> well (</w:t>
      </w:r>
      <w:r w:rsidR="00927FA1">
        <w:t>approx</w:t>
      </w:r>
      <w:r w:rsidR="00020E6B">
        <w:t>. 42%</w:t>
      </w:r>
      <w:r w:rsidR="00927FA1">
        <w:t xml:space="preserve">, with </w:t>
      </w:r>
      <w:r w:rsidR="00D552C9">
        <w:t>high</w:t>
      </w:r>
      <w:r w:rsidR="00927FA1">
        <w:t xml:space="preserve"> overfitting)</w:t>
      </w:r>
      <w:r w:rsidR="00D552C9">
        <w:t xml:space="preserve">. </w:t>
      </w:r>
      <w:r w:rsidR="00B27A81">
        <w:t>Comparatively, Appendix H had 2 hidden layers but a higher neuron size</w:t>
      </w:r>
      <w:r w:rsidR="00F04920">
        <w:t xml:space="preserve"> and did not perform as well as E or F (</w:t>
      </w:r>
      <w:r w:rsidR="00E52051">
        <w:t>approx. 38%, with high overfitting).</w:t>
      </w:r>
      <w:r w:rsidR="0059682C">
        <w:t xml:space="preserve"> </w:t>
      </w:r>
    </w:p>
    <w:p w14:paraId="78DBBE30" w14:textId="4E92B099" w:rsidR="00313A10" w:rsidRDefault="003461A0" w:rsidP="008C428A">
      <w:pPr>
        <w:pStyle w:val="Abstract"/>
      </w:pPr>
      <w:r>
        <w:t>Our 3 hidden layer models performed moderately well.</w:t>
      </w:r>
      <w:r w:rsidR="00471BA6">
        <w:t xml:space="preserve"> </w:t>
      </w:r>
      <w:r w:rsidR="00ED7F40">
        <w:t xml:space="preserve">We found that a lower </w:t>
      </w:r>
      <w:proofErr w:type="spellStart"/>
      <w:r w:rsidR="00ED7F40">
        <w:t>hSize</w:t>
      </w:r>
      <w:proofErr w:type="spellEnd"/>
      <w:r w:rsidR="00ED7F40">
        <w:t xml:space="preserve"> (</w:t>
      </w:r>
      <w:r w:rsidR="003F6EFD">
        <w:t xml:space="preserve">512 &lt; </w:t>
      </w:r>
      <w:proofErr w:type="spellStart"/>
      <w:r w:rsidR="003F6EFD">
        <w:t>hSize</w:t>
      </w:r>
      <w:proofErr w:type="spellEnd"/>
      <w:r w:rsidR="003F6EFD">
        <w:t xml:space="preserve"> &lt; 2048) </w:t>
      </w:r>
      <w:r w:rsidR="00ED7F40">
        <w:t>performed much better</w:t>
      </w:r>
      <w:r w:rsidR="003F6EFD">
        <w:t xml:space="preserve"> than a higher one</w:t>
      </w:r>
      <w:r w:rsidR="005C5255">
        <w:t xml:space="preserve"> (Appendix K compared to Appendix L)</w:t>
      </w:r>
      <w:r w:rsidR="00E6393B">
        <w:t xml:space="preserve">. Our optimal 3 hidden layer model began as Appendix </w:t>
      </w:r>
      <w:r w:rsidR="00151F25">
        <w:t>BC</w:t>
      </w:r>
      <w:r w:rsidR="00E6393B">
        <w:t xml:space="preserve"> and was tuned up until Appendix </w:t>
      </w:r>
      <w:r w:rsidR="00151F25">
        <w:t>BF</w:t>
      </w:r>
      <w:r w:rsidR="00E6393B">
        <w:t xml:space="preserve">, which </w:t>
      </w:r>
      <w:r w:rsidR="00C91662">
        <w:t xml:space="preserve">achieved an accuracy of </w:t>
      </w:r>
      <w:r w:rsidR="00313A10">
        <w:t>51% with moderately low overfitting.</w:t>
      </w:r>
    </w:p>
    <w:p w14:paraId="7B5ED504" w14:textId="6C8DCAD3" w:rsidR="00C47FBB" w:rsidRDefault="00313A10" w:rsidP="008C428A">
      <w:pPr>
        <w:pStyle w:val="Abstract"/>
      </w:pPr>
      <w:r>
        <w:t xml:space="preserve">Experimentation with 4 to 6 hidden layer models </w:t>
      </w:r>
      <w:r w:rsidR="00AA3436">
        <w:t>was</w:t>
      </w:r>
      <w:r>
        <w:t xml:space="preserve"> not as </w:t>
      </w:r>
      <w:r w:rsidR="00EF6B87">
        <w:t xml:space="preserve">successful as </w:t>
      </w:r>
      <w:r w:rsidR="004E2991">
        <w:t>the smaller models</w:t>
      </w:r>
      <w:r w:rsidR="00AA3436">
        <w:t xml:space="preserve">. </w:t>
      </w:r>
      <w:r w:rsidR="001918C6">
        <w:t xml:space="preserve">Models with 4 hidden layers (Appendix N and O) </w:t>
      </w:r>
      <w:r w:rsidR="000B0DCF">
        <w:t xml:space="preserve">were only able to achieve an optimal accuracy of 41%, while </w:t>
      </w:r>
      <w:r w:rsidR="008E4AB4">
        <w:t>models with 5 and 6 hidden layers (Appendix P, Q, R and S)</w:t>
      </w:r>
      <w:r w:rsidR="00360F87">
        <w:t xml:space="preserve"> were able to achieve an optimal accuracy of 42%. </w:t>
      </w:r>
      <w:r w:rsidR="00292CB4">
        <w:t>All</w:t>
      </w:r>
      <w:r w:rsidR="00360F87">
        <w:t xml:space="preserve"> these models overfit the training data and were not especially </w:t>
      </w:r>
      <w:proofErr w:type="spellStart"/>
      <w:r w:rsidR="00360F87">
        <w:t>generali</w:t>
      </w:r>
      <w:r w:rsidR="00E77802">
        <w:t>s</w:t>
      </w:r>
      <w:r w:rsidR="00360F87">
        <w:t>able</w:t>
      </w:r>
      <w:proofErr w:type="spellEnd"/>
      <w:r w:rsidR="00360F87">
        <w:t xml:space="preserve">. </w:t>
      </w:r>
      <w:r w:rsidR="00292CB4">
        <w:t xml:space="preserve">In addition, the larger model architecture meant that they required </w:t>
      </w:r>
      <w:r w:rsidR="004232E7">
        <w:t xml:space="preserve">much </w:t>
      </w:r>
      <w:r w:rsidR="007338FC">
        <w:t>longer</w:t>
      </w:r>
      <w:r w:rsidR="004232E7">
        <w:t xml:space="preserve"> training times</w:t>
      </w:r>
      <w:r w:rsidR="008863FD">
        <w:t xml:space="preserve"> – leading us to choose a lower number of hidden layers for our </w:t>
      </w:r>
      <w:r w:rsidR="004D192C">
        <w:t xml:space="preserve">working models (those which we would continue to tune and </w:t>
      </w:r>
      <w:proofErr w:type="spellStart"/>
      <w:r w:rsidR="004D192C">
        <w:t>optimse</w:t>
      </w:r>
      <w:proofErr w:type="spellEnd"/>
      <w:r w:rsidR="004D192C">
        <w:t>).</w:t>
      </w:r>
    </w:p>
    <w:p w14:paraId="3F14B4B9" w14:textId="16AAFA6A" w:rsidR="00292CB4" w:rsidRDefault="00C47FBB" w:rsidP="008C428A">
      <w:pPr>
        <w:pStyle w:val="Abstract"/>
      </w:pPr>
      <w:r>
        <w:t xml:space="preserve">Notably, using the activation functions </w:t>
      </w:r>
      <w:proofErr w:type="spellStart"/>
      <w:r>
        <w:t>LeakyReLU</w:t>
      </w:r>
      <w:proofErr w:type="spellEnd"/>
      <w:r>
        <w:t xml:space="preserve"> and </w:t>
      </w:r>
      <w:proofErr w:type="spellStart"/>
      <w:r>
        <w:t>Hardswish</w:t>
      </w:r>
      <w:proofErr w:type="spellEnd"/>
      <w:r>
        <w:t xml:space="preserve"> produced interesting results (Appendix</w:t>
      </w:r>
      <w:r w:rsidR="001154D7">
        <w:t xml:space="preserve"> AD,</w:t>
      </w:r>
      <w:r w:rsidR="006F3E27">
        <w:t xml:space="preserve"> AE,</w:t>
      </w:r>
      <w:r>
        <w:t xml:space="preserve"> </w:t>
      </w:r>
      <w:r w:rsidR="0069406E">
        <w:t>BB</w:t>
      </w:r>
      <w:r w:rsidR="002922FF">
        <w:t xml:space="preserve"> and Appendix </w:t>
      </w:r>
      <w:r w:rsidR="005F597F">
        <w:t xml:space="preserve">AF, </w:t>
      </w:r>
      <w:r w:rsidR="006114F2">
        <w:t>AG</w:t>
      </w:r>
      <w:r w:rsidR="000356B6">
        <w:t>, BA</w:t>
      </w:r>
      <w:r w:rsidR="00CB2758">
        <w:t xml:space="preserve"> respectively</w:t>
      </w:r>
      <w:r w:rsidR="00597A82">
        <w:t>)</w:t>
      </w:r>
      <w:r w:rsidR="00CB295B">
        <w:t xml:space="preserve">. However, using these activation functions also resulted in much higher training times. We found that models using these activation </w:t>
      </w:r>
      <w:r w:rsidR="00711CAF">
        <w:t>functions</w:t>
      </w:r>
      <w:r w:rsidR="00CB295B">
        <w:t xml:space="preserve"> performed best on larger </w:t>
      </w:r>
      <w:r w:rsidR="00FF366F">
        <w:t xml:space="preserve">and more complex </w:t>
      </w:r>
      <w:r w:rsidR="00CB295B">
        <w:t>model</w:t>
      </w:r>
      <w:r w:rsidR="00FF366F">
        <w:t>s.</w:t>
      </w:r>
    </w:p>
    <w:p w14:paraId="15AF666C" w14:textId="5166DA4A" w:rsidR="004721B6" w:rsidRDefault="004721B6" w:rsidP="008C428A">
      <w:pPr>
        <w:pStyle w:val="Abstract"/>
      </w:pPr>
      <w:r>
        <w:t xml:space="preserve">We ultimately decided on a model with 1 hidden layer, as it produced the best </w:t>
      </w:r>
      <w:r w:rsidR="00FD34C3">
        <w:t>results in terms</w:t>
      </w:r>
      <w:r>
        <w:t xml:space="preserve"> of accuracy and </w:t>
      </w:r>
      <w:r w:rsidR="00FD34C3">
        <w:t>generalizability</w:t>
      </w:r>
      <w:r>
        <w:t>.</w:t>
      </w:r>
    </w:p>
    <w:p w14:paraId="15789419" w14:textId="1A37206A" w:rsidR="006B3CAF" w:rsidRDefault="006B3CAF" w:rsidP="006B3CAF">
      <w:pPr>
        <w:pStyle w:val="Head2"/>
        <w:rPr>
          <w14:ligatures w14:val="standard"/>
        </w:rPr>
      </w:pPr>
      <w:r>
        <w:rPr>
          <w:rStyle w:val="Label"/>
          <w14:ligatures w14:val="standard"/>
        </w:rPr>
        <w:t>4</w:t>
      </w:r>
      <w:r w:rsidRPr="00586A35">
        <w:rPr>
          <w:rStyle w:val="Label"/>
          <w14:ligatures w14:val="standard"/>
        </w:rPr>
        <w:t>.</w:t>
      </w:r>
      <w:r w:rsidR="00AD2703">
        <w:rPr>
          <w:rStyle w:val="Label"/>
          <w14:ligatures w14:val="standard"/>
        </w:rPr>
        <w:t>2</w:t>
      </w:r>
      <w:r w:rsidRPr="00586A35">
        <w:rPr>
          <w14:ligatures w14:val="standard"/>
        </w:rPr>
        <w:t> </w:t>
      </w:r>
      <w:proofErr w:type="spellStart"/>
      <w:r w:rsidR="003921F1">
        <w:rPr>
          <w14:ligatures w14:val="standard"/>
        </w:rPr>
        <w:t>Optimi</w:t>
      </w:r>
      <w:r w:rsidR="00E77802">
        <w:rPr>
          <w14:ligatures w14:val="standard"/>
        </w:rPr>
        <w:t>s</w:t>
      </w:r>
      <w:r w:rsidR="003921F1">
        <w:rPr>
          <w14:ligatures w14:val="standard"/>
        </w:rPr>
        <w:t>ation</w:t>
      </w:r>
      <w:proofErr w:type="spellEnd"/>
    </w:p>
    <w:p w14:paraId="6BA05776" w14:textId="764BEE21" w:rsidR="00830633" w:rsidRDefault="00830633" w:rsidP="00940B12">
      <w:pPr>
        <w:pStyle w:val="Abstract"/>
        <w:rPr>
          <w:rFonts w:eastAsia="Verdana"/>
          <w14:ligatures w14:val="standard"/>
        </w:rPr>
      </w:pPr>
      <w:r>
        <w:rPr>
          <w:rFonts w:eastAsia="Verdana"/>
          <w14:ligatures w14:val="standard"/>
        </w:rPr>
        <w:t xml:space="preserve">As </w:t>
      </w:r>
      <w:r w:rsidR="00EF6519">
        <w:rPr>
          <w:rFonts w:eastAsia="Verdana"/>
          <w14:ligatures w14:val="standard"/>
        </w:rPr>
        <w:t xml:space="preserve">mentioned above, the model was tuned and </w:t>
      </w:r>
      <w:proofErr w:type="spellStart"/>
      <w:r w:rsidR="00EF6519">
        <w:rPr>
          <w:rFonts w:eastAsia="Verdana"/>
          <w14:ligatures w14:val="standard"/>
        </w:rPr>
        <w:t>optimi</w:t>
      </w:r>
      <w:r w:rsidR="00E77802">
        <w:rPr>
          <w:rFonts w:eastAsia="Verdana"/>
          <w14:ligatures w14:val="standard"/>
        </w:rPr>
        <w:t>s</w:t>
      </w:r>
      <w:r w:rsidR="00EF6519">
        <w:rPr>
          <w:rFonts w:eastAsia="Verdana"/>
          <w14:ligatures w14:val="standard"/>
        </w:rPr>
        <w:t>ed</w:t>
      </w:r>
      <w:proofErr w:type="spellEnd"/>
      <w:r w:rsidR="00EF6519">
        <w:rPr>
          <w:rFonts w:eastAsia="Verdana"/>
          <w14:ligatures w14:val="standard"/>
        </w:rPr>
        <w:t xml:space="preserve"> through experimentation as hidden layers were added on. </w:t>
      </w:r>
      <w:r w:rsidR="00890C9D">
        <w:rPr>
          <w:rFonts w:eastAsia="Verdana"/>
          <w14:ligatures w14:val="standard"/>
        </w:rPr>
        <w:t xml:space="preserve">For each hidden layer, we would configure it with different </w:t>
      </w:r>
      <w:r w:rsidR="005F3996">
        <w:rPr>
          <w:rFonts w:eastAsia="Verdana"/>
          <w14:ligatures w14:val="standard"/>
        </w:rPr>
        <w:t xml:space="preserve">hyper </w:t>
      </w:r>
      <w:r w:rsidR="00890C9D">
        <w:rPr>
          <w:rFonts w:eastAsia="Verdana"/>
          <w14:ligatures w14:val="standard"/>
        </w:rPr>
        <w:t xml:space="preserve">parameters to see improvements and </w:t>
      </w:r>
      <w:r w:rsidR="00C21C76">
        <w:rPr>
          <w:rFonts w:eastAsia="Verdana"/>
          <w14:ligatures w14:val="standard"/>
        </w:rPr>
        <w:t>loss in quality.</w:t>
      </w:r>
      <w:r w:rsidR="005F3996">
        <w:rPr>
          <w:rFonts w:eastAsia="Verdana"/>
          <w14:ligatures w14:val="standard"/>
        </w:rPr>
        <w:t xml:space="preserve"> Many experiments have very similar configurations, where there is a minor change to one or two parameters. That is because </w:t>
      </w:r>
      <w:r w:rsidR="003B0163">
        <w:rPr>
          <w:rFonts w:eastAsia="Verdana"/>
          <w14:ligatures w14:val="standard"/>
        </w:rPr>
        <w:t>those models showed promise and we tried to explore it more deeply.</w:t>
      </w:r>
      <w:r w:rsidR="00C21C76">
        <w:rPr>
          <w:rFonts w:eastAsia="Verdana"/>
          <w14:ligatures w14:val="standard"/>
        </w:rPr>
        <w:t xml:space="preserve"> The parameters tweaked were the following: </w:t>
      </w:r>
      <w:r w:rsidR="00B85591">
        <w:rPr>
          <w:rFonts w:eastAsia="Verdana"/>
          <w14:ligatures w14:val="standard"/>
        </w:rPr>
        <w:t>Epochs, learning rate, batch size, data split,</w:t>
      </w:r>
      <w:r w:rsidR="00ED7C5F">
        <w:rPr>
          <w:rFonts w:eastAsia="Verdana"/>
          <w14:ligatures w14:val="standard"/>
        </w:rPr>
        <w:t xml:space="preserve"> batch </w:t>
      </w:r>
      <w:proofErr w:type="spellStart"/>
      <w:r w:rsidR="00ED7C5F">
        <w:rPr>
          <w:rFonts w:eastAsia="Verdana"/>
          <w14:ligatures w14:val="standard"/>
        </w:rPr>
        <w:t>normali</w:t>
      </w:r>
      <w:r w:rsidR="00E77802">
        <w:rPr>
          <w:rFonts w:eastAsia="Verdana"/>
          <w14:ligatures w14:val="standard"/>
        </w:rPr>
        <w:t>s</w:t>
      </w:r>
      <w:r w:rsidR="00ED7C5F">
        <w:rPr>
          <w:rFonts w:eastAsia="Verdana"/>
          <w14:ligatures w14:val="standard"/>
        </w:rPr>
        <w:t>ation</w:t>
      </w:r>
      <w:proofErr w:type="spellEnd"/>
      <w:r w:rsidR="00ED7C5F">
        <w:rPr>
          <w:rFonts w:eastAsia="Verdana"/>
          <w14:ligatures w14:val="standard"/>
        </w:rPr>
        <w:t>,</w:t>
      </w:r>
      <w:r w:rsidR="00B85591">
        <w:rPr>
          <w:rFonts w:eastAsia="Verdana"/>
          <w14:ligatures w14:val="standard"/>
        </w:rPr>
        <w:t xml:space="preserve"> </w:t>
      </w:r>
      <w:r w:rsidR="00095F81">
        <w:rPr>
          <w:rFonts w:eastAsia="Verdana"/>
          <w14:ligatures w14:val="standard"/>
        </w:rPr>
        <w:t xml:space="preserve">data splits, </w:t>
      </w:r>
      <w:proofErr w:type="spellStart"/>
      <w:r w:rsidR="00B85591">
        <w:rPr>
          <w:rFonts w:eastAsia="Verdana"/>
          <w14:ligatures w14:val="standard"/>
        </w:rPr>
        <w:t>optimi</w:t>
      </w:r>
      <w:r w:rsidR="00E77802">
        <w:rPr>
          <w:rFonts w:eastAsia="Verdana"/>
          <w14:ligatures w14:val="standard"/>
        </w:rPr>
        <w:t>s</w:t>
      </w:r>
      <w:r w:rsidR="00B85591">
        <w:rPr>
          <w:rFonts w:eastAsia="Verdana"/>
          <w14:ligatures w14:val="standard"/>
        </w:rPr>
        <w:t>er</w:t>
      </w:r>
      <w:proofErr w:type="spellEnd"/>
      <w:r w:rsidR="00B85591">
        <w:rPr>
          <w:rFonts w:eastAsia="Verdana"/>
          <w14:ligatures w14:val="standard"/>
        </w:rPr>
        <w:t xml:space="preserve">, </w:t>
      </w:r>
      <w:r w:rsidR="00ED7C5F">
        <w:rPr>
          <w:rFonts w:eastAsia="Verdana"/>
          <w14:ligatures w14:val="standard"/>
        </w:rPr>
        <w:t>and activation function.</w:t>
      </w:r>
      <w:r w:rsidR="009B7987">
        <w:rPr>
          <w:rFonts w:eastAsia="Verdana"/>
          <w14:ligatures w14:val="standard"/>
        </w:rPr>
        <w:t xml:space="preserve"> </w:t>
      </w:r>
      <w:r w:rsidR="001F611B">
        <w:rPr>
          <w:rFonts w:eastAsia="Verdana"/>
          <w14:ligatures w14:val="standard"/>
        </w:rPr>
        <w:t xml:space="preserve">The parameters were configured trying to </w:t>
      </w:r>
      <w:proofErr w:type="spellStart"/>
      <w:r w:rsidR="001F611B">
        <w:rPr>
          <w:rFonts w:eastAsia="Verdana"/>
          <w14:ligatures w14:val="standard"/>
        </w:rPr>
        <w:t>optimi</w:t>
      </w:r>
      <w:r w:rsidR="00E77802">
        <w:rPr>
          <w:rFonts w:eastAsia="Verdana"/>
          <w14:ligatures w14:val="standard"/>
        </w:rPr>
        <w:t>s</w:t>
      </w:r>
      <w:r w:rsidR="001F611B">
        <w:rPr>
          <w:rFonts w:eastAsia="Verdana"/>
          <w14:ligatures w14:val="standard"/>
        </w:rPr>
        <w:t>e</w:t>
      </w:r>
      <w:proofErr w:type="spellEnd"/>
      <w:r w:rsidR="001F611B">
        <w:rPr>
          <w:rFonts w:eastAsia="Verdana"/>
          <w14:ligatures w14:val="standard"/>
        </w:rPr>
        <w:t xml:space="preserve"> accuracy</w:t>
      </w:r>
      <w:r w:rsidR="00DC2869">
        <w:rPr>
          <w:rFonts w:eastAsia="Verdana"/>
          <w14:ligatures w14:val="standard"/>
        </w:rPr>
        <w:t xml:space="preserve">, </w:t>
      </w:r>
      <w:proofErr w:type="spellStart"/>
      <w:r w:rsidR="00DC2869">
        <w:rPr>
          <w:rFonts w:eastAsia="Verdana"/>
          <w14:ligatures w14:val="standard"/>
        </w:rPr>
        <w:t>generali</w:t>
      </w:r>
      <w:r w:rsidR="00E77802">
        <w:rPr>
          <w:rFonts w:eastAsia="Verdana"/>
          <w14:ligatures w14:val="standard"/>
        </w:rPr>
        <w:t>s</w:t>
      </w:r>
      <w:r w:rsidR="00DC2869">
        <w:rPr>
          <w:rFonts w:eastAsia="Verdana"/>
          <w14:ligatures w14:val="standard"/>
        </w:rPr>
        <w:t>ation</w:t>
      </w:r>
      <w:proofErr w:type="spellEnd"/>
      <w:r w:rsidR="00DC2869">
        <w:rPr>
          <w:rFonts w:eastAsia="Verdana"/>
          <w14:ligatures w14:val="standard"/>
        </w:rPr>
        <w:t>, and precision.</w:t>
      </w:r>
    </w:p>
    <w:p w14:paraId="2625EC89" w14:textId="1C88752C" w:rsidR="004B5341" w:rsidRDefault="00062667" w:rsidP="00940B12">
      <w:pPr>
        <w:pStyle w:val="Abstract"/>
        <w:rPr>
          <w:rFonts w:eastAsia="Verdana"/>
          <w14:ligatures w14:val="standard"/>
        </w:rPr>
      </w:pPr>
      <w:r>
        <w:rPr>
          <w:rFonts w:eastAsia="Verdana"/>
          <w14:ligatures w14:val="standard"/>
        </w:rPr>
        <w:t>The baseline model (Appendix A)</w:t>
      </w:r>
      <w:r w:rsidR="004B5341">
        <w:rPr>
          <w:rFonts w:eastAsia="Verdana"/>
          <w14:ligatures w14:val="standard"/>
        </w:rPr>
        <w:t xml:space="preserve"> had a lackluster performance, with </w:t>
      </w:r>
      <w:r w:rsidR="00866423">
        <w:rPr>
          <w:rFonts w:eastAsia="Verdana"/>
          <w14:ligatures w14:val="standard"/>
        </w:rPr>
        <w:t xml:space="preserve">an accuracy of 36% and very high overfitting to the training data. </w:t>
      </w:r>
      <w:r w:rsidR="00A90D6D">
        <w:rPr>
          <w:rFonts w:eastAsia="Verdana"/>
          <w14:ligatures w14:val="standard"/>
        </w:rPr>
        <w:t xml:space="preserve">We first tried to improve this baseline by </w:t>
      </w:r>
      <w:r w:rsidR="005F3996">
        <w:rPr>
          <w:rFonts w:eastAsia="Verdana"/>
          <w14:ligatures w14:val="standard"/>
        </w:rPr>
        <w:t>changing the Epoch</w:t>
      </w:r>
      <w:r w:rsidR="00C5052D">
        <w:rPr>
          <w:rFonts w:eastAsia="Verdana"/>
          <w14:ligatures w14:val="standard"/>
        </w:rPr>
        <w:t xml:space="preserve"> and batch size</w:t>
      </w:r>
      <w:r w:rsidR="005F3996">
        <w:rPr>
          <w:rFonts w:eastAsia="Verdana"/>
          <w14:ligatures w14:val="standard"/>
        </w:rPr>
        <w:t xml:space="preserve"> hyper p</w:t>
      </w:r>
      <w:r w:rsidR="00C5052D">
        <w:rPr>
          <w:rFonts w:eastAsia="Verdana"/>
          <w14:ligatures w14:val="standard"/>
        </w:rPr>
        <w:t xml:space="preserve">arameter, and quickly found that the model seemed to operate best between 200 and 300 epochs, and between 16-32 batch size. </w:t>
      </w:r>
      <w:r w:rsidR="009A40C8">
        <w:rPr>
          <w:rFonts w:eastAsia="Verdana"/>
          <w14:ligatures w14:val="standard"/>
        </w:rPr>
        <w:t xml:space="preserve">Since </w:t>
      </w:r>
      <w:r w:rsidR="008C7D82">
        <w:rPr>
          <w:rFonts w:eastAsia="Verdana"/>
          <w14:ligatures w14:val="standard"/>
        </w:rPr>
        <w:t xml:space="preserve">an </w:t>
      </w:r>
      <w:r w:rsidR="009A40C8">
        <w:rPr>
          <w:rFonts w:eastAsia="Verdana"/>
          <w14:ligatures w14:val="standard"/>
        </w:rPr>
        <w:t xml:space="preserve">earlier experiment such as </w:t>
      </w:r>
      <w:r w:rsidR="00EB7244">
        <w:rPr>
          <w:rFonts w:eastAsia="Verdana"/>
          <w14:ligatures w14:val="standard"/>
        </w:rPr>
        <w:t xml:space="preserve">Appendix D, </w:t>
      </w:r>
      <w:r w:rsidR="003B3C7A">
        <w:rPr>
          <w:rFonts w:eastAsia="Verdana"/>
          <w14:ligatures w14:val="standard"/>
        </w:rPr>
        <w:t xml:space="preserve">an epoch of 200 with batch size 16 showed </w:t>
      </w:r>
      <w:r w:rsidR="008C7D82">
        <w:rPr>
          <w:rFonts w:eastAsia="Verdana"/>
          <w14:ligatures w14:val="standard"/>
        </w:rPr>
        <w:t>slightly improved</w:t>
      </w:r>
      <w:r w:rsidR="003B3C7A">
        <w:rPr>
          <w:rFonts w:eastAsia="Verdana"/>
          <w14:ligatures w14:val="standard"/>
        </w:rPr>
        <w:t xml:space="preserve"> performance</w:t>
      </w:r>
      <w:r w:rsidR="008C7D82">
        <w:rPr>
          <w:rFonts w:eastAsia="Verdana"/>
          <w14:ligatures w14:val="standard"/>
        </w:rPr>
        <w:t xml:space="preserve"> from the baseline</w:t>
      </w:r>
      <w:r w:rsidR="003B3C7A">
        <w:rPr>
          <w:rFonts w:eastAsia="Verdana"/>
          <w14:ligatures w14:val="standard"/>
        </w:rPr>
        <w:t xml:space="preserve">, </w:t>
      </w:r>
      <w:r w:rsidR="000D0B96">
        <w:rPr>
          <w:rFonts w:eastAsia="Verdana"/>
          <w14:ligatures w14:val="standard"/>
        </w:rPr>
        <w:t xml:space="preserve">of 38% accuracy, </w:t>
      </w:r>
      <w:r w:rsidR="008C1A64">
        <w:rPr>
          <w:rFonts w:eastAsia="Verdana"/>
          <w14:ligatures w14:val="standard"/>
        </w:rPr>
        <w:t xml:space="preserve">200 epochs and 16 batch size was used as a baseline for the further experimentation, changing it randomly during </w:t>
      </w:r>
      <w:r w:rsidR="0073254F">
        <w:rPr>
          <w:rFonts w:eastAsia="Verdana"/>
          <w14:ligatures w14:val="standard"/>
        </w:rPr>
        <w:t xml:space="preserve">trial and error. </w:t>
      </w:r>
      <w:r w:rsidR="00964605">
        <w:rPr>
          <w:rFonts w:eastAsia="Verdana"/>
          <w14:ligatures w14:val="standard"/>
        </w:rPr>
        <w:t xml:space="preserve">For further experiments the </w:t>
      </w:r>
      <w:r w:rsidR="00287FDC">
        <w:rPr>
          <w:rFonts w:eastAsia="Verdana"/>
          <w14:ligatures w14:val="standard"/>
        </w:rPr>
        <w:t xml:space="preserve">epoch number was changed by looking at the graph for where the validation loss </w:t>
      </w:r>
      <w:r w:rsidR="008819DE">
        <w:rPr>
          <w:rFonts w:eastAsia="Verdana"/>
          <w14:ligatures w14:val="standard"/>
        </w:rPr>
        <w:t xml:space="preserve">starts increasing consecutively, such as </w:t>
      </w:r>
      <w:r w:rsidR="003B1D60">
        <w:rPr>
          <w:rFonts w:eastAsia="Verdana"/>
          <w14:ligatures w14:val="standard"/>
        </w:rPr>
        <w:t xml:space="preserve">Appendix W, where the graph </w:t>
      </w:r>
      <w:r w:rsidR="00E25C36">
        <w:rPr>
          <w:rFonts w:eastAsia="Verdana"/>
          <w14:ligatures w14:val="standard"/>
        </w:rPr>
        <w:t xml:space="preserve">shows that </w:t>
      </w:r>
      <w:r w:rsidR="00E25C36">
        <w:rPr>
          <w:rFonts w:eastAsia="Verdana"/>
          <w14:ligatures w14:val="standard"/>
        </w:rPr>
        <w:lastRenderedPageBreak/>
        <w:t>the best epoch is probably in the range of 150 and 250, but 300 was used for that experiment, so it was adjusted for the next few experiments.</w:t>
      </w:r>
      <w:r w:rsidR="001871DE">
        <w:rPr>
          <w:rFonts w:eastAsia="Verdana"/>
          <w14:ligatures w14:val="standard"/>
        </w:rPr>
        <w:t xml:space="preserve"> A batch size of 32 also showed more promise in later experiments, that were better </w:t>
      </w:r>
      <w:proofErr w:type="spellStart"/>
      <w:r w:rsidR="001871DE">
        <w:rPr>
          <w:rFonts w:eastAsia="Verdana"/>
          <w14:ligatures w14:val="standard"/>
        </w:rPr>
        <w:t>optimi</w:t>
      </w:r>
      <w:r w:rsidR="00E77802">
        <w:rPr>
          <w:rFonts w:eastAsia="Verdana"/>
          <w14:ligatures w14:val="standard"/>
        </w:rPr>
        <w:t>s</w:t>
      </w:r>
      <w:r w:rsidR="001871DE">
        <w:rPr>
          <w:rFonts w:eastAsia="Verdana"/>
          <w14:ligatures w14:val="standard"/>
        </w:rPr>
        <w:t>ed</w:t>
      </w:r>
      <w:proofErr w:type="spellEnd"/>
      <w:r w:rsidR="001871DE">
        <w:rPr>
          <w:rFonts w:eastAsia="Verdana"/>
          <w14:ligatures w14:val="standard"/>
        </w:rPr>
        <w:t xml:space="preserve"> and had more hidden layers, such as </w:t>
      </w:r>
      <w:r w:rsidR="009C2AB7">
        <w:rPr>
          <w:rFonts w:eastAsia="Verdana"/>
          <w14:ligatures w14:val="standard"/>
        </w:rPr>
        <w:t>Appendix AJ.</w:t>
      </w:r>
    </w:p>
    <w:p w14:paraId="489A7C27" w14:textId="3FCD30C5" w:rsidR="00583882" w:rsidRDefault="00FE38EF" w:rsidP="00940B12">
      <w:pPr>
        <w:pStyle w:val="Abstract"/>
        <w:rPr>
          <w:rFonts w:eastAsia="Verdana"/>
          <w14:ligatures w14:val="standard"/>
        </w:rPr>
      </w:pPr>
      <w:r>
        <w:rPr>
          <w:rFonts w:eastAsia="Verdana"/>
          <w14:ligatures w14:val="standard"/>
        </w:rPr>
        <w:t xml:space="preserve">The learning rate was </w:t>
      </w:r>
      <w:proofErr w:type="spellStart"/>
      <w:r>
        <w:rPr>
          <w:rFonts w:eastAsia="Verdana"/>
          <w14:ligatures w14:val="standard"/>
        </w:rPr>
        <w:t>optimi</w:t>
      </w:r>
      <w:r w:rsidR="00E77802">
        <w:rPr>
          <w:rFonts w:eastAsia="Verdana"/>
          <w14:ligatures w14:val="standard"/>
        </w:rPr>
        <w:t>s</w:t>
      </w:r>
      <w:r>
        <w:rPr>
          <w:rFonts w:eastAsia="Verdana"/>
          <w14:ligatures w14:val="standard"/>
        </w:rPr>
        <w:t>ed</w:t>
      </w:r>
      <w:proofErr w:type="spellEnd"/>
      <w:r>
        <w:rPr>
          <w:rFonts w:eastAsia="Verdana"/>
          <w14:ligatures w14:val="standard"/>
        </w:rPr>
        <w:t xml:space="preserve"> as the model became deeper, as a more hidden layers required different learning rates. </w:t>
      </w:r>
      <w:r w:rsidR="000607B5">
        <w:rPr>
          <w:rFonts w:eastAsia="Verdana"/>
          <w14:ligatures w14:val="standard"/>
        </w:rPr>
        <w:t>Overall a learning rate of 0.0007 to 0.007 worked best</w:t>
      </w:r>
      <w:r w:rsidR="00315E18">
        <w:rPr>
          <w:rFonts w:eastAsia="Verdana"/>
          <w14:ligatures w14:val="standard"/>
        </w:rPr>
        <w:t xml:space="preserve">, however </w:t>
      </w:r>
      <w:r w:rsidR="00F25FBE">
        <w:rPr>
          <w:rFonts w:eastAsia="Verdana"/>
          <w14:ligatures w14:val="standard"/>
        </w:rPr>
        <w:t>0.007 was the best fit for this model as shown in Appendix R and S</w:t>
      </w:r>
      <w:r w:rsidR="00F21232">
        <w:rPr>
          <w:rFonts w:eastAsia="Verdana"/>
          <w14:ligatures w14:val="standard"/>
        </w:rPr>
        <w:t xml:space="preserve">. They are the same model the only difference is the learning rate, and Appendix S </w:t>
      </w:r>
      <w:r w:rsidR="005175C0">
        <w:rPr>
          <w:rFonts w:eastAsia="Verdana"/>
          <w14:ligatures w14:val="standard"/>
        </w:rPr>
        <w:t xml:space="preserve">(0.007) </w:t>
      </w:r>
      <w:r w:rsidR="00F21232">
        <w:rPr>
          <w:rFonts w:eastAsia="Verdana"/>
          <w14:ligatures w14:val="standard"/>
        </w:rPr>
        <w:t>outperforms Appendix R</w:t>
      </w:r>
      <w:r w:rsidR="005175C0">
        <w:rPr>
          <w:rFonts w:eastAsia="Verdana"/>
          <w14:ligatures w14:val="standard"/>
        </w:rPr>
        <w:t xml:space="preserve"> (0.0007)</w:t>
      </w:r>
      <w:r w:rsidR="00F21232">
        <w:rPr>
          <w:rFonts w:eastAsia="Verdana"/>
          <w14:ligatures w14:val="standard"/>
        </w:rPr>
        <w:t xml:space="preserve"> by 4% accuracy and has a smaller validation loss at the end of training. </w:t>
      </w:r>
      <w:r w:rsidR="005175C0">
        <w:rPr>
          <w:rFonts w:eastAsia="Verdana"/>
          <w14:ligatures w14:val="standard"/>
        </w:rPr>
        <w:t>Appendix I and H are other two examples of 0.007 performing best.</w:t>
      </w:r>
      <w:r w:rsidR="006A6150">
        <w:rPr>
          <w:rFonts w:eastAsia="Verdana"/>
          <w14:ligatures w14:val="standard"/>
        </w:rPr>
        <w:t xml:space="preserve"> </w:t>
      </w:r>
      <w:r w:rsidR="002754C5">
        <w:rPr>
          <w:rFonts w:eastAsia="Verdana"/>
          <w14:ligatures w14:val="standard"/>
        </w:rPr>
        <w:t xml:space="preserve">Smaller learning rates also gave good accuracy, like in Appendix F with 42%. However, </w:t>
      </w:r>
      <w:r w:rsidR="005A0EC4">
        <w:rPr>
          <w:rFonts w:eastAsia="Verdana"/>
          <w14:ligatures w14:val="standard"/>
        </w:rPr>
        <w:t>it causes the model to overfit more as shown by the difference in training loss versus validation loss (</w:t>
      </w:r>
      <w:r w:rsidR="005A0CA0">
        <w:rPr>
          <w:rFonts w:eastAsia="Verdana"/>
          <w14:ligatures w14:val="standard"/>
        </w:rPr>
        <w:t>0.0897 vs 1.9038), so we decided that 0.007 was the best</w:t>
      </w:r>
      <w:r w:rsidR="00CB24E0">
        <w:rPr>
          <w:rFonts w:eastAsia="Verdana"/>
          <w14:ligatures w14:val="standard"/>
        </w:rPr>
        <w:t>, especially with later models such as Appendix W</w:t>
      </w:r>
      <w:r w:rsidR="00063439">
        <w:rPr>
          <w:rFonts w:eastAsia="Verdana"/>
          <w14:ligatures w14:val="standard"/>
        </w:rPr>
        <w:t xml:space="preserve"> through AL.</w:t>
      </w:r>
    </w:p>
    <w:p w14:paraId="6DAA7C32" w14:textId="295EEC5C" w:rsidR="009C6D33" w:rsidRDefault="00144071" w:rsidP="00940B12">
      <w:pPr>
        <w:pStyle w:val="Abstract"/>
        <w:rPr>
          <w:rFonts w:eastAsia="Verdana"/>
          <w14:ligatures w14:val="standard"/>
        </w:rPr>
      </w:pPr>
      <w:r>
        <w:rPr>
          <w:rFonts w:eastAsia="Verdana"/>
          <w14:ligatures w14:val="standard"/>
        </w:rPr>
        <w:t xml:space="preserve">One parameter that we tried to </w:t>
      </w:r>
      <w:proofErr w:type="spellStart"/>
      <w:r>
        <w:rPr>
          <w:rFonts w:eastAsia="Verdana"/>
          <w14:ligatures w14:val="standard"/>
        </w:rPr>
        <w:t>optimi</w:t>
      </w:r>
      <w:r w:rsidR="00E77802">
        <w:rPr>
          <w:rFonts w:eastAsia="Verdana"/>
          <w14:ligatures w14:val="standard"/>
        </w:rPr>
        <w:t>s</w:t>
      </w:r>
      <w:r>
        <w:rPr>
          <w:rFonts w:eastAsia="Verdana"/>
          <w14:ligatures w14:val="standard"/>
        </w:rPr>
        <w:t>e</w:t>
      </w:r>
      <w:proofErr w:type="spellEnd"/>
      <w:r>
        <w:rPr>
          <w:rFonts w:eastAsia="Verdana"/>
          <w14:ligatures w14:val="standard"/>
        </w:rPr>
        <w:t xml:space="preserve"> unsuccessfully </w:t>
      </w:r>
      <w:r w:rsidR="00F907B8">
        <w:rPr>
          <w:rFonts w:eastAsia="Verdana"/>
          <w14:ligatures w14:val="standard"/>
        </w:rPr>
        <w:t>was the data split between training, validation, and testing sets. Our initial split for the baseline proved to be the best (72</w:t>
      </w:r>
      <w:r w:rsidR="00AC414A">
        <w:rPr>
          <w:rFonts w:eastAsia="Verdana"/>
          <w14:ligatures w14:val="standard"/>
        </w:rPr>
        <w:t xml:space="preserve">%/8%/20%), as evidence, when our final model was tested </w:t>
      </w:r>
      <w:r w:rsidR="00F21B6A">
        <w:rPr>
          <w:rFonts w:eastAsia="Verdana"/>
          <w14:ligatures w14:val="standard"/>
        </w:rPr>
        <w:t xml:space="preserve">on </w:t>
      </w:r>
      <w:r w:rsidR="00EF34D6">
        <w:rPr>
          <w:rFonts w:eastAsia="Verdana"/>
          <w14:ligatures w14:val="standard"/>
        </w:rPr>
        <w:t>three</w:t>
      </w:r>
      <w:r w:rsidR="00F21B6A">
        <w:rPr>
          <w:rFonts w:eastAsia="Verdana"/>
          <w14:ligatures w14:val="standard"/>
        </w:rPr>
        <w:t xml:space="preserve"> different splits, the baseline one performed the best. Appendix AK was split into 64% </w:t>
      </w:r>
      <w:r w:rsidR="00EF34D6">
        <w:rPr>
          <w:rFonts w:eastAsia="Verdana"/>
          <w14:ligatures w14:val="standard"/>
        </w:rPr>
        <w:t xml:space="preserve">train, 16% validation, and 20% test, and had an accuracy of 44% with validation loss </w:t>
      </w:r>
      <w:r w:rsidR="00BE3EFB">
        <w:rPr>
          <w:rFonts w:eastAsia="Verdana"/>
          <w14:ligatures w14:val="standard"/>
        </w:rPr>
        <w:t xml:space="preserve">increasing rapidly. Appendix AL was split 81%/9%/10%, and had an accuracy of 40%, and validation loss also increase early. Appendix AB </w:t>
      </w:r>
      <w:r w:rsidR="00BA5BBD">
        <w:rPr>
          <w:rFonts w:eastAsia="Verdana"/>
          <w14:ligatures w14:val="standard"/>
        </w:rPr>
        <w:t xml:space="preserve">had the baseline split and performed at 52% accuracy with </w:t>
      </w:r>
      <w:proofErr w:type="gramStart"/>
      <w:r w:rsidR="00BA5BBD">
        <w:rPr>
          <w:rFonts w:eastAsia="Verdana"/>
          <w14:ligatures w14:val="standard"/>
        </w:rPr>
        <w:t>a</w:t>
      </w:r>
      <w:proofErr w:type="gramEnd"/>
      <w:r w:rsidR="00BA5BBD">
        <w:rPr>
          <w:rFonts w:eastAsia="Verdana"/>
          <w14:ligatures w14:val="standard"/>
        </w:rPr>
        <w:t xml:space="preserve"> improving smooth gradient for validation loss </w:t>
      </w:r>
      <w:r w:rsidR="009C6D33">
        <w:rPr>
          <w:rFonts w:eastAsia="Verdana"/>
          <w14:ligatures w14:val="standard"/>
        </w:rPr>
        <w:t>for about 250 epochs.</w:t>
      </w:r>
    </w:p>
    <w:p w14:paraId="5AB06578" w14:textId="6A15C96C" w:rsidR="00E515D0" w:rsidRDefault="00E515D0" w:rsidP="00940B12">
      <w:pPr>
        <w:pStyle w:val="Abstract"/>
        <w:rPr>
          <w:rFonts w:eastAsia="Verdana"/>
          <w14:ligatures w14:val="standard"/>
        </w:rPr>
      </w:pPr>
      <w:r>
        <w:rPr>
          <w:rFonts w:eastAsia="Verdana"/>
          <w14:ligatures w14:val="standard"/>
        </w:rPr>
        <w:t xml:space="preserve">The factor which seemed to have </w:t>
      </w:r>
      <w:r w:rsidR="008F5C9C">
        <w:rPr>
          <w:rFonts w:eastAsia="Verdana"/>
          <w14:ligatures w14:val="standard"/>
        </w:rPr>
        <w:t xml:space="preserve">the biggest influence on the model’s performance was the </w:t>
      </w:r>
      <w:proofErr w:type="spellStart"/>
      <w:r w:rsidR="008F5C9C">
        <w:rPr>
          <w:rFonts w:eastAsia="Verdana"/>
          <w14:ligatures w14:val="standard"/>
        </w:rPr>
        <w:t>optim</w:t>
      </w:r>
      <w:r w:rsidR="0079044F">
        <w:rPr>
          <w:rFonts w:eastAsia="Verdana"/>
          <w14:ligatures w14:val="standard"/>
        </w:rPr>
        <w:t>i</w:t>
      </w:r>
      <w:r w:rsidR="00E77802">
        <w:rPr>
          <w:rFonts w:eastAsia="Verdana"/>
          <w14:ligatures w14:val="standard"/>
        </w:rPr>
        <w:t>s</w:t>
      </w:r>
      <w:r w:rsidR="0079044F">
        <w:rPr>
          <w:rFonts w:eastAsia="Verdana"/>
          <w14:ligatures w14:val="standard"/>
        </w:rPr>
        <w:t>er</w:t>
      </w:r>
      <w:proofErr w:type="spellEnd"/>
      <w:r w:rsidR="0079044F">
        <w:rPr>
          <w:rFonts w:eastAsia="Verdana"/>
          <w14:ligatures w14:val="standard"/>
        </w:rPr>
        <w:t xml:space="preserve">. Changing from Adam to SGD </w:t>
      </w:r>
      <w:r w:rsidR="008C22C6">
        <w:rPr>
          <w:rFonts w:eastAsia="Verdana"/>
          <w14:ligatures w14:val="standard"/>
        </w:rPr>
        <w:t>improved the model’s accuracy, precision, and helped to cull overfitting.</w:t>
      </w:r>
      <w:r w:rsidR="00976470">
        <w:rPr>
          <w:rFonts w:eastAsia="Verdana"/>
          <w14:ligatures w14:val="standard"/>
        </w:rPr>
        <w:t xml:space="preserve"> On the baseline model, applying SGD (Appendix B), increased accuracy by 2%, but had a negative impact on </w:t>
      </w:r>
      <w:r w:rsidR="00361E9B">
        <w:rPr>
          <w:rFonts w:eastAsia="Verdana"/>
          <w14:ligatures w14:val="standard"/>
        </w:rPr>
        <w:t xml:space="preserve">training and validation accuracy and loss. However, with a more </w:t>
      </w:r>
      <w:proofErr w:type="spellStart"/>
      <w:r w:rsidR="00361E9B">
        <w:rPr>
          <w:rFonts w:eastAsia="Verdana"/>
          <w14:ligatures w14:val="standard"/>
        </w:rPr>
        <w:t>optimi</w:t>
      </w:r>
      <w:r w:rsidR="00E77802">
        <w:rPr>
          <w:rFonts w:eastAsia="Verdana"/>
          <w14:ligatures w14:val="standard"/>
        </w:rPr>
        <w:t>s</w:t>
      </w:r>
      <w:r w:rsidR="00361E9B">
        <w:rPr>
          <w:rFonts w:eastAsia="Verdana"/>
          <w14:ligatures w14:val="standard"/>
        </w:rPr>
        <w:t>ed</w:t>
      </w:r>
      <w:proofErr w:type="spellEnd"/>
      <w:r w:rsidR="00361E9B">
        <w:rPr>
          <w:rFonts w:eastAsia="Verdana"/>
          <w14:ligatures w14:val="standard"/>
        </w:rPr>
        <w:t xml:space="preserve"> model</w:t>
      </w:r>
      <w:r w:rsidR="00D86E49">
        <w:rPr>
          <w:rFonts w:eastAsia="Verdana"/>
          <w14:ligatures w14:val="standard"/>
        </w:rPr>
        <w:t xml:space="preserve"> with parameters that fit the data better</w:t>
      </w:r>
      <w:r w:rsidR="00CC2060">
        <w:rPr>
          <w:rFonts w:eastAsia="Verdana"/>
          <w14:ligatures w14:val="standard"/>
        </w:rPr>
        <w:t xml:space="preserve"> such as </w:t>
      </w:r>
      <w:r w:rsidR="00F22A10">
        <w:rPr>
          <w:rFonts w:eastAsia="Verdana"/>
          <w14:ligatures w14:val="standard"/>
        </w:rPr>
        <w:t xml:space="preserve">Appendix U, SGD reduced overfitting and performed better in accuracy. </w:t>
      </w:r>
      <w:r w:rsidR="00EC6030">
        <w:rPr>
          <w:rFonts w:eastAsia="Verdana"/>
          <w14:ligatures w14:val="standard"/>
        </w:rPr>
        <w:t xml:space="preserve">Since SGD has a weight decay parameter, the </w:t>
      </w:r>
      <w:r w:rsidR="002275B9">
        <w:rPr>
          <w:rFonts w:eastAsia="Verdana"/>
          <w14:ligatures w14:val="standard"/>
        </w:rPr>
        <w:t>model worked best with a learning rate that was slightly bigger than the weight decay. We maintained the 0.007 as it was still performing well.</w:t>
      </w:r>
      <w:r w:rsidR="000F22B0">
        <w:rPr>
          <w:rFonts w:eastAsia="Verdana"/>
          <w14:ligatures w14:val="standard"/>
        </w:rPr>
        <w:t xml:space="preserve"> </w:t>
      </w:r>
      <w:r w:rsidR="00A16654">
        <w:rPr>
          <w:rFonts w:eastAsia="Verdana"/>
          <w14:ligatures w14:val="standard"/>
        </w:rPr>
        <w:t xml:space="preserve">To highlight how SGD fits our model better, we can contrast the results of Appendix AB and AM. AB </w:t>
      </w:r>
      <w:r w:rsidR="00A20F91">
        <w:rPr>
          <w:rFonts w:eastAsia="Verdana"/>
          <w14:ligatures w14:val="standard"/>
        </w:rPr>
        <w:t xml:space="preserve">has an accuracy of 52%, a well spread precision, and </w:t>
      </w:r>
      <w:r w:rsidR="000800DD">
        <w:rPr>
          <w:rFonts w:eastAsia="Verdana"/>
          <w14:ligatures w14:val="standard"/>
        </w:rPr>
        <w:t xml:space="preserve">it well </w:t>
      </w:r>
      <w:proofErr w:type="spellStart"/>
      <w:r w:rsidR="000800DD">
        <w:rPr>
          <w:rFonts w:eastAsia="Verdana"/>
          <w14:ligatures w14:val="standard"/>
        </w:rPr>
        <w:t>generali</w:t>
      </w:r>
      <w:r w:rsidR="00E77802">
        <w:rPr>
          <w:rFonts w:eastAsia="Verdana"/>
          <w14:ligatures w14:val="standard"/>
        </w:rPr>
        <w:t>s</w:t>
      </w:r>
      <w:r w:rsidR="000800DD">
        <w:rPr>
          <w:rFonts w:eastAsia="Verdana"/>
          <w14:ligatures w14:val="standard"/>
        </w:rPr>
        <w:t>ed</w:t>
      </w:r>
      <w:proofErr w:type="spellEnd"/>
      <w:r w:rsidR="000800DD">
        <w:rPr>
          <w:rFonts w:eastAsia="Verdana"/>
          <w14:ligatures w14:val="standard"/>
        </w:rPr>
        <w:t xml:space="preserve"> according to the graphs. On the other hand, AM performs 10% worse, at 42%, </w:t>
      </w:r>
      <w:r w:rsidR="006277C7">
        <w:rPr>
          <w:rFonts w:eastAsia="Verdana"/>
          <w14:ligatures w14:val="standard"/>
        </w:rPr>
        <w:t xml:space="preserve">with a precision of 0 for output class 4, and it is very overfit, the training accuracy </w:t>
      </w:r>
      <w:r w:rsidR="00C62AD2">
        <w:rPr>
          <w:rFonts w:eastAsia="Verdana"/>
          <w14:ligatures w14:val="standard"/>
        </w:rPr>
        <w:t>approaches 100% early and validation loss increase is almost immediate.</w:t>
      </w:r>
    </w:p>
    <w:p w14:paraId="1F71643A" w14:textId="1AA1EB71" w:rsidR="00270A69" w:rsidRDefault="00270A69" w:rsidP="00940B12">
      <w:pPr>
        <w:pStyle w:val="Abstract"/>
        <w:rPr>
          <w:rFonts w:eastAsia="Verdana"/>
          <w14:ligatures w14:val="standard"/>
        </w:rPr>
      </w:pPr>
      <w:r>
        <w:rPr>
          <w:rFonts w:eastAsia="Verdana"/>
          <w14:ligatures w14:val="standard"/>
        </w:rPr>
        <w:t xml:space="preserve">A factor we took as being a baseline in neural networks in general, </w:t>
      </w:r>
      <w:r w:rsidR="00062667">
        <w:rPr>
          <w:rFonts w:eastAsia="Verdana"/>
          <w14:ligatures w14:val="standard"/>
        </w:rPr>
        <w:t>degraded</w:t>
      </w:r>
      <w:r w:rsidR="0011630E">
        <w:rPr>
          <w:rFonts w:eastAsia="Verdana"/>
          <w14:ligatures w14:val="standard"/>
        </w:rPr>
        <w:t xml:space="preserve"> the performance of the model. This is batch </w:t>
      </w:r>
      <w:proofErr w:type="spellStart"/>
      <w:r w:rsidR="0011630E">
        <w:rPr>
          <w:rFonts w:eastAsia="Verdana"/>
          <w14:ligatures w14:val="standard"/>
        </w:rPr>
        <w:t>normali</w:t>
      </w:r>
      <w:r w:rsidR="00E77802">
        <w:rPr>
          <w:rFonts w:eastAsia="Verdana"/>
          <w14:ligatures w14:val="standard"/>
        </w:rPr>
        <w:t>s</w:t>
      </w:r>
      <w:r w:rsidR="0011630E">
        <w:rPr>
          <w:rFonts w:eastAsia="Verdana"/>
          <w14:ligatures w14:val="standard"/>
        </w:rPr>
        <w:t>ation</w:t>
      </w:r>
      <w:proofErr w:type="spellEnd"/>
      <w:r w:rsidR="0011630E">
        <w:rPr>
          <w:rFonts w:eastAsia="Verdana"/>
          <w14:ligatures w14:val="standard"/>
        </w:rPr>
        <w:t>.</w:t>
      </w:r>
      <w:r w:rsidR="00867CDD">
        <w:rPr>
          <w:rFonts w:eastAsia="Verdana"/>
          <w14:ligatures w14:val="standard"/>
        </w:rPr>
        <w:t xml:space="preserve"> </w:t>
      </w:r>
      <w:r w:rsidR="005E2C5F">
        <w:rPr>
          <w:rFonts w:eastAsia="Verdana"/>
          <w14:ligatures w14:val="standard"/>
        </w:rPr>
        <w:t xml:space="preserve">When applying batch </w:t>
      </w:r>
      <w:proofErr w:type="spellStart"/>
      <w:r w:rsidR="005E2C5F">
        <w:rPr>
          <w:rFonts w:eastAsia="Verdana"/>
          <w14:ligatures w14:val="standard"/>
        </w:rPr>
        <w:t>normali</w:t>
      </w:r>
      <w:r w:rsidR="00E77802">
        <w:rPr>
          <w:rFonts w:eastAsia="Verdana"/>
          <w14:ligatures w14:val="standard"/>
        </w:rPr>
        <w:t>s</w:t>
      </w:r>
      <w:r w:rsidR="005E2C5F">
        <w:rPr>
          <w:rFonts w:eastAsia="Verdana"/>
          <w14:ligatures w14:val="standard"/>
        </w:rPr>
        <w:t>ation</w:t>
      </w:r>
      <w:proofErr w:type="spellEnd"/>
      <w:r w:rsidR="005E2C5F">
        <w:rPr>
          <w:rFonts w:eastAsia="Verdana"/>
          <w14:ligatures w14:val="standard"/>
        </w:rPr>
        <w:t xml:space="preserve"> to</w:t>
      </w:r>
      <w:r w:rsidR="00571D2E">
        <w:rPr>
          <w:rFonts w:eastAsia="Verdana"/>
          <w14:ligatures w14:val="standard"/>
        </w:rPr>
        <w:t xml:space="preserve"> Appendix AM, </w:t>
      </w:r>
      <w:r w:rsidR="00C92CDF">
        <w:rPr>
          <w:rFonts w:eastAsia="Verdana"/>
          <w14:ligatures w14:val="standard"/>
        </w:rPr>
        <w:t xml:space="preserve">it results in an accuracy of 42%, with </w:t>
      </w:r>
      <w:r w:rsidR="00156C11">
        <w:rPr>
          <w:rFonts w:eastAsia="Verdana"/>
          <w14:ligatures w14:val="standard"/>
        </w:rPr>
        <w:t xml:space="preserve">overfitting, and validation loss increases starting early. When batch </w:t>
      </w:r>
      <w:proofErr w:type="spellStart"/>
      <w:r w:rsidR="00156C11">
        <w:rPr>
          <w:rFonts w:eastAsia="Verdana"/>
          <w14:ligatures w14:val="standard"/>
        </w:rPr>
        <w:t>normali</w:t>
      </w:r>
      <w:r w:rsidR="00E77802">
        <w:rPr>
          <w:rFonts w:eastAsia="Verdana"/>
          <w14:ligatures w14:val="standard"/>
        </w:rPr>
        <w:t>s</w:t>
      </w:r>
      <w:r w:rsidR="00156C11">
        <w:rPr>
          <w:rFonts w:eastAsia="Verdana"/>
          <w14:ligatures w14:val="standard"/>
        </w:rPr>
        <w:t>ation</w:t>
      </w:r>
      <w:proofErr w:type="spellEnd"/>
      <w:r w:rsidR="00156C11">
        <w:rPr>
          <w:rFonts w:eastAsia="Verdana"/>
          <w14:ligatures w14:val="standard"/>
        </w:rPr>
        <w:t xml:space="preserve"> </w:t>
      </w:r>
      <w:r w:rsidR="00156C11">
        <w:rPr>
          <w:rFonts w:eastAsia="Verdana"/>
          <w14:ligatures w14:val="standard"/>
        </w:rPr>
        <w:t xml:space="preserve">is removed, </w:t>
      </w:r>
      <w:r w:rsidR="00F274B1">
        <w:rPr>
          <w:rFonts w:eastAsia="Verdana"/>
          <w14:ligatures w14:val="standard"/>
        </w:rPr>
        <w:t xml:space="preserve">Appendix AB the final model, performs </w:t>
      </w:r>
      <w:r w:rsidR="00513556">
        <w:rPr>
          <w:rFonts w:eastAsia="Verdana"/>
          <w14:ligatures w14:val="standard"/>
        </w:rPr>
        <w:t xml:space="preserve">10% better in terms of accuracy. The model </w:t>
      </w:r>
      <w:proofErr w:type="spellStart"/>
      <w:r w:rsidR="00513556">
        <w:rPr>
          <w:rFonts w:eastAsia="Verdana"/>
          <w14:ligatures w14:val="standard"/>
        </w:rPr>
        <w:t>generali</w:t>
      </w:r>
      <w:r w:rsidR="00E77802">
        <w:rPr>
          <w:rFonts w:eastAsia="Verdana"/>
          <w14:ligatures w14:val="standard"/>
        </w:rPr>
        <w:t>s</w:t>
      </w:r>
      <w:r w:rsidR="00513556">
        <w:rPr>
          <w:rFonts w:eastAsia="Verdana"/>
          <w14:ligatures w14:val="standard"/>
        </w:rPr>
        <w:t>es</w:t>
      </w:r>
      <w:proofErr w:type="spellEnd"/>
      <w:r w:rsidR="00513556">
        <w:rPr>
          <w:rFonts w:eastAsia="Verdana"/>
          <w14:ligatures w14:val="standard"/>
        </w:rPr>
        <w:t xml:space="preserve"> better, and the precision is better for all output classes. </w:t>
      </w:r>
      <w:r w:rsidR="008A0FB3">
        <w:rPr>
          <w:rFonts w:eastAsia="Verdana"/>
          <w14:ligatures w14:val="standard"/>
        </w:rPr>
        <w:t xml:space="preserve">Removing batch </w:t>
      </w:r>
      <w:proofErr w:type="spellStart"/>
      <w:r w:rsidR="008A0FB3">
        <w:rPr>
          <w:rFonts w:eastAsia="Verdana"/>
          <w14:ligatures w14:val="standard"/>
        </w:rPr>
        <w:t>normali</w:t>
      </w:r>
      <w:r w:rsidR="00E77802">
        <w:rPr>
          <w:rFonts w:eastAsia="Verdana"/>
          <w14:ligatures w14:val="standard"/>
        </w:rPr>
        <w:t>s</w:t>
      </w:r>
      <w:r w:rsidR="008A0FB3">
        <w:rPr>
          <w:rFonts w:eastAsia="Verdana"/>
          <w14:ligatures w14:val="standard"/>
        </w:rPr>
        <w:t>ation</w:t>
      </w:r>
      <w:proofErr w:type="spellEnd"/>
      <w:r w:rsidR="008A0FB3">
        <w:rPr>
          <w:rFonts w:eastAsia="Verdana"/>
          <w14:ligatures w14:val="standard"/>
        </w:rPr>
        <w:t xml:space="preserve"> made a bigger difference than first expected.</w:t>
      </w:r>
    </w:p>
    <w:p w14:paraId="39232CC0" w14:textId="6414CD80" w:rsidR="006B3CAF" w:rsidRDefault="008A0FB3" w:rsidP="001D6E77">
      <w:pPr>
        <w:pStyle w:val="Abstract"/>
        <w:rPr>
          <w:rFonts w:eastAsia="Verdana"/>
          <w14:ligatures w14:val="standard"/>
        </w:rPr>
      </w:pPr>
      <w:r>
        <w:rPr>
          <w:rFonts w:eastAsia="Verdana"/>
          <w14:ligatures w14:val="standard"/>
        </w:rPr>
        <w:t xml:space="preserve">Lastly, we tested three different activation functions with </w:t>
      </w:r>
      <w:r w:rsidR="00EC0570">
        <w:rPr>
          <w:rFonts w:eastAsia="Verdana"/>
          <w14:ligatures w14:val="standard"/>
        </w:rPr>
        <w:t xml:space="preserve">our final model to see if we could get better performance out of it. The three were </w:t>
      </w:r>
      <w:proofErr w:type="spellStart"/>
      <w:r w:rsidR="00EC0570">
        <w:rPr>
          <w:rFonts w:eastAsia="Verdana"/>
          <w14:ligatures w14:val="standard"/>
        </w:rPr>
        <w:t>ReLU</w:t>
      </w:r>
      <w:proofErr w:type="spellEnd"/>
      <w:r w:rsidR="00EC0570">
        <w:rPr>
          <w:rFonts w:eastAsia="Verdana"/>
          <w14:ligatures w14:val="standard"/>
        </w:rPr>
        <w:t xml:space="preserve">, </w:t>
      </w:r>
      <w:proofErr w:type="spellStart"/>
      <w:r w:rsidR="00EC0570">
        <w:rPr>
          <w:rFonts w:eastAsia="Verdana"/>
          <w14:ligatures w14:val="standard"/>
        </w:rPr>
        <w:t>LeakyReLU</w:t>
      </w:r>
      <w:proofErr w:type="spellEnd"/>
      <w:r w:rsidR="00EC0570">
        <w:rPr>
          <w:rFonts w:eastAsia="Verdana"/>
          <w14:ligatures w14:val="standard"/>
        </w:rPr>
        <w:t xml:space="preserve">, and </w:t>
      </w:r>
      <w:proofErr w:type="spellStart"/>
      <w:r w:rsidR="00EC0570">
        <w:rPr>
          <w:rFonts w:eastAsia="Verdana"/>
          <w14:ligatures w14:val="standard"/>
        </w:rPr>
        <w:t>Hardswish</w:t>
      </w:r>
      <w:proofErr w:type="spellEnd"/>
      <w:r w:rsidR="00EC0570">
        <w:rPr>
          <w:rFonts w:eastAsia="Verdana"/>
          <w14:ligatures w14:val="standard"/>
        </w:rPr>
        <w:t xml:space="preserve">. </w:t>
      </w:r>
      <w:r w:rsidR="003752BB">
        <w:rPr>
          <w:rFonts w:eastAsia="Verdana"/>
          <w14:ligatures w14:val="standard"/>
        </w:rPr>
        <w:t xml:space="preserve">The one that performed best was </w:t>
      </w:r>
      <w:proofErr w:type="spellStart"/>
      <w:r w:rsidR="003752BB">
        <w:rPr>
          <w:rFonts w:eastAsia="Verdana"/>
          <w14:ligatures w14:val="standard"/>
        </w:rPr>
        <w:t>ReLU</w:t>
      </w:r>
      <w:proofErr w:type="spellEnd"/>
      <w:r w:rsidR="003752BB">
        <w:rPr>
          <w:rFonts w:eastAsia="Verdana"/>
          <w14:ligatures w14:val="standard"/>
        </w:rPr>
        <w:t>, however</w:t>
      </w:r>
      <w:r w:rsidR="00CC2BB8">
        <w:rPr>
          <w:rFonts w:eastAsia="Verdana"/>
          <w14:ligatures w14:val="standard"/>
        </w:rPr>
        <w:t>,</w:t>
      </w:r>
      <w:r w:rsidR="003752BB">
        <w:rPr>
          <w:rFonts w:eastAsia="Verdana"/>
          <w14:ligatures w14:val="standard"/>
        </w:rPr>
        <w:t xml:space="preserve"> the other two had similar results. Appendix AD and AE </w:t>
      </w:r>
      <w:r w:rsidR="003C13A5">
        <w:rPr>
          <w:rFonts w:eastAsia="Verdana"/>
          <w14:ligatures w14:val="standard"/>
        </w:rPr>
        <w:t xml:space="preserve">used </w:t>
      </w:r>
      <w:proofErr w:type="spellStart"/>
      <w:r w:rsidR="003C13A5">
        <w:rPr>
          <w:rFonts w:eastAsia="Verdana"/>
          <w14:ligatures w14:val="standard"/>
        </w:rPr>
        <w:t>LeakyReLU</w:t>
      </w:r>
      <w:proofErr w:type="spellEnd"/>
      <w:r w:rsidR="00D57FB0">
        <w:rPr>
          <w:rFonts w:eastAsia="Verdana"/>
          <w14:ligatures w14:val="standard"/>
        </w:rPr>
        <w:t xml:space="preserve">. The first one, resulted in 45% accuracy, </w:t>
      </w:r>
      <w:r w:rsidR="009E7E2C">
        <w:rPr>
          <w:rFonts w:eastAsia="Verdana"/>
          <w14:ligatures w14:val="standard"/>
        </w:rPr>
        <w:t>but had a bigger validation loss than AB (</w:t>
      </w:r>
      <w:proofErr w:type="spellStart"/>
      <w:r w:rsidR="009E7E2C">
        <w:rPr>
          <w:rFonts w:eastAsia="Verdana"/>
          <w14:ligatures w14:val="standard"/>
        </w:rPr>
        <w:t>ReLU</w:t>
      </w:r>
      <w:proofErr w:type="spellEnd"/>
      <w:r w:rsidR="009E7E2C">
        <w:rPr>
          <w:rFonts w:eastAsia="Verdana"/>
          <w14:ligatures w14:val="standard"/>
        </w:rPr>
        <w:t>)</w:t>
      </w:r>
      <w:r w:rsidR="001308FD">
        <w:rPr>
          <w:rFonts w:eastAsia="Verdana"/>
          <w14:ligatures w14:val="standard"/>
        </w:rPr>
        <w:t xml:space="preserve">. AE performed better than AD as it was given more time to train, it stopped at epoch </w:t>
      </w:r>
      <w:r w:rsidR="004F3E69">
        <w:rPr>
          <w:rFonts w:eastAsia="Verdana"/>
          <w14:ligatures w14:val="standard"/>
        </w:rPr>
        <w:t xml:space="preserve">421, 100 over AD. The accuracy for this model was 48%, </w:t>
      </w:r>
      <w:r w:rsidR="003D3A19">
        <w:rPr>
          <w:rFonts w:eastAsia="Verdana"/>
          <w14:ligatures w14:val="standard"/>
        </w:rPr>
        <w:t xml:space="preserve">and the validation loss was 1.17 at the last epoch. </w:t>
      </w:r>
      <w:r w:rsidR="0064728C">
        <w:rPr>
          <w:rFonts w:eastAsia="Verdana"/>
          <w14:ligatures w14:val="standard"/>
        </w:rPr>
        <w:t xml:space="preserve">Appendix AF and AG performed using </w:t>
      </w:r>
      <w:proofErr w:type="spellStart"/>
      <w:r w:rsidR="0064728C">
        <w:rPr>
          <w:rFonts w:eastAsia="Verdana"/>
          <w14:ligatures w14:val="standard"/>
        </w:rPr>
        <w:t>Hardswish</w:t>
      </w:r>
      <w:proofErr w:type="spellEnd"/>
      <w:r w:rsidR="0064728C">
        <w:rPr>
          <w:rFonts w:eastAsia="Verdana"/>
          <w14:ligatures w14:val="standard"/>
        </w:rPr>
        <w:t xml:space="preserve">. </w:t>
      </w:r>
      <w:proofErr w:type="spellStart"/>
      <w:r w:rsidR="0064728C">
        <w:rPr>
          <w:rFonts w:eastAsia="Verdana"/>
          <w14:ligatures w14:val="standard"/>
        </w:rPr>
        <w:t>Hardswish</w:t>
      </w:r>
      <w:proofErr w:type="spellEnd"/>
      <w:r w:rsidR="0064728C">
        <w:rPr>
          <w:rFonts w:eastAsia="Verdana"/>
          <w14:ligatures w14:val="standard"/>
        </w:rPr>
        <w:t xml:space="preserve"> performed almost the same as </w:t>
      </w:r>
      <w:proofErr w:type="spellStart"/>
      <w:r w:rsidR="005B753B">
        <w:rPr>
          <w:rFonts w:eastAsia="Verdana"/>
          <w14:ligatures w14:val="standard"/>
        </w:rPr>
        <w:t>ReLU</w:t>
      </w:r>
      <w:proofErr w:type="spellEnd"/>
      <w:r w:rsidR="005B753B">
        <w:rPr>
          <w:rFonts w:eastAsia="Verdana"/>
          <w14:ligatures w14:val="standard"/>
        </w:rPr>
        <w:t>, AF had a one percent less accuracy than AB at 50%</w:t>
      </w:r>
      <w:r w:rsidR="00605D26">
        <w:rPr>
          <w:rFonts w:eastAsia="Verdana"/>
          <w14:ligatures w14:val="standard"/>
        </w:rPr>
        <w:t xml:space="preserve">, but trained for much longer, more than double the epochs (296 vs </w:t>
      </w:r>
      <w:r w:rsidR="00395E1D">
        <w:rPr>
          <w:rFonts w:eastAsia="Verdana"/>
          <w14:ligatures w14:val="standard"/>
        </w:rPr>
        <w:t xml:space="preserve">612). When given more leeway to train, AG did not show </w:t>
      </w:r>
      <w:r w:rsidR="000B481B">
        <w:rPr>
          <w:rFonts w:eastAsia="Verdana"/>
          <w14:ligatures w14:val="standard"/>
        </w:rPr>
        <w:t xml:space="preserve">an improvement, it performed at 48% accuracy. This led to us using </w:t>
      </w:r>
      <w:proofErr w:type="spellStart"/>
      <w:r w:rsidR="000B481B">
        <w:rPr>
          <w:rFonts w:eastAsia="Verdana"/>
          <w14:ligatures w14:val="standard"/>
        </w:rPr>
        <w:t>ReLU</w:t>
      </w:r>
      <w:proofErr w:type="spellEnd"/>
      <w:r w:rsidR="000B481B">
        <w:rPr>
          <w:rFonts w:eastAsia="Verdana"/>
          <w14:ligatures w14:val="standard"/>
        </w:rPr>
        <w:t xml:space="preserve"> for our final model, Appendix AB.</w:t>
      </w:r>
    </w:p>
    <w:p w14:paraId="14697EB5" w14:textId="250718E8" w:rsidR="00230FA4" w:rsidRDefault="00F049AF" w:rsidP="00230FA4">
      <w:pPr>
        <w:pStyle w:val="Head2"/>
        <w:rPr>
          <w14:ligatures w14:val="standard"/>
        </w:rPr>
      </w:pPr>
      <w:r>
        <w:rPr>
          <w:rStyle w:val="Label"/>
          <w14:ligatures w14:val="standard"/>
        </w:rPr>
        <w:t>4</w:t>
      </w:r>
      <w:r w:rsidRPr="00586A35">
        <w:rPr>
          <w:rStyle w:val="Label"/>
          <w14:ligatures w14:val="standard"/>
        </w:rPr>
        <w:t>.</w:t>
      </w:r>
      <w:r w:rsidR="00AD2703">
        <w:rPr>
          <w:rStyle w:val="Label"/>
          <w14:ligatures w14:val="standard"/>
        </w:rPr>
        <w:t>3</w:t>
      </w:r>
      <w:r w:rsidRPr="00586A35">
        <w:rPr>
          <w14:ligatures w14:val="standard"/>
        </w:rPr>
        <w:t> </w:t>
      </w:r>
      <w:proofErr w:type="spellStart"/>
      <w:r w:rsidR="00230FA4">
        <w:rPr>
          <w14:ligatures w14:val="standard"/>
        </w:rPr>
        <w:t>Regulari</w:t>
      </w:r>
      <w:r w:rsidR="00E77802">
        <w:rPr>
          <w14:ligatures w14:val="standard"/>
        </w:rPr>
        <w:t>s</w:t>
      </w:r>
      <w:r w:rsidR="00230FA4">
        <w:rPr>
          <w14:ligatures w14:val="standard"/>
        </w:rPr>
        <w:t>ation</w:t>
      </w:r>
      <w:proofErr w:type="spellEnd"/>
    </w:p>
    <w:p w14:paraId="719EBB13" w14:textId="7D967CD2" w:rsidR="000B481B" w:rsidRDefault="000B481B" w:rsidP="00BC4D8C">
      <w:pPr>
        <w:pStyle w:val="Abstract"/>
      </w:pPr>
      <w:r w:rsidRPr="00C534C0">
        <w:t>A</w:t>
      </w:r>
      <w:r w:rsidR="00D5251C" w:rsidRPr="00C534C0">
        <w:t xml:space="preserve">fter </w:t>
      </w:r>
      <w:proofErr w:type="spellStart"/>
      <w:r w:rsidR="00D5251C" w:rsidRPr="00C534C0">
        <w:t>optimi</w:t>
      </w:r>
      <w:r w:rsidR="00E77802">
        <w:t>s</w:t>
      </w:r>
      <w:r w:rsidR="00D5251C" w:rsidRPr="00C534C0">
        <w:t>ing</w:t>
      </w:r>
      <w:proofErr w:type="spellEnd"/>
      <w:r w:rsidR="00D5251C" w:rsidRPr="00C534C0">
        <w:t xml:space="preserve"> the hyper parameters and parameters of the model and finding the best accuracy we could, </w:t>
      </w:r>
      <w:r w:rsidR="00AE4FD2" w:rsidRPr="00C534C0">
        <w:t xml:space="preserve">the model was still overfitting heavily. We applied </w:t>
      </w:r>
      <w:proofErr w:type="spellStart"/>
      <w:r w:rsidR="00AE4FD2" w:rsidRPr="00C534C0">
        <w:t>regulari</w:t>
      </w:r>
      <w:r w:rsidR="00E77802">
        <w:t>s</w:t>
      </w:r>
      <w:r w:rsidR="00AE4FD2" w:rsidRPr="00C534C0">
        <w:t>ation</w:t>
      </w:r>
      <w:proofErr w:type="spellEnd"/>
      <w:r w:rsidR="00AE4FD2" w:rsidRPr="00C534C0">
        <w:t xml:space="preserve"> techniques to cull the </w:t>
      </w:r>
      <w:r w:rsidR="00184181" w:rsidRPr="00C534C0">
        <w:t xml:space="preserve">rate of increase of training accuracy, and to improve the validation loss. The </w:t>
      </w:r>
      <w:r w:rsidR="00E0768D" w:rsidRPr="00C534C0">
        <w:t xml:space="preserve">techniques which worked </w:t>
      </w:r>
      <w:r w:rsidR="004C7155">
        <w:t xml:space="preserve">best </w:t>
      </w:r>
      <w:r w:rsidR="00E0768D" w:rsidRPr="00C534C0">
        <w:t>for this model</w:t>
      </w:r>
      <w:r w:rsidR="004C7155">
        <w:t xml:space="preserve"> were: weight decay, </w:t>
      </w:r>
      <w:r w:rsidR="008966C9">
        <w:t>drop out, and early stopping.</w:t>
      </w:r>
    </w:p>
    <w:p w14:paraId="68F7F653" w14:textId="389BA8C3" w:rsidR="00B74F49" w:rsidRPr="00C534C0" w:rsidRDefault="00B74F49" w:rsidP="00BC4D8C">
      <w:pPr>
        <w:pStyle w:val="Abstract"/>
      </w:pPr>
      <w:r>
        <w:t xml:space="preserve">The reason why SGD works so well with our model is its weight decay parameter. </w:t>
      </w:r>
      <w:r w:rsidR="009E1CFB">
        <w:t xml:space="preserve">After adding SGD with a weight decay of 0.01 </w:t>
      </w:r>
      <w:r w:rsidR="00540CC3">
        <w:t xml:space="preserve">(Appendix W), </w:t>
      </w:r>
      <w:r w:rsidR="009D36BD">
        <w:t xml:space="preserve">the accuracy of the model went to 45%, which we </w:t>
      </w:r>
      <w:r w:rsidR="00190DA3">
        <w:t xml:space="preserve">had seen </w:t>
      </w:r>
      <w:r w:rsidR="008B2863">
        <w:t>before,</w:t>
      </w:r>
      <w:r w:rsidR="00190DA3">
        <w:t xml:space="preserve"> but the overfitting decreased by a lot. </w:t>
      </w:r>
      <w:r w:rsidR="00D7456B">
        <w:t xml:space="preserve">The training loss and validation loss ended at similar </w:t>
      </w:r>
      <w:r w:rsidR="008B2863">
        <w:t>number, 0.939 and 1.125 respectively. The training accuracy also went up gradually instead of jumping to 100% from early iterations</w:t>
      </w:r>
      <w:r w:rsidR="00540CC3">
        <w:t xml:space="preserve">. </w:t>
      </w:r>
      <w:r w:rsidR="008B2863">
        <w:t xml:space="preserve">The </w:t>
      </w:r>
      <w:r w:rsidR="004025B8">
        <w:t xml:space="preserve">experiments for different weight decays showed that it performs best when </w:t>
      </w:r>
      <w:r w:rsidR="00BC4D8C">
        <w:t xml:space="preserve">it is just smaller than the learning rate. </w:t>
      </w:r>
      <w:r w:rsidR="00D47A65">
        <w:t xml:space="preserve">In Appendix X, we can see the accuracy drop when it is too low (0.0001), it drops to 43%, which is 2% lower than Appendix W. </w:t>
      </w:r>
      <w:r w:rsidR="009402BA">
        <w:t xml:space="preserve">Since our best learning rate was 0.007, when the weight decay was 0.001, it performed best. Appendix Y shows the improvement from Appendix X, to 48% accuracy. As well as a good fit for validation </w:t>
      </w:r>
      <w:r w:rsidR="00D337AD">
        <w:t xml:space="preserve">and training </w:t>
      </w:r>
      <w:r w:rsidR="009402BA">
        <w:t>loss</w:t>
      </w:r>
      <w:r w:rsidR="00D337AD">
        <w:t>.</w:t>
      </w:r>
    </w:p>
    <w:p w14:paraId="51F05DFD" w14:textId="3E827B4A" w:rsidR="00230FA4" w:rsidRDefault="00D337AD" w:rsidP="00424801">
      <w:pPr>
        <w:pStyle w:val="Abstract"/>
        <w:rPr>
          <w:rFonts w:eastAsia="Verdana"/>
          <w14:ligatures w14:val="standard"/>
        </w:rPr>
      </w:pPr>
      <w:bookmarkStart w:id="0" w:name="_Hlk56041373"/>
      <w:r>
        <w:rPr>
          <w:rFonts w:eastAsia="Verdana"/>
          <w14:ligatures w14:val="standard"/>
        </w:rPr>
        <w:t xml:space="preserve">In addition to weight decay, </w:t>
      </w:r>
      <w:r w:rsidR="00187E0F">
        <w:rPr>
          <w:rFonts w:eastAsia="Verdana"/>
          <w14:ligatures w14:val="standard"/>
        </w:rPr>
        <w:t xml:space="preserve">we implemented a drop out to </w:t>
      </w:r>
      <w:proofErr w:type="spellStart"/>
      <w:r w:rsidR="00187E0F">
        <w:rPr>
          <w:rFonts w:eastAsia="Verdana"/>
          <w14:ligatures w14:val="standard"/>
        </w:rPr>
        <w:t>regulari</w:t>
      </w:r>
      <w:r w:rsidR="00E77802">
        <w:rPr>
          <w:rFonts w:eastAsia="Verdana"/>
          <w14:ligatures w14:val="standard"/>
        </w:rPr>
        <w:t>s</w:t>
      </w:r>
      <w:r w:rsidR="00187E0F">
        <w:rPr>
          <w:rFonts w:eastAsia="Verdana"/>
          <w14:ligatures w14:val="standard"/>
        </w:rPr>
        <w:t>e</w:t>
      </w:r>
      <w:proofErr w:type="spellEnd"/>
      <w:r w:rsidR="00187E0F">
        <w:rPr>
          <w:rFonts w:eastAsia="Verdana"/>
          <w14:ligatures w14:val="standard"/>
        </w:rPr>
        <w:t xml:space="preserve"> the model. If we compare </w:t>
      </w:r>
      <w:r w:rsidR="002F6E91">
        <w:rPr>
          <w:rFonts w:eastAsia="Verdana"/>
          <w14:ligatures w14:val="standard"/>
        </w:rPr>
        <w:t>A</w:t>
      </w:r>
      <w:r w:rsidR="00187E0F">
        <w:rPr>
          <w:rFonts w:eastAsia="Verdana"/>
          <w14:ligatures w14:val="standard"/>
        </w:rPr>
        <w:t xml:space="preserve">ppendix W, to Appendix AA, </w:t>
      </w:r>
      <w:r w:rsidR="00826A05">
        <w:rPr>
          <w:rFonts w:eastAsia="Verdana"/>
          <w14:ligatures w14:val="standard"/>
        </w:rPr>
        <w:t>the train and validation loss graphs show that the drop out flattens out the validation loss towards the end of training</w:t>
      </w:r>
      <w:r w:rsidR="00BF395B">
        <w:rPr>
          <w:rFonts w:eastAsia="Verdana"/>
          <w14:ligatures w14:val="standard"/>
        </w:rPr>
        <w:t xml:space="preserve"> and the loss improves for longer. </w:t>
      </w:r>
      <w:r w:rsidR="00390A92">
        <w:rPr>
          <w:rFonts w:eastAsia="Verdana"/>
          <w14:ligatures w14:val="standard"/>
        </w:rPr>
        <w:t xml:space="preserve">Appendix AA </w:t>
      </w:r>
      <w:r w:rsidR="00540CC3">
        <w:rPr>
          <w:rFonts w:eastAsia="Verdana"/>
          <w14:ligatures w14:val="standard"/>
        </w:rPr>
        <w:t>had an accuracy of 48%</w:t>
      </w:r>
      <w:r w:rsidR="00783622">
        <w:rPr>
          <w:rFonts w:eastAsia="Verdana"/>
          <w14:ligatures w14:val="standard"/>
        </w:rPr>
        <w:t xml:space="preserve"> with a </w:t>
      </w:r>
      <w:r w:rsidR="00552949">
        <w:rPr>
          <w:rFonts w:eastAsia="Verdana"/>
          <w14:ligatures w14:val="standard"/>
        </w:rPr>
        <w:t>dropout</w:t>
      </w:r>
      <w:r w:rsidR="00783622">
        <w:rPr>
          <w:rFonts w:eastAsia="Verdana"/>
          <w14:ligatures w14:val="standard"/>
        </w:rPr>
        <w:t xml:space="preserve"> rate of 0.3, which is 3% better than W with no drop out. Then tuning the </w:t>
      </w:r>
      <w:r w:rsidR="00552949">
        <w:rPr>
          <w:rFonts w:eastAsia="Verdana"/>
          <w14:ligatures w14:val="standard"/>
        </w:rPr>
        <w:t>dropout</w:t>
      </w:r>
      <w:r w:rsidR="00783622">
        <w:rPr>
          <w:rFonts w:eastAsia="Verdana"/>
          <w14:ligatures w14:val="standard"/>
        </w:rPr>
        <w:t xml:space="preserve"> rate</w:t>
      </w:r>
      <w:r w:rsidR="008F74F3">
        <w:rPr>
          <w:rFonts w:eastAsia="Verdana"/>
          <w14:ligatures w14:val="standard"/>
        </w:rPr>
        <w:t xml:space="preserve">, in Appendix Z we see a 47% accuracy with a slightly better validation loss than AA. </w:t>
      </w:r>
      <w:r w:rsidR="00833590">
        <w:rPr>
          <w:rFonts w:eastAsia="Verdana"/>
          <w14:ligatures w14:val="standard"/>
        </w:rPr>
        <w:t xml:space="preserve">However, we found 0.1 to be the optimal </w:t>
      </w:r>
      <w:r w:rsidR="00552949">
        <w:rPr>
          <w:rFonts w:eastAsia="Verdana"/>
          <w14:ligatures w14:val="standard"/>
        </w:rPr>
        <w:t>dropout</w:t>
      </w:r>
      <w:r w:rsidR="00833590">
        <w:rPr>
          <w:rFonts w:eastAsia="Verdana"/>
          <w14:ligatures w14:val="standard"/>
        </w:rPr>
        <w:t xml:space="preserve"> rate as </w:t>
      </w:r>
      <w:r w:rsidR="005626C8">
        <w:rPr>
          <w:rFonts w:eastAsia="Verdana"/>
          <w14:ligatures w14:val="standard"/>
        </w:rPr>
        <w:t xml:space="preserve">is shown in Appendix Y and AB. This gave accuracies of 48% and 52%, with good </w:t>
      </w:r>
      <w:proofErr w:type="spellStart"/>
      <w:r w:rsidR="005626C8">
        <w:rPr>
          <w:rFonts w:eastAsia="Verdana"/>
          <w14:ligatures w14:val="standard"/>
        </w:rPr>
        <w:t>generali</w:t>
      </w:r>
      <w:r w:rsidR="00E77802">
        <w:rPr>
          <w:rFonts w:eastAsia="Verdana"/>
          <w14:ligatures w14:val="standard"/>
        </w:rPr>
        <w:t>s</w:t>
      </w:r>
      <w:r w:rsidR="005626C8">
        <w:rPr>
          <w:rFonts w:eastAsia="Verdana"/>
          <w14:ligatures w14:val="standard"/>
        </w:rPr>
        <w:t>ation</w:t>
      </w:r>
      <w:proofErr w:type="spellEnd"/>
      <w:r w:rsidR="005626C8">
        <w:rPr>
          <w:rFonts w:eastAsia="Verdana"/>
          <w14:ligatures w14:val="standard"/>
        </w:rPr>
        <w:t>.</w:t>
      </w:r>
    </w:p>
    <w:p w14:paraId="5819615F" w14:textId="2CDC437A" w:rsidR="00D90BF1" w:rsidRPr="00BD0A4D" w:rsidRDefault="005626C8" w:rsidP="00BD0A4D">
      <w:pPr>
        <w:pStyle w:val="Abstract"/>
        <w:rPr>
          <w:rFonts w:eastAsia="Verdana"/>
          <w14:ligatures w14:val="standard"/>
        </w:rPr>
      </w:pPr>
      <w:r>
        <w:rPr>
          <w:rFonts w:eastAsia="Verdana"/>
          <w14:ligatures w14:val="standard"/>
        </w:rPr>
        <w:lastRenderedPageBreak/>
        <w:t xml:space="preserve">The last </w:t>
      </w:r>
      <w:proofErr w:type="spellStart"/>
      <w:r>
        <w:rPr>
          <w:rFonts w:eastAsia="Verdana"/>
          <w14:ligatures w14:val="standard"/>
        </w:rPr>
        <w:t>regulari</w:t>
      </w:r>
      <w:r w:rsidR="00E77802">
        <w:rPr>
          <w:rFonts w:eastAsia="Verdana"/>
          <w14:ligatures w14:val="standard"/>
        </w:rPr>
        <w:t>s</w:t>
      </w:r>
      <w:r>
        <w:rPr>
          <w:rFonts w:eastAsia="Verdana"/>
          <w14:ligatures w14:val="standard"/>
        </w:rPr>
        <w:t>ation</w:t>
      </w:r>
      <w:proofErr w:type="spellEnd"/>
      <w:r>
        <w:rPr>
          <w:rFonts w:eastAsia="Verdana"/>
          <w14:ligatures w14:val="standard"/>
        </w:rPr>
        <w:t xml:space="preserve"> technique implemented was early stopping, which </w:t>
      </w:r>
      <w:r w:rsidR="00733470">
        <w:rPr>
          <w:rFonts w:eastAsia="Verdana"/>
          <w14:ligatures w14:val="standard"/>
        </w:rPr>
        <w:t xml:space="preserve">stops the training after x consecutive iterations have had a validation loss. The x is the patience of the early stopping and </w:t>
      </w:r>
      <w:r w:rsidR="00387BB2">
        <w:rPr>
          <w:rFonts w:eastAsia="Verdana"/>
          <w14:ligatures w14:val="standard"/>
        </w:rPr>
        <w:t xml:space="preserve">was tuned by us. </w:t>
      </w:r>
      <w:r w:rsidR="007D555B">
        <w:rPr>
          <w:rFonts w:eastAsia="Verdana"/>
          <w14:ligatures w14:val="standard"/>
        </w:rPr>
        <w:t xml:space="preserve">If the patience is too low then the model stops before it can start training if it has early validation losses, </w:t>
      </w:r>
      <w:r w:rsidR="007935D5">
        <w:rPr>
          <w:rFonts w:eastAsia="Verdana"/>
          <w14:ligatures w14:val="standard"/>
        </w:rPr>
        <w:t xml:space="preserve">and if it is too high then it is not effective as it will not stop the training. We experimented with a few different </w:t>
      </w:r>
      <w:r w:rsidR="003A797D">
        <w:rPr>
          <w:rFonts w:eastAsia="Verdana"/>
          <w14:ligatures w14:val="standard"/>
        </w:rPr>
        <w:t>numbers and found the range between 20 and 30 to work best with the final model. When using Other activation functions, having a higher patience helped as they need to train for longer,</w:t>
      </w:r>
      <w:r w:rsidR="00D74B5A">
        <w:rPr>
          <w:rFonts w:eastAsia="Verdana"/>
          <w14:ligatures w14:val="standard"/>
        </w:rPr>
        <w:t xml:space="preserve"> but Appendix AB still proved to be the best, with patience 20, resulting in an accuracy of 52%.</w:t>
      </w:r>
      <w:bookmarkEnd w:id="0"/>
    </w:p>
    <w:p w14:paraId="413E9C0C" w14:textId="676B9059" w:rsidR="00AD2703" w:rsidRDefault="00AD2703" w:rsidP="007D6104">
      <w:pPr>
        <w:pStyle w:val="Head2"/>
      </w:pPr>
      <w:r>
        <w:t>4.</w:t>
      </w:r>
      <w:r w:rsidR="00612577">
        <w:t>4</w:t>
      </w:r>
      <w:r>
        <w:t xml:space="preserve"> Bayesian </w:t>
      </w:r>
      <w:proofErr w:type="spellStart"/>
      <w:r>
        <w:t>Optimi</w:t>
      </w:r>
      <w:r w:rsidR="00E77802">
        <w:t>s</w:t>
      </w:r>
      <w:r>
        <w:t>ation</w:t>
      </w:r>
      <w:proofErr w:type="spellEnd"/>
      <w:r>
        <w:t xml:space="preserve"> </w:t>
      </w:r>
    </w:p>
    <w:p w14:paraId="5F0C8524" w14:textId="5552C69D" w:rsidR="00D90BF1" w:rsidRDefault="00D90BF1" w:rsidP="00D90BF1">
      <w:pPr>
        <w:pStyle w:val="Abstract"/>
        <w:rPr>
          <w:rFonts w:eastAsia="Verdana"/>
          <w14:ligatures w14:val="standard"/>
        </w:rPr>
      </w:pPr>
      <w:r>
        <w:rPr>
          <w:rFonts w:eastAsia="Verdana"/>
          <w14:ligatures w14:val="standard"/>
        </w:rPr>
        <w:t xml:space="preserve">Initially, we were manually tuning the hyperparameters for several reasons: we could avoid extra running times required to use the Bayesian </w:t>
      </w:r>
      <w:proofErr w:type="spellStart"/>
      <w:r>
        <w:rPr>
          <w:rFonts w:eastAsia="Verdana"/>
          <w14:ligatures w14:val="standard"/>
        </w:rPr>
        <w:t>optimi</w:t>
      </w:r>
      <w:r w:rsidR="00E77802">
        <w:rPr>
          <w:rFonts w:eastAsia="Verdana"/>
          <w14:ligatures w14:val="standard"/>
        </w:rPr>
        <w:t>s</w:t>
      </w:r>
      <w:r>
        <w:rPr>
          <w:rFonts w:eastAsia="Verdana"/>
          <w14:ligatures w14:val="standard"/>
        </w:rPr>
        <w:t>er</w:t>
      </w:r>
      <w:proofErr w:type="spellEnd"/>
      <w:r>
        <w:rPr>
          <w:rFonts w:eastAsia="Verdana"/>
          <w14:ligatures w14:val="standard"/>
        </w:rPr>
        <w:t xml:space="preserve"> to </w:t>
      </w:r>
      <w:proofErr w:type="spellStart"/>
      <w:r>
        <w:rPr>
          <w:rFonts w:eastAsia="Verdana"/>
          <w14:ligatures w14:val="standard"/>
        </w:rPr>
        <w:t>optimi</w:t>
      </w:r>
      <w:r w:rsidR="00E77802">
        <w:rPr>
          <w:rFonts w:eastAsia="Verdana"/>
          <w14:ligatures w14:val="standard"/>
        </w:rPr>
        <w:t>s</w:t>
      </w:r>
      <w:r>
        <w:rPr>
          <w:rFonts w:eastAsia="Verdana"/>
          <w14:ligatures w14:val="standard"/>
        </w:rPr>
        <w:t>e</w:t>
      </w:r>
      <w:proofErr w:type="spellEnd"/>
      <w:r>
        <w:rPr>
          <w:rFonts w:eastAsia="Verdana"/>
          <w14:ligatures w14:val="standard"/>
        </w:rPr>
        <w:t xml:space="preserve"> the hyperparameters, we were able to quickly adjust hyperparameters to experiment with different configurations, and finally, we were able to improve our intuition and understanding of the relationships between the several hyperparameters.</w:t>
      </w:r>
      <w:r>
        <w:rPr>
          <w:rFonts w:eastAsia="Verdana"/>
          <w14:ligatures w14:val="standard"/>
        </w:rPr>
        <w:br/>
      </w:r>
      <w:r>
        <w:rPr>
          <w:rFonts w:eastAsia="Verdana"/>
          <w14:ligatures w14:val="standard"/>
        </w:rPr>
        <w:br/>
        <w:t xml:space="preserve">Once we had sufficiently </w:t>
      </w:r>
      <w:proofErr w:type="spellStart"/>
      <w:r>
        <w:rPr>
          <w:rFonts w:eastAsia="Verdana"/>
          <w14:ligatures w14:val="standard"/>
        </w:rPr>
        <w:t>optimi</w:t>
      </w:r>
      <w:r w:rsidR="00E77802">
        <w:rPr>
          <w:rFonts w:eastAsia="Verdana"/>
          <w14:ligatures w14:val="standard"/>
        </w:rPr>
        <w:t>s</w:t>
      </w:r>
      <w:r>
        <w:rPr>
          <w:rFonts w:eastAsia="Verdana"/>
          <w14:ligatures w14:val="standard"/>
        </w:rPr>
        <w:t>ed</w:t>
      </w:r>
      <w:proofErr w:type="spellEnd"/>
      <w:r>
        <w:rPr>
          <w:rFonts w:eastAsia="Verdana"/>
          <w14:ligatures w14:val="standard"/>
        </w:rPr>
        <w:t xml:space="preserve"> the model manually, we experimented with  Bayesian Optimization as a method of automatically calculating the optimal hyperparameter configuration. We chose to use the Bayesian approach to hyperparameter tuning over Grid Search and Random Search due to its increased performance and lower running time in general </w:t>
      </w:r>
      <w:r w:rsidR="00680BDF">
        <w:rPr>
          <w:rFonts w:eastAsia="Verdana"/>
          <w14:ligatures w14:val="standard"/>
        </w:rPr>
        <w:t>[6, 2].</w:t>
      </w:r>
    </w:p>
    <w:p w14:paraId="424F7E32" w14:textId="087CD08B" w:rsidR="008F10FE" w:rsidRDefault="004A2BC8" w:rsidP="004A2BC8">
      <w:pPr>
        <w:pStyle w:val="Abstract"/>
        <w:rPr>
          <w:rFonts w:eastAsia="Verdana"/>
          <w14:ligatures w14:val="standard"/>
        </w:rPr>
      </w:pPr>
      <w:r>
        <w:rPr>
          <w:rFonts w:eastAsia="Verdana"/>
          <w14:ligatures w14:val="standard"/>
        </w:rPr>
        <w:t xml:space="preserve">Performing Bayesian </w:t>
      </w:r>
      <w:proofErr w:type="spellStart"/>
      <w:r>
        <w:rPr>
          <w:rFonts w:eastAsia="Verdana"/>
          <w14:ligatures w14:val="standard"/>
        </w:rPr>
        <w:t>Optimi</w:t>
      </w:r>
      <w:r w:rsidR="00E77802">
        <w:rPr>
          <w:rFonts w:eastAsia="Verdana"/>
          <w14:ligatures w14:val="standard"/>
        </w:rPr>
        <w:t>s</w:t>
      </w:r>
      <w:r>
        <w:rPr>
          <w:rFonts w:eastAsia="Verdana"/>
          <w14:ligatures w14:val="standard"/>
        </w:rPr>
        <w:t>ation</w:t>
      </w:r>
      <w:proofErr w:type="spellEnd"/>
      <w:r>
        <w:rPr>
          <w:rFonts w:eastAsia="Verdana"/>
          <w14:ligatures w14:val="standard"/>
        </w:rPr>
        <w:t xml:space="preserve"> allowed us to further tune our hyperparameters and in </w:t>
      </w:r>
      <w:r w:rsidR="00DF3E92">
        <w:rPr>
          <w:rFonts w:eastAsia="Verdana"/>
          <w14:ligatures w14:val="standard"/>
        </w:rPr>
        <w:t>some</w:t>
      </w:r>
      <w:r>
        <w:rPr>
          <w:rFonts w:eastAsia="Verdana"/>
          <w14:ligatures w14:val="standard"/>
        </w:rPr>
        <w:t xml:space="preserve"> cases </w:t>
      </w:r>
      <w:r w:rsidR="006C3C17">
        <w:rPr>
          <w:rFonts w:eastAsia="Verdana"/>
          <w14:ligatures w14:val="standard"/>
        </w:rPr>
        <w:t xml:space="preserve">using the </w:t>
      </w:r>
      <w:proofErr w:type="spellStart"/>
      <w:r w:rsidR="006C3C17">
        <w:rPr>
          <w:rFonts w:eastAsia="Verdana"/>
          <w14:ligatures w14:val="standard"/>
        </w:rPr>
        <w:t>optimi</w:t>
      </w:r>
      <w:r w:rsidR="00E77802">
        <w:rPr>
          <w:rFonts w:eastAsia="Verdana"/>
          <w14:ligatures w14:val="standard"/>
        </w:rPr>
        <w:t>s</w:t>
      </w:r>
      <w:r w:rsidR="006C3C17">
        <w:rPr>
          <w:rFonts w:eastAsia="Verdana"/>
          <w14:ligatures w14:val="standard"/>
        </w:rPr>
        <w:t>ed</w:t>
      </w:r>
      <w:proofErr w:type="spellEnd"/>
      <w:r w:rsidR="006C3C17">
        <w:rPr>
          <w:rFonts w:eastAsia="Verdana"/>
          <w14:ligatures w14:val="standard"/>
        </w:rPr>
        <w:t xml:space="preserve"> hyperparameters to improve the model’s performance</w:t>
      </w:r>
      <w:r>
        <w:rPr>
          <w:rFonts w:eastAsia="Verdana"/>
          <w14:ligatures w14:val="standard"/>
        </w:rPr>
        <w:t xml:space="preserve">. </w:t>
      </w:r>
      <w:r w:rsidR="008B397B">
        <w:rPr>
          <w:rFonts w:eastAsia="Verdana"/>
          <w14:ligatures w14:val="standard"/>
        </w:rPr>
        <w:t xml:space="preserve">Comparing Appendix </w:t>
      </w:r>
      <w:r w:rsidR="00680BDF">
        <w:rPr>
          <w:rFonts w:eastAsia="Verdana"/>
          <w14:ligatures w14:val="standard"/>
        </w:rPr>
        <w:t>AQ</w:t>
      </w:r>
      <w:r w:rsidR="008B397B">
        <w:rPr>
          <w:rFonts w:eastAsia="Verdana"/>
          <w14:ligatures w14:val="standard"/>
        </w:rPr>
        <w:t xml:space="preserve"> to Appendix </w:t>
      </w:r>
      <w:r w:rsidR="00680BDF">
        <w:rPr>
          <w:rFonts w:eastAsia="Verdana"/>
          <w14:ligatures w14:val="standard"/>
        </w:rPr>
        <w:t>AR</w:t>
      </w:r>
      <w:r w:rsidR="008B397B">
        <w:rPr>
          <w:rFonts w:eastAsia="Verdana"/>
          <w14:ligatures w14:val="standard"/>
        </w:rPr>
        <w:t xml:space="preserve">, </w:t>
      </w:r>
      <w:r w:rsidR="00680BDF">
        <w:rPr>
          <w:rFonts w:eastAsia="Verdana"/>
          <w14:ligatures w14:val="standard"/>
        </w:rPr>
        <w:t>AS</w:t>
      </w:r>
      <w:r w:rsidR="008B397B">
        <w:rPr>
          <w:rFonts w:eastAsia="Verdana"/>
          <w14:ligatures w14:val="standard"/>
        </w:rPr>
        <w:t xml:space="preserve"> and </w:t>
      </w:r>
      <w:r w:rsidR="005515DF">
        <w:rPr>
          <w:rFonts w:eastAsia="Verdana"/>
          <w14:ligatures w14:val="standard"/>
        </w:rPr>
        <w:t>AT</w:t>
      </w:r>
      <w:r w:rsidR="008B397B">
        <w:rPr>
          <w:rFonts w:eastAsia="Verdana"/>
          <w14:ligatures w14:val="standard"/>
        </w:rPr>
        <w:t xml:space="preserve"> is one example of this. </w:t>
      </w:r>
      <w:r w:rsidR="00713A5D">
        <w:rPr>
          <w:rFonts w:eastAsia="Verdana"/>
          <w14:ligatures w14:val="standard"/>
        </w:rPr>
        <w:t xml:space="preserve">Appendix </w:t>
      </w:r>
      <w:r w:rsidR="00680BDF">
        <w:rPr>
          <w:rFonts w:eastAsia="Verdana"/>
          <w14:ligatures w14:val="standard"/>
        </w:rPr>
        <w:t>AQ</w:t>
      </w:r>
      <w:r w:rsidR="00713A5D">
        <w:rPr>
          <w:rFonts w:eastAsia="Verdana"/>
          <w14:ligatures w14:val="standard"/>
        </w:rPr>
        <w:t xml:space="preserve"> is a manually tuned, 3 hidden layer architecture. When trained, it performed marginally better than the baseline (approx. 39% accuracy,</w:t>
      </w:r>
      <w:r w:rsidR="00630A9F">
        <w:rPr>
          <w:rFonts w:eastAsia="Verdana"/>
          <w14:ligatures w14:val="standard"/>
        </w:rPr>
        <w:t xml:space="preserve"> and greatly overfit). </w:t>
      </w:r>
      <w:r w:rsidR="001C37D5">
        <w:rPr>
          <w:rFonts w:eastAsia="Verdana"/>
          <w14:ligatures w14:val="standard"/>
        </w:rPr>
        <w:t xml:space="preserve">Interestingly, Appendix </w:t>
      </w:r>
      <w:r w:rsidR="005515DF">
        <w:rPr>
          <w:rFonts w:eastAsia="Verdana"/>
          <w14:ligatures w14:val="standard"/>
        </w:rPr>
        <w:t>AR</w:t>
      </w:r>
      <w:r w:rsidR="001C37D5">
        <w:rPr>
          <w:rFonts w:eastAsia="Verdana"/>
          <w14:ligatures w14:val="standard"/>
        </w:rPr>
        <w:t xml:space="preserve">, </w:t>
      </w:r>
      <w:r w:rsidR="005515DF">
        <w:rPr>
          <w:rFonts w:eastAsia="Verdana"/>
          <w14:ligatures w14:val="standard"/>
        </w:rPr>
        <w:t>AS</w:t>
      </w:r>
      <w:r w:rsidR="001C37D5">
        <w:rPr>
          <w:rFonts w:eastAsia="Verdana"/>
          <w14:ligatures w14:val="standard"/>
        </w:rPr>
        <w:t xml:space="preserve"> and </w:t>
      </w:r>
      <w:r w:rsidR="005515DF">
        <w:rPr>
          <w:rFonts w:eastAsia="Verdana"/>
          <w14:ligatures w14:val="standard"/>
        </w:rPr>
        <w:t>AT</w:t>
      </w:r>
      <w:r w:rsidR="001C37D5">
        <w:rPr>
          <w:rFonts w:eastAsia="Verdana"/>
          <w14:ligatures w14:val="standard"/>
        </w:rPr>
        <w:t xml:space="preserve">’s models each had the same architecture but </w:t>
      </w:r>
      <w:r w:rsidR="00B529EE">
        <w:rPr>
          <w:rFonts w:eastAsia="Verdana"/>
          <w14:ligatures w14:val="standard"/>
        </w:rPr>
        <w:t>varying</w:t>
      </w:r>
      <w:r w:rsidR="001C37D5">
        <w:rPr>
          <w:rFonts w:eastAsia="Verdana"/>
          <w14:ligatures w14:val="standard"/>
        </w:rPr>
        <w:t xml:space="preserve"> sets of hyperparameters were </w:t>
      </w:r>
      <w:r w:rsidR="00B529EE">
        <w:rPr>
          <w:rFonts w:eastAsia="Verdana"/>
          <w14:ligatures w14:val="standard"/>
        </w:rPr>
        <w:t>determined when using the Bayesian Optimizer</w:t>
      </w:r>
      <w:r w:rsidR="003066B1">
        <w:rPr>
          <w:rFonts w:eastAsia="Verdana"/>
          <w14:ligatures w14:val="standard"/>
        </w:rPr>
        <w:t xml:space="preserve"> – a common theme throughout the experiments</w:t>
      </w:r>
      <w:r w:rsidR="00B529EE">
        <w:rPr>
          <w:rFonts w:eastAsia="Verdana"/>
          <w14:ligatures w14:val="standard"/>
        </w:rPr>
        <w:t>.</w:t>
      </w:r>
      <w:r w:rsidR="008F10FE">
        <w:rPr>
          <w:rFonts w:eastAsia="Verdana"/>
          <w14:ligatures w14:val="standard"/>
        </w:rPr>
        <w:t xml:space="preserve"> Their performance results are shown below.</w:t>
      </w:r>
    </w:p>
    <w:tbl>
      <w:tblPr>
        <w:tblStyle w:val="TableGrid"/>
        <w:tblW w:w="0" w:type="auto"/>
        <w:tblLook w:val="04A0" w:firstRow="1" w:lastRow="0" w:firstColumn="1" w:lastColumn="0" w:noHBand="0" w:noVBand="1"/>
      </w:tblPr>
      <w:tblGrid>
        <w:gridCol w:w="1482"/>
        <w:gridCol w:w="906"/>
        <w:gridCol w:w="1263"/>
        <w:gridCol w:w="1365"/>
      </w:tblGrid>
      <w:tr w:rsidR="008F10FE" w14:paraId="5F72CF4A" w14:textId="77777777" w:rsidTr="008F10FE">
        <w:tc>
          <w:tcPr>
            <w:tcW w:w="1482" w:type="dxa"/>
          </w:tcPr>
          <w:p w14:paraId="2CA42B38" w14:textId="34A39141" w:rsidR="008F10FE" w:rsidRDefault="008F10FE" w:rsidP="004A2BC8">
            <w:pPr>
              <w:pStyle w:val="Abstract"/>
              <w:rPr>
                <w:rFonts w:eastAsia="Verdana"/>
                <w14:ligatures w14:val="standard"/>
              </w:rPr>
            </w:pPr>
            <w:proofErr w:type="spellStart"/>
            <w:r>
              <w:rPr>
                <w:rFonts w:eastAsia="Verdana"/>
                <w14:ligatures w14:val="standard"/>
              </w:rPr>
              <w:t>Optimised</w:t>
            </w:r>
            <w:proofErr w:type="spellEnd"/>
            <w:r>
              <w:rPr>
                <w:rFonts w:eastAsia="Verdana"/>
                <w14:ligatures w14:val="standard"/>
              </w:rPr>
              <w:t xml:space="preserve"> Model</w:t>
            </w:r>
          </w:p>
        </w:tc>
        <w:tc>
          <w:tcPr>
            <w:tcW w:w="906" w:type="dxa"/>
          </w:tcPr>
          <w:p w14:paraId="311AD4F1" w14:textId="712F118C" w:rsidR="008F10FE" w:rsidRDefault="008F10FE" w:rsidP="004A2BC8">
            <w:pPr>
              <w:pStyle w:val="Abstract"/>
              <w:rPr>
                <w:rFonts w:eastAsia="Verdana"/>
                <w14:ligatures w14:val="standard"/>
              </w:rPr>
            </w:pPr>
            <w:r>
              <w:rPr>
                <w:rFonts w:eastAsia="Verdana"/>
                <w14:ligatures w14:val="standard"/>
              </w:rPr>
              <w:t>Accuracy</w:t>
            </w:r>
          </w:p>
        </w:tc>
        <w:tc>
          <w:tcPr>
            <w:tcW w:w="1263" w:type="dxa"/>
          </w:tcPr>
          <w:p w14:paraId="6D67F3F8" w14:textId="382E323E" w:rsidR="008F10FE" w:rsidRDefault="008F10FE" w:rsidP="004A2BC8">
            <w:pPr>
              <w:pStyle w:val="Abstract"/>
              <w:rPr>
                <w:rFonts w:eastAsia="Verdana"/>
                <w14:ligatures w14:val="standard"/>
              </w:rPr>
            </w:pPr>
            <w:r>
              <w:rPr>
                <w:rFonts w:eastAsia="Verdana"/>
                <w14:ligatures w14:val="standard"/>
              </w:rPr>
              <w:t>Training Loss</w:t>
            </w:r>
          </w:p>
        </w:tc>
        <w:tc>
          <w:tcPr>
            <w:tcW w:w="1365" w:type="dxa"/>
          </w:tcPr>
          <w:p w14:paraId="480769CE" w14:textId="7371C783" w:rsidR="008F10FE" w:rsidRDefault="008F10FE" w:rsidP="004A2BC8">
            <w:pPr>
              <w:pStyle w:val="Abstract"/>
              <w:rPr>
                <w:rFonts w:eastAsia="Verdana"/>
                <w14:ligatures w14:val="standard"/>
              </w:rPr>
            </w:pPr>
            <w:r>
              <w:rPr>
                <w:rFonts w:eastAsia="Verdana"/>
                <w14:ligatures w14:val="standard"/>
              </w:rPr>
              <w:t>Validation Loss</w:t>
            </w:r>
          </w:p>
        </w:tc>
      </w:tr>
      <w:tr w:rsidR="008F10FE" w14:paraId="61620C20" w14:textId="77777777" w:rsidTr="008F10FE">
        <w:tc>
          <w:tcPr>
            <w:tcW w:w="1482" w:type="dxa"/>
          </w:tcPr>
          <w:p w14:paraId="52872059" w14:textId="6AA5166F" w:rsidR="008F10FE" w:rsidRDefault="008F10FE" w:rsidP="004A2BC8">
            <w:pPr>
              <w:pStyle w:val="Abstract"/>
              <w:rPr>
                <w:rFonts w:eastAsia="Verdana"/>
                <w14:ligatures w14:val="standard"/>
              </w:rPr>
            </w:pPr>
            <w:r>
              <w:rPr>
                <w:rFonts w:eastAsia="Verdana"/>
                <w14:ligatures w14:val="standard"/>
              </w:rPr>
              <w:t xml:space="preserve">Appendix </w:t>
            </w:r>
            <w:r w:rsidR="001259A1">
              <w:rPr>
                <w:rFonts w:eastAsia="Verdana"/>
                <w14:ligatures w14:val="standard"/>
              </w:rPr>
              <w:t xml:space="preserve">BD </w:t>
            </w:r>
          </w:p>
        </w:tc>
        <w:tc>
          <w:tcPr>
            <w:tcW w:w="906" w:type="dxa"/>
          </w:tcPr>
          <w:p w14:paraId="24F0E7B3" w14:textId="1CB4E24D" w:rsidR="008F10FE" w:rsidRDefault="008F10FE" w:rsidP="004A2BC8">
            <w:pPr>
              <w:pStyle w:val="Abstract"/>
              <w:rPr>
                <w:rFonts w:eastAsia="Verdana"/>
                <w14:ligatures w14:val="standard"/>
              </w:rPr>
            </w:pPr>
            <w:r>
              <w:rPr>
                <w:rFonts w:eastAsia="Verdana"/>
                <w14:ligatures w14:val="standard"/>
              </w:rPr>
              <w:t>44%</w:t>
            </w:r>
          </w:p>
        </w:tc>
        <w:tc>
          <w:tcPr>
            <w:tcW w:w="1263" w:type="dxa"/>
          </w:tcPr>
          <w:p w14:paraId="48F5910C" w14:textId="056DE434" w:rsidR="008F10FE" w:rsidRDefault="008F10FE" w:rsidP="004A2BC8">
            <w:pPr>
              <w:pStyle w:val="Abstract"/>
              <w:rPr>
                <w:rFonts w:eastAsia="Verdana"/>
                <w14:ligatures w14:val="standard"/>
              </w:rPr>
            </w:pPr>
            <w:r>
              <w:rPr>
                <w:rFonts w:eastAsia="Verdana"/>
                <w14:ligatures w14:val="standard"/>
              </w:rPr>
              <w:t>0.92283</w:t>
            </w:r>
          </w:p>
        </w:tc>
        <w:tc>
          <w:tcPr>
            <w:tcW w:w="1365" w:type="dxa"/>
          </w:tcPr>
          <w:p w14:paraId="0FCA5D18" w14:textId="7B603E41" w:rsidR="008F10FE" w:rsidRDefault="008F10FE" w:rsidP="004A2BC8">
            <w:pPr>
              <w:pStyle w:val="Abstract"/>
              <w:rPr>
                <w:rFonts w:eastAsia="Verdana"/>
                <w14:ligatures w14:val="standard"/>
              </w:rPr>
            </w:pPr>
            <w:r>
              <w:rPr>
                <w:rFonts w:eastAsia="Verdana"/>
                <w14:ligatures w14:val="standard"/>
              </w:rPr>
              <w:t>1.61058</w:t>
            </w:r>
          </w:p>
        </w:tc>
      </w:tr>
      <w:tr w:rsidR="008F10FE" w14:paraId="6E60AC9D" w14:textId="77777777" w:rsidTr="008F10FE">
        <w:tc>
          <w:tcPr>
            <w:tcW w:w="1482" w:type="dxa"/>
          </w:tcPr>
          <w:p w14:paraId="0978207D" w14:textId="38F871BD" w:rsidR="008F10FE" w:rsidRDefault="008F10FE" w:rsidP="004A2BC8">
            <w:pPr>
              <w:pStyle w:val="Abstract"/>
              <w:rPr>
                <w:rFonts w:eastAsia="Verdana"/>
                <w14:ligatures w14:val="standard"/>
              </w:rPr>
            </w:pPr>
            <w:r>
              <w:rPr>
                <w:rFonts w:eastAsia="Verdana"/>
                <w14:ligatures w14:val="standard"/>
              </w:rPr>
              <w:t xml:space="preserve">Appendix </w:t>
            </w:r>
            <w:r w:rsidR="00106622">
              <w:rPr>
                <w:rFonts w:eastAsia="Verdana"/>
                <w14:ligatures w14:val="standard"/>
              </w:rPr>
              <w:t>BE</w:t>
            </w:r>
          </w:p>
        </w:tc>
        <w:tc>
          <w:tcPr>
            <w:tcW w:w="906" w:type="dxa"/>
          </w:tcPr>
          <w:p w14:paraId="60830E5C" w14:textId="78887D00" w:rsidR="008F10FE" w:rsidRDefault="00DB5F9C" w:rsidP="004A2BC8">
            <w:pPr>
              <w:pStyle w:val="Abstract"/>
              <w:rPr>
                <w:rFonts w:eastAsia="Verdana"/>
                <w14:ligatures w14:val="standard"/>
              </w:rPr>
            </w:pPr>
            <w:r>
              <w:rPr>
                <w:rFonts w:eastAsia="Verdana"/>
                <w14:ligatures w14:val="standard"/>
              </w:rPr>
              <w:t>42%</w:t>
            </w:r>
          </w:p>
        </w:tc>
        <w:tc>
          <w:tcPr>
            <w:tcW w:w="1263" w:type="dxa"/>
          </w:tcPr>
          <w:p w14:paraId="1ECACD0B" w14:textId="4B706855" w:rsidR="008F10FE" w:rsidRDefault="00DB5F9C" w:rsidP="004A2BC8">
            <w:pPr>
              <w:pStyle w:val="Abstract"/>
              <w:rPr>
                <w:rFonts w:eastAsia="Verdana"/>
                <w14:ligatures w14:val="standard"/>
              </w:rPr>
            </w:pPr>
            <w:r>
              <w:rPr>
                <w:rFonts w:eastAsia="Verdana"/>
                <w14:ligatures w14:val="standard"/>
              </w:rPr>
              <w:t>1.01109</w:t>
            </w:r>
          </w:p>
        </w:tc>
        <w:tc>
          <w:tcPr>
            <w:tcW w:w="1365" w:type="dxa"/>
          </w:tcPr>
          <w:p w14:paraId="6528EEDE" w14:textId="1639658C" w:rsidR="008F10FE" w:rsidRDefault="00DB5F9C" w:rsidP="004A2BC8">
            <w:pPr>
              <w:pStyle w:val="Abstract"/>
              <w:rPr>
                <w:rFonts w:eastAsia="Verdana"/>
                <w14:ligatures w14:val="standard"/>
              </w:rPr>
            </w:pPr>
            <w:r>
              <w:rPr>
                <w:rFonts w:eastAsia="Verdana"/>
                <w14:ligatures w14:val="standard"/>
              </w:rPr>
              <w:t>1.36337</w:t>
            </w:r>
          </w:p>
        </w:tc>
      </w:tr>
      <w:tr w:rsidR="008F10FE" w14:paraId="3467609A" w14:textId="77777777" w:rsidTr="008F10FE">
        <w:tc>
          <w:tcPr>
            <w:tcW w:w="1482" w:type="dxa"/>
          </w:tcPr>
          <w:p w14:paraId="0DCAE771" w14:textId="56636B52" w:rsidR="008F10FE" w:rsidRDefault="008F10FE" w:rsidP="004A2BC8">
            <w:pPr>
              <w:pStyle w:val="Abstract"/>
              <w:rPr>
                <w:rFonts w:eastAsia="Verdana"/>
                <w14:ligatures w14:val="standard"/>
              </w:rPr>
            </w:pPr>
            <w:r>
              <w:rPr>
                <w:rFonts w:eastAsia="Verdana"/>
                <w14:ligatures w14:val="standard"/>
              </w:rPr>
              <w:t xml:space="preserve">Appendix </w:t>
            </w:r>
            <w:r w:rsidR="00302FE5">
              <w:rPr>
                <w:rFonts w:eastAsia="Verdana"/>
                <w14:ligatures w14:val="standard"/>
              </w:rPr>
              <w:t>AT</w:t>
            </w:r>
          </w:p>
        </w:tc>
        <w:tc>
          <w:tcPr>
            <w:tcW w:w="906" w:type="dxa"/>
          </w:tcPr>
          <w:p w14:paraId="3C1D9CD0" w14:textId="6B7E2C90" w:rsidR="008F10FE" w:rsidRDefault="000C0A18" w:rsidP="004A2BC8">
            <w:pPr>
              <w:pStyle w:val="Abstract"/>
              <w:rPr>
                <w:rFonts w:eastAsia="Verdana"/>
                <w14:ligatures w14:val="standard"/>
              </w:rPr>
            </w:pPr>
            <w:r>
              <w:rPr>
                <w:rFonts w:eastAsia="Verdana"/>
                <w14:ligatures w14:val="standard"/>
              </w:rPr>
              <w:t>48%</w:t>
            </w:r>
          </w:p>
        </w:tc>
        <w:tc>
          <w:tcPr>
            <w:tcW w:w="1263" w:type="dxa"/>
          </w:tcPr>
          <w:p w14:paraId="5715AB55" w14:textId="6C726F38" w:rsidR="008F10FE" w:rsidRDefault="000C0A18" w:rsidP="004A2BC8">
            <w:pPr>
              <w:pStyle w:val="Abstract"/>
              <w:rPr>
                <w:rFonts w:eastAsia="Verdana"/>
                <w14:ligatures w14:val="standard"/>
              </w:rPr>
            </w:pPr>
            <w:r>
              <w:rPr>
                <w:rFonts w:eastAsia="Verdana"/>
                <w14:ligatures w14:val="standard"/>
              </w:rPr>
              <w:t>0.12290</w:t>
            </w:r>
          </w:p>
        </w:tc>
        <w:tc>
          <w:tcPr>
            <w:tcW w:w="1365" w:type="dxa"/>
          </w:tcPr>
          <w:p w14:paraId="755AB890" w14:textId="64CA494B" w:rsidR="008F10FE" w:rsidRDefault="000C0A18" w:rsidP="004A2BC8">
            <w:pPr>
              <w:pStyle w:val="Abstract"/>
              <w:rPr>
                <w:rFonts w:eastAsia="Verdana"/>
                <w14:ligatures w14:val="standard"/>
              </w:rPr>
            </w:pPr>
            <w:r>
              <w:rPr>
                <w:rFonts w:eastAsia="Verdana"/>
                <w14:ligatures w14:val="standard"/>
              </w:rPr>
              <w:t>1.51080</w:t>
            </w:r>
          </w:p>
        </w:tc>
      </w:tr>
    </w:tbl>
    <w:p w14:paraId="6B822664" w14:textId="25EFE3D0" w:rsidR="008B397B" w:rsidRDefault="00B529EE" w:rsidP="004A2BC8">
      <w:pPr>
        <w:pStyle w:val="Abstract"/>
        <w:rPr>
          <w:rFonts w:eastAsia="Verdana"/>
          <w14:ligatures w14:val="standard"/>
        </w:rPr>
      </w:pPr>
      <w:r>
        <w:rPr>
          <w:rFonts w:eastAsia="Verdana"/>
          <w14:ligatures w14:val="standard"/>
        </w:rPr>
        <w:t xml:space="preserve"> </w:t>
      </w:r>
    </w:p>
    <w:p w14:paraId="74AC9841" w14:textId="6DB7B71F" w:rsidR="008B397B" w:rsidRDefault="000C0A18" w:rsidP="004A2BC8">
      <w:pPr>
        <w:pStyle w:val="Abstract"/>
        <w:rPr>
          <w:rFonts w:eastAsia="Verdana"/>
          <w14:ligatures w14:val="standard"/>
        </w:rPr>
      </w:pPr>
      <w:r>
        <w:rPr>
          <w:rFonts w:eastAsia="Verdana"/>
          <w14:ligatures w14:val="standard"/>
        </w:rPr>
        <w:t>While the above</w:t>
      </w:r>
      <w:r w:rsidR="00BD0F49">
        <w:rPr>
          <w:rFonts w:eastAsia="Verdana"/>
          <w14:ligatures w14:val="standard"/>
        </w:rPr>
        <w:t xml:space="preserve"> 3</w:t>
      </w:r>
      <w:r w:rsidR="006B5DD7">
        <w:rPr>
          <w:rFonts w:eastAsia="Verdana"/>
          <w14:ligatures w14:val="standard"/>
        </w:rPr>
        <w:t>-</w:t>
      </w:r>
      <w:r w:rsidR="00BD0F49">
        <w:rPr>
          <w:rFonts w:eastAsia="Verdana"/>
          <w14:ligatures w14:val="standard"/>
        </w:rPr>
        <w:t>hidden</w:t>
      </w:r>
      <w:r w:rsidR="006B5DD7">
        <w:rPr>
          <w:rFonts w:eastAsia="Verdana"/>
          <w14:ligatures w14:val="standard"/>
        </w:rPr>
        <w:t>-</w:t>
      </w:r>
      <w:r w:rsidR="00BD0F49">
        <w:rPr>
          <w:rFonts w:eastAsia="Verdana"/>
          <w14:ligatures w14:val="standard"/>
        </w:rPr>
        <w:t>layer</w:t>
      </w:r>
      <w:r>
        <w:rPr>
          <w:rFonts w:eastAsia="Verdana"/>
          <w14:ligatures w14:val="standard"/>
        </w:rPr>
        <w:t xml:space="preserve"> models may have been </w:t>
      </w:r>
      <w:proofErr w:type="spellStart"/>
      <w:r>
        <w:rPr>
          <w:rFonts w:eastAsia="Verdana"/>
          <w14:ligatures w14:val="standard"/>
        </w:rPr>
        <w:t>optimi</w:t>
      </w:r>
      <w:r w:rsidR="00E77802">
        <w:rPr>
          <w:rFonts w:eastAsia="Verdana"/>
          <w14:ligatures w14:val="standard"/>
        </w:rPr>
        <w:t>s</w:t>
      </w:r>
      <w:r>
        <w:rPr>
          <w:rFonts w:eastAsia="Verdana"/>
          <w14:ligatures w14:val="standard"/>
        </w:rPr>
        <w:t>ed</w:t>
      </w:r>
      <w:proofErr w:type="spellEnd"/>
      <w:r>
        <w:rPr>
          <w:rFonts w:eastAsia="Verdana"/>
          <w14:ligatures w14:val="standard"/>
        </w:rPr>
        <w:t xml:space="preserve"> with the Bayesian Optimizer, </w:t>
      </w:r>
      <w:r w:rsidR="00E1227F">
        <w:rPr>
          <w:rFonts w:eastAsia="Verdana"/>
          <w14:ligatures w14:val="standard"/>
        </w:rPr>
        <w:t xml:space="preserve">Appendix </w:t>
      </w:r>
      <w:r w:rsidR="005515DF">
        <w:rPr>
          <w:rFonts w:eastAsia="Verdana"/>
          <w14:ligatures w14:val="standard"/>
        </w:rPr>
        <w:t>AR, AS and AT’s</w:t>
      </w:r>
      <w:r w:rsidR="00E1227F">
        <w:rPr>
          <w:rFonts w:eastAsia="Verdana"/>
          <w14:ligatures w14:val="standard"/>
        </w:rPr>
        <w:t xml:space="preserve"> models share the same architecture</w:t>
      </w:r>
      <w:r w:rsidR="00BC3733">
        <w:rPr>
          <w:rFonts w:eastAsia="Verdana"/>
          <w14:ligatures w14:val="standard"/>
        </w:rPr>
        <w:t>,</w:t>
      </w:r>
      <w:r w:rsidR="00E1227F">
        <w:rPr>
          <w:rFonts w:eastAsia="Verdana"/>
          <w14:ligatures w14:val="standard"/>
        </w:rPr>
        <w:t xml:space="preserve"> b</w:t>
      </w:r>
      <w:r w:rsidR="00BC3733">
        <w:rPr>
          <w:rFonts w:eastAsia="Verdana"/>
          <w14:ligatures w14:val="standard"/>
        </w:rPr>
        <w:t>ut</w:t>
      </w:r>
      <w:r w:rsidR="00E1227F">
        <w:rPr>
          <w:rFonts w:eastAsia="Verdana"/>
          <w14:ligatures w14:val="standard"/>
        </w:rPr>
        <w:t xml:space="preserve"> through manual tuning were able to perform better. Appendix </w:t>
      </w:r>
      <w:r w:rsidR="008B01CC">
        <w:rPr>
          <w:rFonts w:eastAsia="Verdana"/>
          <w14:ligatures w14:val="standard"/>
        </w:rPr>
        <w:t>BC</w:t>
      </w:r>
      <w:r w:rsidR="002B35BB">
        <w:rPr>
          <w:rFonts w:eastAsia="Verdana"/>
          <w14:ligatures w14:val="standard"/>
        </w:rPr>
        <w:t>, the best performing of the three,</w:t>
      </w:r>
      <w:r w:rsidR="001F2D78">
        <w:rPr>
          <w:rFonts w:eastAsia="Verdana"/>
          <w14:ligatures w14:val="standard"/>
        </w:rPr>
        <w:t xml:space="preserve"> achieved 51% accuracy with minimal overfitting.</w:t>
      </w:r>
    </w:p>
    <w:p w14:paraId="5B5BA09E" w14:textId="262A630A" w:rsidR="008B397B" w:rsidRDefault="00BC0944" w:rsidP="004A2BC8">
      <w:pPr>
        <w:pStyle w:val="Abstract"/>
        <w:rPr>
          <w:rFonts w:eastAsia="Verdana"/>
          <w14:ligatures w14:val="standard"/>
        </w:rPr>
      </w:pPr>
      <w:r>
        <w:rPr>
          <w:rFonts w:eastAsia="Verdana"/>
          <w14:ligatures w14:val="standard"/>
        </w:rPr>
        <w:t>Unfortunately, the Bayesian Optimizer frequently provided hyper</w:t>
      </w:r>
      <w:r w:rsidR="00982F87">
        <w:rPr>
          <w:rFonts w:eastAsia="Verdana"/>
          <w14:ligatures w14:val="standard"/>
        </w:rPr>
        <w:t>parameter</w:t>
      </w:r>
      <w:r w:rsidR="00B44335">
        <w:rPr>
          <w:rFonts w:eastAsia="Verdana"/>
          <w14:ligatures w14:val="standard"/>
        </w:rPr>
        <w:t xml:space="preserve"> tunings</w:t>
      </w:r>
      <w:r w:rsidR="00982F87">
        <w:rPr>
          <w:rFonts w:eastAsia="Verdana"/>
          <w14:ligatures w14:val="standard"/>
        </w:rPr>
        <w:t xml:space="preserve"> which performed worse than their manually tuned counterparts. Appendix </w:t>
      </w:r>
      <w:r w:rsidR="00DE7949">
        <w:rPr>
          <w:rFonts w:eastAsia="Verdana"/>
          <w14:ligatures w14:val="standard"/>
        </w:rPr>
        <w:t>AV</w:t>
      </w:r>
      <w:r w:rsidR="004C6E2B">
        <w:rPr>
          <w:rFonts w:eastAsia="Verdana"/>
          <w14:ligatures w14:val="standard"/>
        </w:rPr>
        <w:t xml:space="preserve"> and </w:t>
      </w:r>
      <w:r w:rsidR="00DE7949">
        <w:rPr>
          <w:rFonts w:eastAsia="Verdana"/>
          <w14:ligatures w14:val="standard"/>
        </w:rPr>
        <w:t>AW</w:t>
      </w:r>
      <w:r w:rsidR="004C6E2B">
        <w:rPr>
          <w:rFonts w:eastAsia="Verdana"/>
          <w14:ligatures w14:val="standard"/>
        </w:rPr>
        <w:t xml:space="preserve"> </w:t>
      </w:r>
      <w:r w:rsidR="00982F87">
        <w:rPr>
          <w:rFonts w:eastAsia="Verdana"/>
          <w14:ligatures w14:val="standard"/>
        </w:rPr>
        <w:t xml:space="preserve">are models with </w:t>
      </w:r>
      <w:r w:rsidR="000F4E72">
        <w:rPr>
          <w:rFonts w:eastAsia="Verdana"/>
          <w14:ligatures w14:val="standard"/>
        </w:rPr>
        <w:t>2</w:t>
      </w:r>
      <w:r w:rsidR="00982F87">
        <w:rPr>
          <w:rFonts w:eastAsia="Verdana"/>
          <w14:ligatures w14:val="standard"/>
        </w:rPr>
        <w:t xml:space="preserve"> hidden layer</w:t>
      </w:r>
      <w:r w:rsidR="000F4E72">
        <w:rPr>
          <w:rFonts w:eastAsia="Verdana"/>
          <w14:ligatures w14:val="standard"/>
        </w:rPr>
        <w:t>s</w:t>
      </w:r>
      <w:r w:rsidR="00982F87">
        <w:rPr>
          <w:rFonts w:eastAsia="Verdana"/>
          <w14:ligatures w14:val="standard"/>
        </w:rPr>
        <w:t xml:space="preserve">, with hyperparameters tuned using the Bayesian Optimizer. Appendix </w:t>
      </w:r>
      <w:r w:rsidR="00AE1435">
        <w:rPr>
          <w:rFonts w:eastAsia="Verdana"/>
          <w14:ligatures w14:val="standard"/>
        </w:rPr>
        <w:t>AV</w:t>
      </w:r>
      <w:r w:rsidR="003066B1">
        <w:rPr>
          <w:rFonts w:eastAsia="Verdana"/>
          <w14:ligatures w14:val="standard"/>
        </w:rPr>
        <w:t xml:space="preserve"> performed best, but was still approximately </w:t>
      </w:r>
      <w:r w:rsidR="002367E3">
        <w:rPr>
          <w:rFonts w:eastAsia="Verdana"/>
          <w14:ligatures w14:val="standard"/>
        </w:rPr>
        <w:t>9% less accurate than the manually tuned Appendix AB.</w:t>
      </w:r>
      <w:r w:rsidR="005E2B99">
        <w:rPr>
          <w:rFonts w:eastAsia="Verdana"/>
          <w14:ligatures w14:val="standard"/>
        </w:rPr>
        <w:t xml:space="preserve"> Similarly, with a 3 hidden layer model architecture Appendix </w:t>
      </w:r>
      <w:r w:rsidR="00DE7949">
        <w:rPr>
          <w:rFonts w:eastAsia="Verdana"/>
          <w14:ligatures w14:val="standard"/>
        </w:rPr>
        <w:t>AX</w:t>
      </w:r>
      <w:r w:rsidR="005E2B99">
        <w:rPr>
          <w:rFonts w:eastAsia="Verdana"/>
          <w14:ligatures w14:val="standard"/>
        </w:rPr>
        <w:t xml:space="preserve">, </w:t>
      </w:r>
      <w:r w:rsidR="00DE7949">
        <w:rPr>
          <w:rFonts w:eastAsia="Verdana"/>
          <w14:ligatures w14:val="standard"/>
        </w:rPr>
        <w:t>AZ</w:t>
      </w:r>
      <w:r w:rsidR="005E2B99">
        <w:rPr>
          <w:rFonts w:eastAsia="Verdana"/>
          <w14:ligatures w14:val="standard"/>
        </w:rPr>
        <w:t xml:space="preserve"> and </w:t>
      </w:r>
      <w:r w:rsidR="00DE7949">
        <w:rPr>
          <w:rFonts w:eastAsia="Verdana"/>
          <w14:ligatures w14:val="standard"/>
        </w:rPr>
        <w:t>BC</w:t>
      </w:r>
      <w:r w:rsidR="005E2B99">
        <w:rPr>
          <w:rFonts w:eastAsia="Verdana"/>
          <w14:ligatures w14:val="standard"/>
        </w:rPr>
        <w:t xml:space="preserve"> (tuned using the Bayesian Optimizer) performed </w:t>
      </w:r>
      <w:r w:rsidR="00281E31">
        <w:rPr>
          <w:rFonts w:eastAsia="Verdana"/>
          <w14:ligatures w14:val="standard"/>
        </w:rPr>
        <w:t>worse in terms of accuracy and generalizability</w:t>
      </w:r>
      <w:r w:rsidR="005E2B99">
        <w:rPr>
          <w:rFonts w:eastAsia="Verdana"/>
          <w14:ligatures w14:val="standard"/>
        </w:rPr>
        <w:t xml:space="preserve"> than </w:t>
      </w:r>
      <w:r w:rsidR="00281E31">
        <w:rPr>
          <w:rFonts w:eastAsia="Verdana"/>
          <w14:ligatures w14:val="standard"/>
        </w:rPr>
        <w:t>Appendix AB.</w:t>
      </w:r>
    </w:p>
    <w:p w14:paraId="16052942" w14:textId="50D6364A" w:rsidR="00D90BF1" w:rsidRPr="006D04E5" w:rsidRDefault="00545FD4" w:rsidP="006D04E5">
      <w:pPr>
        <w:pStyle w:val="Abstract"/>
        <w:rPr>
          <w:rFonts w:eastAsia="Verdana"/>
          <w14:ligatures w14:val="standard"/>
        </w:rPr>
      </w:pPr>
      <w:r>
        <w:rPr>
          <w:rFonts w:eastAsia="Verdana"/>
          <w14:ligatures w14:val="standard"/>
        </w:rPr>
        <w:t xml:space="preserve">When we initially setup the </w:t>
      </w:r>
      <w:proofErr w:type="spellStart"/>
      <w:r>
        <w:rPr>
          <w:rFonts w:eastAsia="Verdana"/>
          <w14:ligatures w14:val="standard"/>
        </w:rPr>
        <w:t>optimi</w:t>
      </w:r>
      <w:r w:rsidR="00E77802">
        <w:rPr>
          <w:rFonts w:eastAsia="Verdana"/>
          <w14:ligatures w14:val="standard"/>
        </w:rPr>
        <w:t>s</w:t>
      </w:r>
      <w:r>
        <w:rPr>
          <w:rFonts w:eastAsia="Verdana"/>
          <w14:ligatures w14:val="standard"/>
        </w:rPr>
        <w:t>er</w:t>
      </w:r>
      <w:proofErr w:type="spellEnd"/>
      <w:r>
        <w:rPr>
          <w:rFonts w:eastAsia="Verdana"/>
          <w14:ligatures w14:val="standard"/>
        </w:rPr>
        <w:t xml:space="preserve">, we </w:t>
      </w:r>
      <w:r w:rsidR="00DD6E61">
        <w:rPr>
          <w:rFonts w:eastAsia="Verdana"/>
          <w14:ligatures w14:val="standard"/>
        </w:rPr>
        <w:t xml:space="preserve">used the accuracy metric as the means of comparing different hyperparameter tunings during </w:t>
      </w:r>
      <w:proofErr w:type="spellStart"/>
      <w:r w:rsidR="00DD6E61">
        <w:rPr>
          <w:rFonts w:eastAsia="Verdana"/>
          <w14:ligatures w14:val="standard"/>
        </w:rPr>
        <w:t>optimi</w:t>
      </w:r>
      <w:r w:rsidR="00E77802">
        <w:rPr>
          <w:rFonts w:eastAsia="Verdana"/>
          <w14:ligatures w14:val="standard"/>
        </w:rPr>
        <w:t>s</w:t>
      </w:r>
      <w:r w:rsidR="00DD6E61">
        <w:rPr>
          <w:rFonts w:eastAsia="Verdana"/>
          <w14:ligatures w14:val="standard"/>
        </w:rPr>
        <w:t>ation</w:t>
      </w:r>
      <w:proofErr w:type="spellEnd"/>
      <w:r w:rsidR="00DD6E61">
        <w:rPr>
          <w:rFonts w:eastAsia="Verdana"/>
          <w14:ligatures w14:val="standard"/>
        </w:rPr>
        <w:t>.</w:t>
      </w:r>
      <w:r w:rsidR="00C218ED">
        <w:rPr>
          <w:rFonts w:eastAsia="Verdana"/>
          <w14:ligatures w14:val="standard"/>
        </w:rPr>
        <w:t xml:space="preserve"> We found that certain tunings may have </w:t>
      </w:r>
      <w:proofErr w:type="spellStart"/>
      <w:r w:rsidR="00C218ED">
        <w:rPr>
          <w:rFonts w:eastAsia="Verdana"/>
          <w14:ligatures w14:val="standard"/>
        </w:rPr>
        <w:t>optimi</w:t>
      </w:r>
      <w:r w:rsidR="00E77802">
        <w:rPr>
          <w:rFonts w:eastAsia="Verdana"/>
          <w14:ligatures w14:val="standard"/>
        </w:rPr>
        <w:t>s</w:t>
      </w:r>
      <w:r w:rsidR="00C218ED">
        <w:rPr>
          <w:rFonts w:eastAsia="Verdana"/>
          <w14:ligatures w14:val="standard"/>
        </w:rPr>
        <w:t>ed</w:t>
      </w:r>
      <w:proofErr w:type="spellEnd"/>
      <w:r w:rsidR="00C218ED">
        <w:rPr>
          <w:rFonts w:eastAsia="Verdana"/>
          <w14:ligatures w14:val="standard"/>
        </w:rPr>
        <w:t xml:space="preserve"> the </w:t>
      </w:r>
      <w:r w:rsidR="00734F6E">
        <w:rPr>
          <w:rFonts w:eastAsia="Verdana"/>
          <w14:ligatures w14:val="standard"/>
        </w:rPr>
        <w:t>accuracy but</w:t>
      </w:r>
      <w:r w:rsidR="00C218ED">
        <w:rPr>
          <w:rFonts w:eastAsia="Verdana"/>
          <w14:ligatures w14:val="standard"/>
        </w:rPr>
        <w:t xml:space="preserve"> performed poorly when </w:t>
      </w:r>
      <w:r w:rsidR="00A22727">
        <w:rPr>
          <w:rFonts w:eastAsia="Verdana"/>
          <w14:ligatures w14:val="standard"/>
        </w:rPr>
        <w:t xml:space="preserve">considering their precision for the different output classes. The importance of precision </w:t>
      </w:r>
      <w:r w:rsidR="00734F6E">
        <w:rPr>
          <w:rFonts w:eastAsia="Verdana"/>
          <w14:ligatures w14:val="standard"/>
        </w:rPr>
        <w:t>as a metric for generalizability is further discussed in section 6.3.</w:t>
      </w:r>
    </w:p>
    <w:p w14:paraId="6F241C65" w14:textId="19F54670" w:rsidR="007D6104" w:rsidRDefault="00D724BE" w:rsidP="007D6104">
      <w:pPr>
        <w:pStyle w:val="Head2"/>
        <w:rPr>
          <w14:ligatures w14:val="standard"/>
        </w:rPr>
      </w:pPr>
      <w:r>
        <w:rPr>
          <w:rStyle w:val="Label"/>
          <w14:ligatures w14:val="standard"/>
        </w:rPr>
        <w:t>5</w:t>
      </w:r>
      <w:r w:rsidRPr="00586A35">
        <w:rPr>
          <w14:ligatures w14:val="standard"/>
        </w:rPr>
        <w:t> </w:t>
      </w:r>
      <w:r>
        <w:rPr>
          <w14:ligatures w14:val="standard"/>
        </w:rPr>
        <w:t>Evaluation</w:t>
      </w:r>
      <w:r w:rsidR="007D6104" w:rsidRPr="007D6104">
        <w:rPr>
          <w14:ligatures w14:val="standard"/>
        </w:rPr>
        <w:t xml:space="preserve"> </w:t>
      </w:r>
    </w:p>
    <w:p w14:paraId="57AB69F8" w14:textId="51F3937F" w:rsidR="007D6104" w:rsidRPr="007D6104" w:rsidRDefault="007D6104" w:rsidP="007D6104">
      <w:pPr>
        <w:pStyle w:val="Abstract"/>
        <w:rPr>
          <w:rFonts w:eastAsia="Verdana"/>
          <w14:ligatures w14:val="standard"/>
        </w:rPr>
      </w:pPr>
      <w:r>
        <w:rPr>
          <w:rFonts w:eastAsia="Verdana"/>
          <w14:ligatures w14:val="standard"/>
        </w:rPr>
        <w:t xml:space="preserve">After </w:t>
      </w:r>
      <w:r w:rsidR="00894102">
        <w:rPr>
          <w:rFonts w:eastAsia="Verdana"/>
          <w14:ligatures w14:val="standard"/>
        </w:rPr>
        <w:t xml:space="preserve">methodologically </w:t>
      </w:r>
      <w:r w:rsidR="001B427E">
        <w:rPr>
          <w:rFonts w:eastAsia="Verdana"/>
          <w14:ligatures w14:val="standard"/>
        </w:rPr>
        <w:t>trying to improve our baseline model, and after much experimenting we chose</w:t>
      </w:r>
      <w:r w:rsidR="00784D7E">
        <w:rPr>
          <w:rFonts w:eastAsia="Verdana"/>
          <w14:ligatures w14:val="standard"/>
        </w:rPr>
        <w:t xml:space="preserve"> the final model</w:t>
      </w:r>
      <w:r w:rsidR="001B427E">
        <w:rPr>
          <w:rFonts w:eastAsia="Verdana"/>
          <w14:ligatures w14:val="standard"/>
        </w:rPr>
        <w:t xml:space="preserve"> to predict student’s weekend alcohol consumption</w:t>
      </w:r>
      <w:r w:rsidR="00784D7E">
        <w:rPr>
          <w:rFonts w:eastAsia="Verdana"/>
          <w14:ligatures w14:val="standard"/>
        </w:rPr>
        <w:t xml:space="preserve">. </w:t>
      </w:r>
      <w:r w:rsidR="00956AE4">
        <w:rPr>
          <w:rFonts w:eastAsia="Verdana"/>
          <w14:ligatures w14:val="standard"/>
        </w:rPr>
        <w:t xml:space="preserve">The configuration of the model </w:t>
      </w:r>
      <w:r w:rsidR="00987D38">
        <w:rPr>
          <w:rFonts w:eastAsia="Verdana"/>
          <w14:ligatures w14:val="standard"/>
        </w:rPr>
        <w:t>is</w:t>
      </w:r>
      <w:r w:rsidR="00956AE4">
        <w:rPr>
          <w:rFonts w:eastAsia="Verdana"/>
          <w14:ligatures w14:val="standard"/>
        </w:rPr>
        <w:t xml:space="preserve"> as follow</w:t>
      </w:r>
      <w:r w:rsidR="00987D38">
        <w:rPr>
          <w:rFonts w:eastAsia="Verdana"/>
          <w14:ligatures w14:val="standard"/>
        </w:rPr>
        <w:t>s</w:t>
      </w:r>
      <w:r w:rsidR="00956AE4">
        <w:rPr>
          <w:rFonts w:eastAsia="Verdana"/>
          <w14:ligatures w14:val="standard"/>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58"/>
        <w:gridCol w:w="2272"/>
      </w:tblGrid>
      <w:tr w:rsidR="005F6E58" w:rsidRPr="005F6E58" w14:paraId="6D873ED8" w14:textId="77777777" w:rsidTr="00956AE4">
        <w:tc>
          <w:tcPr>
            <w:tcW w:w="2558" w:type="dxa"/>
            <w:tcBorders>
              <w:top w:val="outset" w:sz="6" w:space="0" w:color="auto"/>
              <w:left w:val="outset" w:sz="6" w:space="0" w:color="auto"/>
              <w:bottom w:val="outset" w:sz="6" w:space="0" w:color="auto"/>
              <w:right w:val="outset" w:sz="6" w:space="0" w:color="auto"/>
            </w:tcBorders>
            <w:shd w:val="clear" w:color="auto" w:fill="auto"/>
            <w:hideMark/>
          </w:tcPr>
          <w:p w14:paraId="4EB53EFF" w14:textId="77777777" w:rsidR="005F6E58" w:rsidRPr="005F6E58" w:rsidRDefault="005F6E58" w:rsidP="005F6E58">
            <w:pPr>
              <w:spacing w:before="100" w:beforeAutospacing="1" w:after="100" w:afterAutospacing="1" w:line="240" w:lineRule="auto"/>
              <w:textAlignment w:val="baseline"/>
              <w:rPr>
                <w:rFonts w:ascii="Times New Roman" w:eastAsia="Times New Roman" w:hAnsi="Times New Roman" w:cs="Times New Roman"/>
                <w:sz w:val="24"/>
                <w:szCs w:val="24"/>
                <w:lang w:eastAsia="en-ZA"/>
              </w:rPr>
            </w:pPr>
            <w:r w:rsidRPr="005F6E58">
              <w:rPr>
                <w:rFonts w:ascii="Calibri" w:eastAsia="Times New Roman" w:hAnsi="Calibri" w:cs="Calibri"/>
                <w:szCs w:val="18"/>
                <w:lang w:eastAsia="en-ZA"/>
              </w:rPr>
              <w:t>Activation Function </w:t>
            </w:r>
          </w:p>
        </w:tc>
        <w:tc>
          <w:tcPr>
            <w:tcW w:w="2272" w:type="dxa"/>
            <w:tcBorders>
              <w:top w:val="outset" w:sz="6" w:space="0" w:color="auto"/>
              <w:left w:val="outset" w:sz="6" w:space="0" w:color="auto"/>
              <w:bottom w:val="outset" w:sz="6" w:space="0" w:color="auto"/>
              <w:right w:val="outset" w:sz="6" w:space="0" w:color="auto"/>
            </w:tcBorders>
            <w:shd w:val="clear" w:color="auto" w:fill="auto"/>
            <w:hideMark/>
          </w:tcPr>
          <w:p w14:paraId="1A3E9282" w14:textId="77777777" w:rsidR="005F6E58" w:rsidRPr="005F6E58" w:rsidRDefault="005F6E58" w:rsidP="005F6E58">
            <w:pPr>
              <w:spacing w:before="100" w:beforeAutospacing="1" w:after="100" w:afterAutospacing="1" w:line="240" w:lineRule="auto"/>
              <w:textAlignment w:val="baseline"/>
              <w:rPr>
                <w:rFonts w:ascii="Times New Roman" w:eastAsia="Times New Roman" w:hAnsi="Times New Roman" w:cs="Times New Roman"/>
                <w:sz w:val="24"/>
                <w:szCs w:val="24"/>
                <w:lang w:eastAsia="en-ZA"/>
              </w:rPr>
            </w:pPr>
            <w:proofErr w:type="spellStart"/>
            <w:r w:rsidRPr="005F6E58">
              <w:rPr>
                <w:rFonts w:ascii="Calibri" w:eastAsia="Times New Roman" w:hAnsi="Calibri" w:cs="Calibri"/>
                <w:szCs w:val="18"/>
                <w:lang w:eastAsia="en-ZA"/>
              </w:rPr>
              <w:t>ReLU</w:t>
            </w:r>
            <w:proofErr w:type="spellEnd"/>
            <w:r w:rsidRPr="005F6E58">
              <w:rPr>
                <w:rFonts w:ascii="Calibri" w:eastAsia="Times New Roman" w:hAnsi="Calibri" w:cs="Calibri"/>
                <w:szCs w:val="18"/>
                <w:lang w:eastAsia="en-ZA"/>
              </w:rPr>
              <w:t> </w:t>
            </w:r>
          </w:p>
        </w:tc>
      </w:tr>
      <w:tr w:rsidR="005F6E58" w:rsidRPr="005F6E58" w14:paraId="58EBA7D1" w14:textId="77777777" w:rsidTr="00956AE4">
        <w:tc>
          <w:tcPr>
            <w:tcW w:w="2558" w:type="dxa"/>
            <w:tcBorders>
              <w:top w:val="outset" w:sz="6" w:space="0" w:color="auto"/>
              <w:left w:val="outset" w:sz="6" w:space="0" w:color="auto"/>
              <w:bottom w:val="outset" w:sz="6" w:space="0" w:color="auto"/>
              <w:right w:val="outset" w:sz="6" w:space="0" w:color="auto"/>
            </w:tcBorders>
            <w:shd w:val="clear" w:color="auto" w:fill="auto"/>
            <w:hideMark/>
          </w:tcPr>
          <w:p w14:paraId="7882D874" w14:textId="77777777" w:rsidR="005F6E58" w:rsidRPr="005F6E58" w:rsidRDefault="005F6E58" w:rsidP="005F6E58">
            <w:pPr>
              <w:spacing w:before="100" w:beforeAutospacing="1" w:after="100" w:afterAutospacing="1" w:line="240" w:lineRule="auto"/>
              <w:textAlignment w:val="baseline"/>
              <w:rPr>
                <w:rFonts w:ascii="Times New Roman" w:eastAsia="Times New Roman" w:hAnsi="Times New Roman" w:cs="Times New Roman"/>
                <w:sz w:val="24"/>
                <w:szCs w:val="24"/>
                <w:lang w:eastAsia="en-ZA"/>
              </w:rPr>
            </w:pPr>
            <w:r w:rsidRPr="005F6E58">
              <w:rPr>
                <w:rFonts w:ascii="Calibri" w:eastAsia="Times New Roman" w:hAnsi="Calibri" w:cs="Calibri"/>
                <w:szCs w:val="18"/>
                <w:lang w:eastAsia="en-ZA"/>
              </w:rPr>
              <w:t>Loss Function </w:t>
            </w:r>
          </w:p>
        </w:tc>
        <w:tc>
          <w:tcPr>
            <w:tcW w:w="2272" w:type="dxa"/>
            <w:tcBorders>
              <w:top w:val="outset" w:sz="6" w:space="0" w:color="auto"/>
              <w:left w:val="outset" w:sz="6" w:space="0" w:color="auto"/>
              <w:bottom w:val="outset" w:sz="6" w:space="0" w:color="auto"/>
              <w:right w:val="outset" w:sz="6" w:space="0" w:color="auto"/>
            </w:tcBorders>
            <w:shd w:val="clear" w:color="auto" w:fill="auto"/>
            <w:hideMark/>
          </w:tcPr>
          <w:p w14:paraId="4EB6E13C" w14:textId="77777777" w:rsidR="005F6E58" w:rsidRPr="005F6E58" w:rsidRDefault="005F6E58" w:rsidP="005F6E58">
            <w:pPr>
              <w:spacing w:before="100" w:beforeAutospacing="1" w:after="100" w:afterAutospacing="1" w:line="240" w:lineRule="auto"/>
              <w:textAlignment w:val="baseline"/>
              <w:rPr>
                <w:rFonts w:ascii="Times New Roman" w:eastAsia="Times New Roman" w:hAnsi="Times New Roman" w:cs="Times New Roman"/>
                <w:sz w:val="24"/>
                <w:szCs w:val="24"/>
                <w:lang w:eastAsia="en-ZA"/>
              </w:rPr>
            </w:pPr>
            <w:r w:rsidRPr="005F6E58">
              <w:rPr>
                <w:rFonts w:ascii="Calibri" w:eastAsia="Times New Roman" w:hAnsi="Calibri" w:cs="Calibri"/>
                <w:szCs w:val="18"/>
                <w:lang w:eastAsia="en-ZA"/>
              </w:rPr>
              <w:t>Cross Entropy Loss </w:t>
            </w:r>
          </w:p>
        </w:tc>
      </w:tr>
      <w:tr w:rsidR="005F6E58" w:rsidRPr="005F6E58" w14:paraId="118FAEB2" w14:textId="77777777" w:rsidTr="00956AE4">
        <w:tc>
          <w:tcPr>
            <w:tcW w:w="2558" w:type="dxa"/>
            <w:tcBorders>
              <w:top w:val="outset" w:sz="6" w:space="0" w:color="auto"/>
              <w:left w:val="outset" w:sz="6" w:space="0" w:color="auto"/>
              <w:bottom w:val="outset" w:sz="6" w:space="0" w:color="auto"/>
              <w:right w:val="outset" w:sz="6" w:space="0" w:color="auto"/>
            </w:tcBorders>
            <w:shd w:val="clear" w:color="auto" w:fill="auto"/>
            <w:hideMark/>
          </w:tcPr>
          <w:p w14:paraId="6391E1C7" w14:textId="66BA55B3" w:rsidR="005F6E58" w:rsidRPr="005F6E58" w:rsidRDefault="005F6E58" w:rsidP="005F6E58">
            <w:pPr>
              <w:spacing w:before="100" w:beforeAutospacing="1" w:after="100" w:afterAutospacing="1" w:line="240" w:lineRule="auto"/>
              <w:textAlignment w:val="baseline"/>
              <w:rPr>
                <w:rFonts w:ascii="Times New Roman" w:eastAsia="Times New Roman" w:hAnsi="Times New Roman" w:cs="Times New Roman"/>
                <w:sz w:val="24"/>
                <w:szCs w:val="24"/>
                <w:lang w:eastAsia="en-ZA"/>
              </w:rPr>
            </w:pPr>
            <w:proofErr w:type="spellStart"/>
            <w:r w:rsidRPr="005F6E58">
              <w:rPr>
                <w:rFonts w:ascii="Calibri" w:eastAsia="Times New Roman" w:hAnsi="Calibri" w:cs="Calibri"/>
                <w:szCs w:val="18"/>
                <w:lang w:eastAsia="en-ZA"/>
              </w:rPr>
              <w:t>Optimi</w:t>
            </w:r>
            <w:r w:rsidR="00E77802">
              <w:rPr>
                <w:rFonts w:ascii="Calibri" w:eastAsia="Times New Roman" w:hAnsi="Calibri" w:cs="Calibri"/>
                <w:szCs w:val="18"/>
                <w:lang w:eastAsia="en-ZA"/>
              </w:rPr>
              <w:t>s</w:t>
            </w:r>
            <w:r w:rsidRPr="005F6E58">
              <w:rPr>
                <w:rFonts w:ascii="Calibri" w:eastAsia="Times New Roman" w:hAnsi="Calibri" w:cs="Calibri"/>
                <w:szCs w:val="18"/>
                <w:lang w:eastAsia="en-ZA"/>
              </w:rPr>
              <w:t>er</w:t>
            </w:r>
            <w:proofErr w:type="spellEnd"/>
            <w:r w:rsidRPr="005F6E58">
              <w:rPr>
                <w:rFonts w:ascii="Calibri" w:eastAsia="Times New Roman" w:hAnsi="Calibri" w:cs="Calibri"/>
                <w:szCs w:val="18"/>
                <w:lang w:eastAsia="en-ZA"/>
              </w:rPr>
              <w:t> </w:t>
            </w:r>
          </w:p>
        </w:tc>
        <w:tc>
          <w:tcPr>
            <w:tcW w:w="2272" w:type="dxa"/>
            <w:tcBorders>
              <w:top w:val="outset" w:sz="6" w:space="0" w:color="auto"/>
              <w:left w:val="outset" w:sz="6" w:space="0" w:color="auto"/>
              <w:bottom w:val="outset" w:sz="6" w:space="0" w:color="auto"/>
              <w:right w:val="outset" w:sz="6" w:space="0" w:color="auto"/>
            </w:tcBorders>
            <w:shd w:val="clear" w:color="auto" w:fill="auto"/>
            <w:hideMark/>
          </w:tcPr>
          <w:p w14:paraId="6E8F7BDD" w14:textId="77777777" w:rsidR="005F6E58" w:rsidRPr="005F6E58" w:rsidRDefault="005F6E58" w:rsidP="005F6E58">
            <w:pPr>
              <w:spacing w:before="100" w:beforeAutospacing="1" w:after="100" w:afterAutospacing="1" w:line="240" w:lineRule="auto"/>
              <w:textAlignment w:val="baseline"/>
              <w:rPr>
                <w:rFonts w:ascii="Times New Roman" w:eastAsia="Times New Roman" w:hAnsi="Times New Roman" w:cs="Times New Roman"/>
                <w:sz w:val="24"/>
                <w:szCs w:val="24"/>
                <w:lang w:eastAsia="en-ZA"/>
              </w:rPr>
            </w:pPr>
            <w:r w:rsidRPr="005F6E58">
              <w:rPr>
                <w:rFonts w:ascii="Calibri" w:eastAsia="Times New Roman" w:hAnsi="Calibri" w:cs="Calibri"/>
                <w:szCs w:val="18"/>
                <w:lang w:eastAsia="en-ZA"/>
              </w:rPr>
              <w:t>SGD, weight decay = 0.01 </w:t>
            </w:r>
          </w:p>
        </w:tc>
      </w:tr>
      <w:tr w:rsidR="005F6E58" w:rsidRPr="005F6E58" w14:paraId="750823B4" w14:textId="77777777" w:rsidTr="00956AE4">
        <w:tc>
          <w:tcPr>
            <w:tcW w:w="2558" w:type="dxa"/>
            <w:tcBorders>
              <w:top w:val="outset" w:sz="6" w:space="0" w:color="auto"/>
              <w:left w:val="outset" w:sz="6" w:space="0" w:color="auto"/>
              <w:bottom w:val="outset" w:sz="6" w:space="0" w:color="auto"/>
              <w:right w:val="outset" w:sz="6" w:space="0" w:color="auto"/>
            </w:tcBorders>
            <w:shd w:val="clear" w:color="auto" w:fill="auto"/>
            <w:hideMark/>
          </w:tcPr>
          <w:p w14:paraId="502D9B3C" w14:textId="77777777" w:rsidR="005F6E58" w:rsidRPr="005F6E58" w:rsidRDefault="005F6E58" w:rsidP="005F6E58">
            <w:pPr>
              <w:spacing w:before="100" w:beforeAutospacing="1" w:after="100" w:afterAutospacing="1" w:line="240" w:lineRule="auto"/>
              <w:textAlignment w:val="baseline"/>
              <w:rPr>
                <w:rFonts w:ascii="Times New Roman" w:eastAsia="Times New Roman" w:hAnsi="Times New Roman" w:cs="Times New Roman"/>
                <w:sz w:val="24"/>
                <w:szCs w:val="24"/>
                <w:lang w:eastAsia="en-ZA"/>
              </w:rPr>
            </w:pPr>
            <w:r w:rsidRPr="005F6E58">
              <w:rPr>
                <w:rFonts w:ascii="Calibri" w:eastAsia="Times New Roman" w:hAnsi="Calibri" w:cs="Calibri"/>
                <w:szCs w:val="18"/>
                <w:lang w:eastAsia="en-ZA"/>
              </w:rPr>
              <w:t>Training Epochs </w:t>
            </w:r>
          </w:p>
        </w:tc>
        <w:tc>
          <w:tcPr>
            <w:tcW w:w="2272" w:type="dxa"/>
            <w:tcBorders>
              <w:top w:val="outset" w:sz="6" w:space="0" w:color="auto"/>
              <w:left w:val="outset" w:sz="6" w:space="0" w:color="auto"/>
              <w:bottom w:val="outset" w:sz="6" w:space="0" w:color="auto"/>
              <w:right w:val="outset" w:sz="6" w:space="0" w:color="auto"/>
            </w:tcBorders>
            <w:shd w:val="clear" w:color="auto" w:fill="auto"/>
            <w:hideMark/>
          </w:tcPr>
          <w:p w14:paraId="00A92BF6" w14:textId="77777777" w:rsidR="005F6E58" w:rsidRPr="005F6E58" w:rsidRDefault="005F6E58" w:rsidP="005F6E58">
            <w:pPr>
              <w:spacing w:before="100" w:beforeAutospacing="1" w:after="100" w:afterAutospacing="1" w:line="240" w:lineRule="auto"/>
              <w:textAlignment w:val="baseline"/>
              <w:rPr>
                <w:rFonts w:ascii="Times New Roman" w:eastAsia="Times New Roman" w:hAnsi="Times New Roman" w:cs="Times New Roman"/>
                <w:sz w:val="24"/>
                <w:szCs w:val="24"/>
                <w:lang w:eastAsia="en-ZA"/>
              </w:rPr>
            </w:pPr>
            <w:r w:rsidRPr="005F6E58">
              <w:rPr>
                <w:rFonts w:ascii="Calibri" w:eastAsia="Times New Roman" w:hAnsi="Calibri" w:cs="Calibri"/>
                <w:szCs w:val="18"/>
                <w:lang w:eastAsia="en-ZA"/>
              </w:rPr>
              <w:t>10000 </w:t>
            </w:r>
          </w:p>
        </w:tc>
      </w:tr>
      <w:tr w:rsidR="00E46067" w:rsidRPr="005F6E58" w14:paraId="23FAA19A" w14:textId="77777777" w:rsidTr="00956AE4">
        <w:tc>
          <w:tcPr>
            <w:tcW w:w="2558" w:type="dxa"/>
            <w:tcBorders>
              <w:top w:val="outset" w:sz="6" w:space="0" w:color="auto"/>
              <w:left w:val="outset" w:sz="6" w:space="0" w:color="auto"/>
              <w:bottom w:val="outset" w:sz="6" w:space="0" w:color="auto"/>
              <w:right w:val="outset" w:sz="6" w:space="0" w:color="auto"/>
            </w:tcBorders>
            <w:shd w:val="clear" w:color="auto" w:fill="auto"/>
          </w:tcPr>
          <w:p w14:paraId="28551D8D" w14:textId="77A4150D" w:rsidR="00E46067" w:rsidRPr="005F6E58" w:rsidRDefault="00E46067" w:rsidP="005F6E58">
            <w:pPr>
              <w:spacing w:before="100" w:beforeAutospacing="1" w:after="100" w:afterAutospacing="1" w:line="240" w:lineRule="auto"/>
              <w:textAlignment w:val="baseline"/>
              <w:rPr>
                <w:rFonts w:ascii="Calibri" w:eastAsia="Times New Roman" w:hAnsi="Calibri" w:cs="Calibri"/>
                <w:szCs w:val="18"/>
                <w:lang w:eastAsia="en-ZA"/>
              </w:rPr>
            </w:pPr>
            <w:r>
              <w:rPr>
                <w:rFonts w:ascii="Calibri" w:eastAsia="Times New Roman" w:hAnsi="Calibri" w:cs="Calibri"/>
                <w:szCs w:val="18"/>
                <w:lang w:eastAsia="en-ZA"/>
              </w:rPr>
              <w:t>D</w:t>
            </w:r>
            <w:r w:rsidR="005C43A8">
              <w:rPr>
                <w:rFonts w:ascii="Calibri" w:eastAsia="Times New Roman" w:hAnsi="Calibri" w:cs="Calibri"/>
                <w:szCs w:val="18"/>
                <w:lang w:eastAsia="en-ZA"/>
              </w:rPr>
              <w:t>ata Split</w:t>
            </w:r>
          </w:p>
        </w:tc>
        <w:tc>
          <w:tcPr>
            <w:tcW w:w="2272" w:type="dxa"/>
            <w:tcBorders>
              <w:top w:val="outset" w:sz="6" w:space="0" w:color="auto"/>
              <w:left w:val="outset" w:sz="6" w:space="0" w:color="auto"/>
              <w:bottom w:val="outset" w:sz="6" w:space="0" w:color="auto"/>
              <w:right w:val="outset" w:sz="6" w:space="0" w:color="auto"/>
            </w:tcBorders>
            <w:shd w:val="clear" w:color="auto" w:fill="auto"/>
          </w:tcPr>
          <w:p w14:paraId="645B773F" w14:textId="5D267CB3" w:rsidR="00E46067" w:rsidRPr="005F6E58" w:rsidRDefault="005C43A8" w:rsidP="005F6E58">
            <w:pPr>
              <w:spacing w:before="100" w:beforeAutospacing="1" w:after="100" w:afterAutospacing="1" w:line="240" w:lineRule="auto"/>
              <w:textAlignment w:val="baseline"/>
              <w:rPr>
                <w:rFonts w:ascii="Calibri" w:eastAsia="Times New Roman" w:hAnsi="Calibri" w:cs="Calibri"/>
                <w:szCs w:val="18"/>
                <w:lang w:eastAsia="en-ZA"/>
              </w:rPr>
            </w:pPr>
            <w:r>
              <w:rPr>
                <w:rFonts w:ascii="Calibri" w:eastAsia="Times New Roman" w:hAnsi="Calibri" w:cs="Calibri"/>
                <w:szCs w:val="18"/>
                <w:lang w:eastAsia="en-ZA"/>
              </w:rPr>
              <w:t>Train:72%</w:t>
            </w:r>
            <w:r w:rsidR="002552F3">
              <w:rPr>
                <w:rFonts w:ascii="Calibri" w:eastAsia="Times New Roman" w:hAnsi="Calibri" w:cs="Calibri"/>
                <w:szCs w:val="18"/>
                <w:lang w:eastAsia="en-ZA"/>
              </w:rPr>
              <w:br/>
            </w:r>
            <w:r>
              <w:rPr>
                <w:rFonts w:ascii="Calibri" w:eastAsia="Times New Roman" w:hAnsi="Calibri" w:cs="Calibri"/>
                <w:szCs w:val="18"/>
                <w:lang w:eastAsia="en-ZA"/>
              </w:rPr>
              <w:t>Validation:8%</w:t>
            </w:r>
            <w:r w:rsidR="002552F3">
              <w:rPr>
                <w:rFonts w:ascii="Calibri" w:eastAsia="Times New Roman" w:hAnsi="Calibri" w:cs="Calibri"/>
                <w:szCs w:val="18"/>
                <w:lang w:eastAsia="en-ZA"/>
              </w:rPr>
              <w:br/>
            </w:r>
            <w:r>
              <w:rPr>
                <w:rFonts w:ascii="Calibri" w:eastAsia="Times New Roman" w:hAnsi="Calibri" w:cs="Calibri"/>
                <w:szCs w:val="18"/>
                <w:lang w:eastAsia="en-ZA"/>
              </w:rPr>
              <w:t>Test:</w:t>
            </w:r>
            <w:r w:rsidR="002552F3">
              <w:rPr>
                <w:rFonts w:ascii="Calibri" w:eastAsia="Times New Roman" w:hAnsi="Calibri" w:cs="Calibri"/>
                <w:szCs w:val="18"/>
                <w:lang w:eastAsia="en-ZA"/>
              </w:rPr>
              <w:t xml:space="preserve"> 20%</w:t>
            </w:r>
          </w:p>
        </w:tc>
      </w:tr>
      <w:tr w:rsidR="005F6E58" w:rsidRPr="005F6E58" w14:paraId="7F2ED60D" w14:textId="77777777" w:rsidTr="00956AE4">
        <w:tc>
          <w:tcPr>
            <w:tcW w:w="2558" w:type="dxa"/>
            <w:tcBorders>
              <w:top w:val="outset" w:sz="6" w:space="0" w:color="auto"/>
              <w:left w:val="outset" w:sz="6" w:space="0" w:color="auto"/>
              <w:bottom w:val="outset" w:sz="6" w:space="0" w:color="auto"/>
              <w:right w:val="outset" w:sz="6" w:space="0" w:color="auto"/>
            </w:tcBorders>
            <w:shd w:val="clear" w:color="auto" w:fill="auto"/>
            <w:hideMark/>
          </w:tcPr>
          <w:p w14:paraId="544E9817" w14:textId="77777777" w:rsidR="005F6E58" w:rsidRPr="005F6E58" w:rsidRDefault="005F6E58" w:rsidP="005F6E58">
            <w:pPr>
              <w:spacing w:before="100" w:beforeAutospacing="1" w:after="100" w:afterAutospacing="1" w:line="240" w:lineRule="auto"/>
              <w:textAlignment w:val="baseline"/>
              <w:rPr>
                <w:rFonts w:ascii="Times New Roman" w:eastAsia="Times New Roman" w:hAnsi="Times New Roman" w:cs="Times New Roman"/>
                <w:sz w:val="24"/>
                <w:szCs w:val="24"/>
                <w:lang w:eastAsia="en-ZA"/>
              </w:rPr>
            </w:pPr>
            <w:r w:rsidRPr="005F6E58">
              <w:rPr>
                <w:rFonts w:ascii="Calibri" w:eastAsia="Times New Roman" w:hAnsi="Calibri" w:cs="Calibri"/>
                <w:szCs w:val="18"/>
                <w:lang w:eastAsia="en-ZA"/>
              </w:rPr>
              <w:t>Batch Size </w:t>
            </w:r>
          </w:p>
        </w:tc>
        <w:tc>
          <w:tcPr>
            <w:tcW w:w="2272" w:type="dxa"/>
            <w:tcBorders>
              <w:top w:val="outset" w:sz="6" w:space="0" w:color="auto"/>
              <w:left w:val="outset" w:sz="6" w:space="0" w:color="auto"/>
              <w:bottom w:val="outset" w:sz="6" w:space="0" w:color="auto"/>
              <w:right w:val="outset" w:sz="6" w:space="0" w:color="auto"/>
            </w:tcBorders>
            <w:shd w:val="clear" w:color="auto" w:fill="auto"/>
            <w:hideMark/>
          </w:tcPr>
          <w:p w14:paraId="662D9EB8" w14:textId="77777777" w:rsidR="005F6E58" w:rsidRPr="005F6E58" w:rsidRDefault="005F6E58" w:rsidP="005F6E58">
            <w:pPr>
              <w:spacing w:before="100" w:beforeAutospacing="1" w:after="100" w:afterAutospacing="1" w:line="240" w:lineRule="auto"/>
              <w:textAlignment w:val="baseline"/>
              <w:rPr>
                <w:rFonts w:ascii="Times New Roman" w:eastAsia="Times New Roman" w:hAnsi="Times New Roman" w:cs="Times New Roman"/>
                <w:sz w:val="24"/>
                <w:szCs w:val="24"/>
                <w:lang w:eastAsia="en-ZA"/>
              </w:rPr>
            </w:pPr>
            <w:r w:rsidRPr="005F6E58">
              <w:rPr>
                <w:rFonts w:ascii="Calibri" w:eastAsia="Times New Roman" w:hAnsi="Calibri" w:cs="Calibri"/>
                <w:szCs w:val="18"/>
                <w:lang w:eastAsia="en-ZA"/>
              </w:rPr>
              <w:t>32 </w:t>
            </w:r>
          </w:p>
        </w:tc>
      </w:tr>
      <w:tr w:rsidR="005F6E58" w:rsidRPr="005F6E58" w14:paraId="555A0A03" w14:textId="77777777" w:rsidTr="00956AE4">
        <w:tc>
          <w:tcPr>
            <w:tcW w:w="2558" w:type="dxa"/>
            <w:tcBorders>
              <w:top w:val="outset" w:sz="6" w:space="0" w:color="auto"/>
              <w:left w:val="outset" w:sz="6" w:space="0" w:color="auto"/>
              <w:bottom w:val="outset" w:sz="6" w:space="0" w:color="auto"/>
              <w:right w:val="outset" w:sz="6" w:space="0" w:color="auto"/>
            </w:tcBorders>
            <w:shd w:val="clear" w:color="auto" w:fill="auto"/>
            <w:hideMark/>
          </w:tcPr>
          <w:p w14:paraId="42D6AF6D" w14:textId="77777777" w:rsidR="005F6E58" w:rsidRPr="005F6E58" w:rsidRDefault="005F6E58" w:rsidP="005F6E58">
            <w:pPr>
              <w:spacing w:before="100" w:beforeAutospacing="1" w:after="100" w:afterAutospacing="1" w:line="240" w:lineRule="auto"/>
              <w:textAlignment w:val="baseline"/>
              <w:rPr>
                <w:rFonts w:ascii="Times New Roman" w:eastAsia="Times New Roman" w:hAnsi="Times New Roman" w:cs="Times New Roman"/>
                <w:sz w:val="24"/>
                <w:szCs w:val="24"/>
                <w:lang w:eastAsia="en-ZA"/>
              </w:rPr>
            </w:pPr>
            <w:r w:rsidRPr="005F6E58">
              <w:rPr>
                <w:rFonts w:ascii="Calibri" w:eastAsia="Times New Roman" w:hAnsi="Calibri" w:cs="Calibri"/>
                <w:szCs w:val="18"/>
                <w:lang w:eastAsia="en-ZA"/>
              </w:rPr>
              <w:t>Learning Rate </w:t>
            </w:r>
          </w:p>
        </w:tc>
        <w:tc>
          <w:tcPr>
            <w:tcW w:w="2272" w:type="dxa"/>
            <w:tcBorders>
              <w:top w:val="outset" w:sz="6" w:space="0" w:color="auto"/>
              <w:left w:val="outset" w:sz="6" w:space="0" w:color="auto"/>
              <w:bottom w:val="outset" w:sz="6" w:space="0" w:color="auto"/>
              <w:right w:val="outset" w:sz="6" w:space="0" w:color="auto"/>
            </w:tcBorders>
            <w:shd w:val="clear" w:color="auto" w:fill="auto"/>
            <w:hideMark/>
          </w:tcPr>
          <w:p w14:paraId="4114C86E" w14:textId="77777777" w:rsidR="005F6E58" w:rsidRPr="005F6E58" w:rsidRDefault="005F6E58" w:rsidP="005F6E58">
            <w:pPr>
              <w:spacing w:before="100" w:beforeAutospacing="1" w:after="100" w:afterAutospacing="1" w:line="240" w:lineRule="auto"/>
              <w:textAlignment w:val="baseline"/>
              <w:rPr>
                <w:rFonts w:ascii="Times New Roman" w:eastAsia="Times New Roman" w:hAnsi="Times New Roman" w:cs="Times New Roman"/>
                <w:sz w:val="24"/>
                <w:szCs w:val="24"/>
                <w:lang w:eastAsia="en-ZA"/>
              </w:rPr>
            </w:pPr>
            <w:r w:rsidRPr="005F6E58">
              <w:rPr>
                <w:rFonts w:ascii="Calibri" w:eastAsia="Times New Roman" w:hAnsi="Calibri" w:cs="Calibri"/>
                <w:szCs w:val="18"/>
                <w:lang w:eastAsia="en-ZA"/>
              </w:rPr>
              <w:t>0.007 </w:t>
            </w:r>
          </w:p>
        </w:tc>
      </w:tr>
      <w:tr w:rsidR="005F6E58" w:rsidRPr="005F6E58" w14:paraId="34C569A8" w14:textId="77777777" w:rsidTr="00956AE4">
        <w:tc>
          <w:tcPr>
            <w:tcW w:w="2558" w:type="dxa"/>
            <w:tcBorders>
              <w:top w:val="outset" w:sz="6" w:space="0" w:color="auto"/>
              <w:left w:val="outset" w:sz="6" w:space="0" w:color="auto"/>
              <w:bottom w:val="outset" w:sz="6" w:space="0" w:color="auto"/>
              <w:right w:val="outset" w:sz="6" w:space="0" w:color="auto"/>
            </w:tcBorders>
            <w:shd w:val="clear" w:color="auto" w:fill="auto"/>
            <w:hideMark/>
          </w:tcPr>
          <w:p w14:paraId="7A3EFE10" w14:textId="77777777" w:rsidR="005F6E58" w:rsidRPr="005F6E58" w:rsidRDefault="005F6E58" w:rsidP="005F6E58">
            <w:pPr>
              <w:spacing w:before="100" w:beforeAutospacing="1" w:after="100" w:afterAutospacing="1" w:line="240" w:lineRule="auto"/>
              <w:textAlignment w:val="baseline"/>
              <w:rPr>
                <w:rFonts w:ascii="Times New Roman" w:eastAsia="Times New Roman" w:hAnsi="Times New Roman" w:cs="Times New Roman"/>
                <w:sz w:val="24"/>
                <w:szCs w:val="24"/>
                <w:lang w:eastAsia="en-ZA"/>
              </w:rPr>
            </w:pPr>
            <w:r w:rsidRPr="005F6E58">
              <w:rPr>
                <w:rFonts w:ascii="Calibri" w:eastAsia="Times New Roman" w:hAnsi="Calibri" w:cs="Calibri"/>
                <w:szCs w:val="18"/>
                <w:lang w:eastAsia="en-ZA"/>
              </w:rPr>
              <w:t>Number of Hidden Layers </w:t>
            </w:r>
          </w:p>
        </w:tc>
        <w:tc>
          <w:tcPr>
            <w:tcW w:w="2272" w:type="dxa"/>
            <w:tcBorders>
              <w:top w:val="outset" w:sz="6" w:space="0" w:color="auto"/>
              <w:left w:val="outset" w:sz="6" w:space="0" w:color="auto"/>
              <w:bottom w:val="outset" w:sz="6" w:space="0" w:color="auto"/>
              <w:right w:val="outset" w:sz="6" w:space="0" w:color="auto"/>
            </w:tcBorders>
            <w:shd w:val="clear" w:color="auto" w:fill="auto"/>
            <w:hideMark/>
          </w:tcPr>
          <w:p w14:paraId="5DA59802" w14:textId="77777777" w:rsidR="005F6E58" w:rsidRPr="005F6E58" w:rsidRDefault="005F6E58" w:rsidP="005F6E58">
            <w:pPr>
              <w:spacing w:before="100" w:beforeAutospacing="1" w:after="100" w:afterAutospacing="1" w:line="240" w:lineRule="auto"/>
              <w:textAlignment w:val="baseline"/>
              <w:rPr>
                <w:rFonts w:ascii="Times New Roman" w:eastAsia="Times New Roman" w:hAnsi="Times New Roman" w:cs="Times New Roman"/>
                <w:sz w:val="24"/>
                <w:szCs w:val="24"/>
                <w:lang w:eastAsia="en-ZA"/>
              </w:rPr>
            </w:pPr>
            <w:r w:rsidRPr="005F6E58">
              <w:rPr>
                <w:rFonts w:ascii="Calibri" w:eastAsia="Times New Roman" w:hAnsi="Calibri" w:cs="Calibri"/>
                <w:szCs w:val="18"/>
                <w:lang w:eastAsia="en-ZA"/>
              </w:rPr>
              <w:t>1 </w:t>
            </w:r>
          </w:p>
        </w:tc>
      </w:tr>
      <w:tr w:rsidR="005F6E58" w:rsidRPr="005F6E58" w14:paraId="358ABA71" w14:textId="77777777" w:rsidTr="00956AE4">
        <w:tc>
          <w:tcPr>
            <w:tcW w:w="2558" w:type="dxa"/>
            <w:tcBorders>
              <w:top w:val="outset" w:sz="6" w:space="0" w:color="auto"/>
              <w:left w:val="outset" w:sz="6" w:space="0" w:color="auto"/>
              <w:bottom w:val="outset" w:sz="6" w:space="0" w:color="auto"/>
              <w:right w:val="outset" w:sz="6" w:space="0" w:color="auto"/>
            </w:tcBorders>
            <w:shd w:val="clear" w:color="auto" w:fill="auto"/>
            <w:hideMark/>
          </w:tcPr>
          <w:p w14:paraId="14731F36" w14:textId="77777777" w:rsidR="005F6E58" w:rsidRPr="005F6E58" w:rsidRDefault="005F6E58" w:rsidP="005F6E58">
            <w:pPr>
              <w:spacing w:before="100" w:beforeAutospacing="1" w:after="100" w:afterAutospacing="1" w:line="240" w:lineRule="auto"/>
              <w:textAlignment w:val="baseline"/>
              <w:rPr>
                <w:rFonts w:ascii="Times New Roman" w:eastAsia="Times New Roman" w:hAnsi="Times New Roman" w:cs="Times New Roman"/>
                <w:sz w:val="24"/>
                <w:szCs w:val="24"/>
                <w:lang w:eastAsia="en-ZA"/>
              </w:rPr>
            </w:pPr>
            <w:r w:rsidRPr="005F6E58">
              <w:rPr>
                <w:rFonts w:ascii="Calibri" w:eastAsia="Times New Roman" w:hAnsi="Calibri" w:cs="Calibri"/>
                <w:szCs w:val="18"/>
                <w:lang w:eastAsia="en-ZA"/>
              </w:rPr>
              <w:t>Hidden Layers: Inputs and Outputs </w:t>
            </w:r>
          </w:p>
        </w:tc>
        <w:tc>
          <w:tcPr>
            <w:tcW w:w="2272" w:type="dxa"/>
            <w:tcBorders>
              <w:top w:val="outset" w:sz="6" w:space="0" w:color="auto"/>
              <w:left w:val="outset" w:sz="6" w:space="0" w:color="auto"/>
              <w:bottom w:val="outset" w:sz="6" w:space="0" w:color="auto"/>
              <w:right w:val="outset" w:sz="6" w:space="0" w:color="auto"/>
            </w:tcBorders>
            <w:shd w:val="clear" w:color="auto" w:fill="auto"/>
            <w:hideMark/>
          </w:tcPr>
          <w:p w14:paraId="1F81118B" w14:textId="77777777" w:rsidR="005F6E58" w:rsidRPr="005F6E58" w:rsidRDefault="005F6E58" w:rsidP="005F6E58">
            <w:pPr>
              <w:spacing w:before="100" w:beforeAutospacing="1" w:after="100" w:afterAutospacing="1" w:line="240" w:lineRule="auto"/>
              <w:textAlignment w:val="baseline"/>
              <w:rPr>
                <w:rFonts w:ascii="Times New Roman" w:eastAsia="Times New Roman" w:hAnsi="Times New Roman" w:cs="Times New Roman"/>
                <w:sz w:val="24"/>
                <w:szCs w:val="24"/>
                <w:lang w:eastAsia="en-ZA"/>
              </w:rPr>
            </w:pPr>
            <w:r w:rsidRPr="005F6E58">
              <w:rPr>
                <w:rFonts w:ascii="Calibri" w:eastAsia="Times New Roman" w:hAnsi="Calibri" w:cs="Calibri"/>
                <w:szCs w:val="18"/>
                <w:lang w:eastAsia="en-ZA"/>
              </w:rPr>
              <w:t>1: (512) =&gt; (256) </w:t>
            </w:r>
          </w:p>
        </w:tc>
      </w:tr>
      <w:tr w:rsidR="005F6E58" w:rsidRPr="005F6E58" w14:paraId="05432B45" w14:textId="77777777" w:rsidTr="00956AE4">
        <w:tc>
          <w:tcPr>
            <w:tcW w:w="2558" w:type="dxa"/>
            <w:tcBorders>
              <w:top w:val="outset" w:sz="6" w:space="0" w:color="auto"/>
              <w:left w:val="outset" w:sz="6" w:space="0" w:color="auto"/>
              <w:bottom w:val="outset" w:sz="6" w:space="0" w:color="auto"/>
              <w:right w:val="outset" w:sz="6" w:space="0" w:color="auto"/>
            </w:tcBorders>
            <w:shd w:val="clear" w:color="auto" w:fill="auto"/>
            <w:hideMark/>
          </w:tcPr>
          <w:p w14:paraId="261F5CB1" w14:textId="01CE1C92" w:rsidR="005F6E58" w:rsidRPr="005F6E58" w:rsidRDefault="005F6E58" w:rsidP="005F6E58">
            <w:pPr>
              <w:spacing w:before="100" w:beforeAutospacing="1" w:after="100" w:afterAutospacing="1" w:line="240" w:lineRule="auto"/>
              <w:textAlignment w:val="baseline"/>
              <w:rPr>
                <w:rFonts w:ascii="Times New Roman" w:eastAsia="Times New Roman" w:hAnsi="Times New Roman" w:cs="Times New Roman"/>
                <w:sz w:val="24"/>
                <w:szCs w:val="24"/>
                <w:lang w:eastAsia="en-ZA"/>
              </w:rPr>
            </w:pPr>
            <w:r w:rsidRPr="005F6E58">
              <w:rPr>
                <w:rFonts w:ascii="Calibri" w:eastAsia="Times New Roman" w:hAnsi="Calibri" w:cs="Calibri"/>
                <w:szCs w:val="18"/>
                <w:lang w:eastAsia="en-ZA"/>
              </w:rPr>
              <w:t xml:space="preserve">Batch </w:t>
            </w:r>
            <w:proofErr w:type="spellStart"/>
            <w:r w:rsidRPr="005F6E58">
              <w:rPr>
                <w:rFonts w:ascii="Calibri" w:eastAsia="Times New Roman" w:hAnsi="Calibri" w:cs="Calibri"/>
                <w:szCs w:val="18"/>
                <w:lang w:eastAsia="en-ZA"/>
              </w:rPr>
              <w:t>Normali</w:t>
            </w:r>
            <w:r w:rsidR="00E77802">
              <w:rPr>
                <w:rFonts w:ascii="Calibri" w:eastAsia="Times New Roman" w:hAnsi="Calibri" w:cs="Calibri"/>
                <w:szCs w:val="18"/>
                <w:lang w:eastAsia="en-ZA"/>
              </w:rPr>
              <w:t>s</w:t>
            </w:r>
            <w:r w:rsidRPr="005F6E58">
              <w:rPr>
                <w:rFonts w:ascii="Calibri" w:eastAsia="Times New Roman" w:hAnsi="Calibri" w:cs="Calibri"/>
                <w:szCs w:val="18"/>
                <w:lang w:eastAsia="en-ZA"/>
              </w:rPr>
              <w:t>ation</w:t>
            </w:r>
            <w:proofErr w:type="spellEnd"/>
            <w:r w:rsidRPr="005F6E58">
              <w:rPr>
                <w:rFonts w:ascii="Calibri" w:eastAsia="Times New Roman" w:hAnsi="Calibri" w:cs="Calibri"/>
                <w:szCs w:val="18"/>
                <w:lang w:eastAsia="en-ZA"/>
              </w:rPr>
              <w:t> </w:t>
            </w:r>
          </w:p>
        </w:tc>
        <w:tc>
          <w:tcPr>
            <w:tcW w:w="2272" w:type="dxa"/>
            <w:tcBorders>
              <w:top w:val="outset" w:sz="6" w:space="0" w:color="auto"/>
              <w:left w:val="outset" w:sz="6" w:space="0" w:color="auto"/>
              <w:bottom w:val="outset" w:sz="6" w:space="0" w:color="auto"/>
              <w:right w:val="outset" w:sz="6" w:space="0" w:color="auto"/>
            </w:tcBorders>
            <w:shd w:val="clear" w:color="auto" w:fill="auto"/>
            <w:hideMark/>
          </w:tcPr>
          <w:p w14:paraId="1C33AB66" w14:textId="77777777" w:rsidR="005F6E58" w:rsidRPr="005F6E58" w:rsidRDefault="005F6E58" w:rsidP="005F6E58">
            <w:pPr>
              <w:spacing w:before="100" w:beforeAutospacing="1" w:after="100" w:afterAutospacing="1" w:line="240" w:lineRule="auto"/>
              <w:textAlignment w:val="baseline"/>
              <w:rPr>
                <w:rFonts w:ascii="Times New Roman" w:eastAsia="Times New Roman" w:hAnsi="Times New Roman" w:cs="Times New Roman"/>
                <w:sz w:val="24"/>
                <w:szCs w:val="24"/>
                <w:lang w:eastAsia="en-ZA"/>
              </w:rPr>
            </w:pPr>
            <w:r w:rsidRPr="005F6E58">
              <w:rPr>
                <w:rFonts w:ascii="Calibri" w:eastAsia="Times New Roman" w:hAnsi="Calibri" w:cs="Calibri"/>
                <w:szCs w:val="18"/>
                <w:lang w:eastAsia="en-ZA"/>
              </w:rPr>
              <w:t>- </w:t>
            </w:r>
          </w:p>
        </w:tc>
      </w:tr>
      <w:tr w:rsidR="005F6E58" w:rsidRPr="005F6E58" w14:paraId="23B0CFEA" w14:textId="77777777" w:rsidTr="00956AE4">
        <w:tc>
          <w:tcPr>
            <w:tcW w:w="2558" w:type="dxa"/>
            <w:tcBorders>
              <w:top w:val="outset" w:sz="6" w:space="0" w:color="auto"/>
              <w:left w:val="outset" w:sz="6" w:space="0" w:color="auto"/>
              <w:bottom w:val="outset" w:sz="6" w:space="0" w:color="auto"/>
              <w:right w:val="outset" w:sz="6" w:space="0" w:color="auto"/>
            </w:tcBorders>
            <w:shd w:val="clear" w:color="auto" w:fill="auto"/>
            <w:hideMark/>
          </w:tcPr>
          <w:p w14:paraId="7CDFA6EB" w14:textId="77777777" w:rsidR="005F6E58" w:rsidRPr="005F6E58" w:rsidRDefault="005F6E58" w:rsidP="005F6E58">
            <w:pPr>
              <w:spacing w:before="100" w:beforeAutospacing="1" w:after="100" w:afterAutospacing="1" w:line="240" w:lineRule="auto"/>
              <w:textAlignment w:val="baseline"/>
              <w:rPr>
                <w:rFonts w:ascii="Times New Roman" w:eastAsia="Times New Roman" w:hAnsi="Times New Roman" w:cs="Times New Roman"/>
                <w:sz w:val="24"/>
                <w:szCs w:val="24"/>
                <w:lang w:eastAsia="en-ZA"/>
              </w:rPr>
            </w:pPr>
            <w:r w:rsidRPr="005F6E58">
              <w:rPr>
                <w:rFonts w:ascii="Calibri" w:eastAsia="Times New Roman" w:hAnsi="Calibri" w:cs="Calibri"/>
                <w:szCs w:val="18"/>
                <w:lang w:eastAsia="en-ZA"/>
              </w:rPr>
              <w:t>Early Stopping Patience </w:t>
            </w:r>
          </w:p>
        </w:tc>
        <w:tc>
          <w:tcPr>
            <w:tcW w:w="2272" w:type="dxa"/>
            <w:tcBorders>
              <w:top w:val="outset" w:sz="6" w:space="0" w:color="auto"/>
              <w:left w:val="outset" w:sz="6" w:space="0" w:color="auto"/>
              <w:bottom w:val="outset" w:sz="6" w:space="0" w:color="auto"/>
              <w:right w:val="outset" w:sz="6" w:space="0" w:color="auto"/>
            </w:tcBorders>
            <w:shd w:val="clear" w:color="auto" w:fill="auto"/>
            <w:hideMark/>
          </w:tcPr>
          <w:p w14:paraId="2B136FB2" w14:textId="77777777" w:rsidR="005F6E58" w:rsidRPr="005F6E58" w:rsidRDefault="005F6E58" w:rsidP="005F6E58">
            <w:pPr>
              <w:spacing w:before="100" w:beforeAutospacing="1" w:after="100" w:afterAutospacing="1" w:line="240" w:lineRule="auto"/>
              <w:textAlignment w:val="baseline"/>
              <w:rPr>
                <w:rFonts w:ascii="Times New Roman" w:eastAsia="Times New Roman" w:hAnsi="Times New Roman" w:cs="Times New Roman"/>
                <w:sz w:val="24"/>
                <w:szCs w:val="24"/>
                <w:lang w:eastAsia="en-ZA"/>
              </w:rPr>
            </w:pPr>
            <w:r w:rsidRPr="005F6E58">
              <w:rPr>
                <w:rFonts w:ascii="Calibri" w:eastAsia="Times New Roman" w:hAnsi="Calibri" w:cs="Calibri"/>
                <w:szCs w:val="18"/>
                <w:lang w:eastAsia="en-ZA"/>
              </w:rPr>
              <w:t>20 </w:t>
            </w:r>
          </w:p>
        </w:tc>
      </w:tr>
      <w:tr w:rsidR="005F6E58" w:rsidRPr="005F6E58" w14:paraId="5DB9292A" w14:textId="77777777" w:rsidTr="00956AE4">
        <w:tc>
          <w:tcPr>
            <w:tcW w:w="2558" w:type="dxa"/>
            <w:tcBorders>
              <w:top w:val="outset" w:sz="6" w:space="0" w:color="auto"/>
              <w:left w:val="outset" w:sz="6" w:space="0" w:color="auto"/>
              <w:bottom w:val="outset" w:sz="6" w:space="0" w:color="auto"/>
              <w:right w:val="outset" w:sz="6" w:space="0" w:color="auto"/>
            </w:tcBorders>
            <w:shd w:val="clear" w:color="auto" w:fill="auto"/>
            <w:hideMark/>
          </w:tcPr>
          <w:p w14:paraId="51250C17" w14:textId="77777777" w:rsidR="005F6E58" w:rsidRPr="005F6E58" w:rsidRDefault="005F6E58" w:rsidP="005F6E58">
            <w:pPr>
              <w:spacing w:before="100" w:beforeAutospacing="1" w:after="100" w:afterAutospacing="1" w:line="240" w:lineRule="auto"/>
              <w:textAlignment w:val="baseline"/>
              <w:rPr>
                <w:rFonts w:ascii="Times New Roman" w:eastAsia="Times New Roman" w:hAnsi="Times New Roman" w:cs="Times New Roman"/>
                <w:sz w:val="24"/>
                <w:szCs w:val="24"/>
                <w:lang w:eastAsia="en-ZA"/>
              </w:rPr>
            </w:pPr>
            <w:r w:rsidRPr="005F6E58">
              <w:rPr>
                <w:rFonts w:ascii="Calibri" w:eastAsia="Times New Roman" w:hAnsi="Calibri" w:cs="Calibri"/>
                <w:szCs w:val="18"/>
                <w:lang w:eastAsia="en-ZA"/>
              </w:rPr>
              <w:t>Drop Out Rate </w:t>
            </w:r>
          </w:p>
        </w:tc>
        <w:tc>
          <w:tcPr>
            <w:tcW w:w="2272" w:type="dxa"/>
            <w:tcBorders>
              <w:top w:val="outset" w:sz="6" w:space="0" w:color="auto"/>
              <w:left w:val="outset" w:sz="6" w:space="0" w:color="auto"/>
              <w:bottom w:val="outset" w:sz="6" w:space="0" w:color="auto"/>
              <w:right w:val="outset" w:sz="6" w:space="0" w:color="auto"/>
            </w:tcBorders>
            <w:shd w:val="clear" w:color="auto" w:fill="auto"/>
            <w:hideMark/>
          </w:tcPr>
          <w:p w14:paraId="154D9E28" w14:textId="77777777" w:rsidR="005F6E58" w:rsidRPr="005F6E58" w:rsidRDefault="005F6E58" w:rsidP="005F6E58">
            <w:pPr>
              <w:spacing w:before="100" w:beforeAutospacing="1" w:after="100" w:afterAutospacing="1" w:line="240" w:lineRule="auto"/>
              <w:textAlignment w:val="baseline"/>
              <w:rPr>
                <w:rFonts w:ascii="Times New Roman" w:eastAsia="Times New Roman" w:hAnsi="Times New Roman" w:cs="Times New Roman"/>
                <w:sz w:val="24"/>
                <w:szCs w:val="24"/>
                <w:lang w:eastAsia="en-ZA"/>
              </w:rPr>
            </w:pPr>
            <w:r w:rsidRPr="005F6E58">
              <w:rPr>
                <w:rFonts w:ascii="Calibri" w:eastAsia="Times New Roman" w:hAnsi="Calibri" w:cs="Calibri"/>
                <w:szCs w:val="18"/>
                <w:lang w:eastAsia="en-ZA"/>
              </w:rPr>
              <w:t>0.1 </w:t>
            </w:r>
          </w:p>
        </w:tc>
      </w:tr>
      <w:tr w:rsidR="005F6E58" w:rsidRPr="005F6E58" w14:paraId="1A760213" w14:textId="77777777" w:rsidTr="00956AE4">
        <w:tc>
          <w:tcPr>
            <w:tcW w:w="2558" w:type="dxa"/>
            <w:tcBorders>
              <w:top w:val="outset" w:sz="6" w:space="0" w:color="auto"/>
              <w:left w:val="outset" w:sz="6" w:space="0" w:color="auto"/>
              <w:bottom w:val="outset" w:sz="6" w:space="0" w:color="auto"/>
              <w:right w:val="outset" w:sz="6" w:space="0" w:color="auto"/>
            </w:tcBorders>
            <w:shd w:val="clear" w:color="auto" w:fill="auto"/>
            <w:hideMark/>
          </w:tcPr>
          <w:p w14:paraId="236D18C9" w14:textId="77777777" w:rsidR="005F6E58" w:rsidRPr="005F6E58" w:rsidRDefault="005F6E58" w:rsidP="005F6E58">
            <w:pPr>
              <w:spacing w:before="100" w:beforeAutospacing="1" w:after="100" w:afterAutospacing="1" w:line="240" w:lineRule="auto"/>
              <w:textAlignment w:val="baseline"/>
              <w:rPr>
                <w:rFonts w:ascii="Times New Roman" w:eastAsia="Times New Roman" w:hAnsi="Times New Roman" w:cs="Times New Roman"/>
                <w:sz w:val="24"/>
                <w:szCs w:val="24"/>
                <w:lang w:eastAsia="en-ZA"/>
              </w:rPr>
            </w:pPr>
            <w:r w:rsidRPr="005F6E58">
              <w:rPr>
                <w:rFonts w:ascii="Calibri" w:eastAsia="Times New Roman" w:hAnsi="Calibri" w:cs="Calibri"/>
                <w:szCs w:val="18"/>
                <w:lang w:eastAsia="en-ZA"/>
              </w:rPr>
              <w:t>Last Epoch Information </w:t>
            </w:r>
          </w:p>
        </w:tc>
        <w:tc>
          <w:tcPr>
            <w:tcW w:w="2272" w:type="dxa"/>
            <w:tcBorders>
              <w:top w:val="outset" w:sz="6" w:space="0" w:color="auto"/>
              <w:left w:val="outset" w:sz="6" w:space="0" w:color="auto"/>
              <w:bottom w:val="outset" w:sz="6" w:space="0" w:color="auto"/>
              <w:right w:val="outset" w:sz="6" w:space="0" w:color="auto"/>
            </w:tcBorders>
            <w:shd w:val="clear" w:color="auto" w:fill="auto"/>
            <w:hideMark/>
          </w:tcPr>
          <w:p w14:paraId="2B5C9968" w14:textId="77777777" w:rsidR="005F6E58" w:rsidRPr="005F6E58" w:rsidRDefault="005F6E58" w:rsidP="005F6E58">
            <w:pPr>
              <w:spacing w:before="100" w:beforeAutospacing="1" w:after="100" w:afterAutospacing="1" w:line="240" w:lineRule="auto"/>
              <w:jc w:val="left"/>
              <w:textAlignment w:val="baseline"/>
              <w:rPr>
                <w:rFonts w:ascii="Times New Roman" w:eastAsia="Times New Roman" w:hAnsi="Times New Roman" w:cs="Times New Roman"/>
                <w:sz w:val="24"/>
                <w:szCs w:val="24"/>
                <w:lang w:eastAsia="en-ZA"/>
              </w:rPr>
            </w:pPr>
            <w:r w:rsidRPr="005F6E58">
              <w:rPr>
                <w:rFonts w:ascii="Calibri" w:eastAsia="Times New Roman" w:hAnsi="Calibri" w:cs="Calibri"/>
                <w:szCs w:val="18"/>
                <w:lang w:eastAsia="en-ZA"/>
              </w:rPr>
              <w:t>Epoch 296: | Train Loss: 1.04244 | Val Loss: 1.12140 | Train Acc: 80.000| Val Acc: 48.077 </w:t>
            </w:r>
          </w:p>
        </w:tc>
      </w:tr>
      <w:tr w:rsidR="005F6E58" w:rsidRPr="005F6E58" w14:paraId="6101E3CF" w14:textId="77777777" w:rsidTr="00956AE4">
        <w:tc>
          <w:tcPr>
            <w:tcW w:w="2558" w:type="dxa"/>
            <w:tcBorders>
              <w:top w:val="outset" w:sz="6" w:space="0" w:color="auto"/>
              <w:left w:val="outset" w:sz="6" w:space="0" w:color="auto"/>
              <w:bottom w:val="outset" w:sz="6" w:space="0" w:color="auto"/>
              <w:right w:val="outset" w:sz="6" w:space="0" w:color="auto"/>
            </w:tcBorders>
            <w:shd w:val="clear" w:color="auto" w:fill="auto"/>
            <w:hideMark/>
          </w:tcPr>
          <w:p w14:paraId="3C3A5DD5" w14:textId="77777777" w:rsidR="005F6E58" w:rsidRPr="005F6E58" w:rsidRDefault="005F6E58" w:rsidP="005F6E58">
            <w:pPr>
              <w:spacing w:before="100" w:beforeAutospacing="1" w:after="100" w:afterAutospacing="1" w:line="240" w:lineRule="auto"/>
              <w:textAlignment w:val="baseline"/>
              <w:rPr>
                <w:rFonts w:ascii="Times New Roman" w:eastAsia="Times New Roman" w:hAnsi="Times New Roman" w:cs="Times New Roman"/>
                <w:sz w:val="24"/>
                <w:szCs w:val="24"/>
                <w:lang w:eastAsia="en-ZA"/>
              </w:rPr>
            </w:pPr>
            <w:r w:rsidRPr="005F6E58">
              <w:rPr>
                <w:rFonts w:ascii="Calibri" w:eastAsia="Times New Roman" w:hAnsi="Calibri" w:cs="Calibri"/>
                <w:szCs w:val="18"/>
                <w:lang w:eastAsia="en-ZA"/>
              </w:rPr>
              <w:t>Test Accuracy </w:t>
            </w:r>
          </w:p>
        </w:tc>
        <w:tc>
          <w:tcPr>
            <w:tcW w:w="2272" w:type="dxa"/>
            <w:tcBorders>
              <w:top w:val="outset" w:sz="6" w:space="0" w:color="auto"/>
              <w:left w:val="outset" w:sz="6" w:space="0" w:color="auto"/>
              <w:bottom w:val="outset" w:sz="6" w:space="0" w:color="auto"/>
              <w:right w:val="outset" w:sz="6" w:space="0" w:color="auto"/>
            </w:tcBorders>
            <w:shd w:val="clear" w:color="auto" w:fill="auto"/>
            <w:hideMark/>
          </w:tcPr>
          <w:p w14:paraId="262E806F" w14:textId="77777777" w:rsidR="005F6E58" w:rsidRPr="005F6E58" w:rsidRDefault="005F6E58" w:rsidP="005F6E58">
            <w:pPr>
              <w:spacing w:before="100" w:beforeAutospacing="1" w:after="100" w:afterAutospacing="1" w:line="240" w:lineRule="auto"/>
              <w:jc w:val="left"/>
              <w:textAlignment w:val="baseline"/>
              <w:rPr>
                <w:rFonts w:ascii="Times New Roman" w:eastAsia="Times New Roman" w:hAnsi="Times New Roman" w:cs="Times New Roman"/>
                <w:sz w:val="24"/>
                <w:szCs w:val="24"/>
                <w:lang w:eastAsia="en-ZA"/>
              </w:rPr>
            </w:pPr>
            <w:r w:rsidRPr="005F6E58">
              <w:rPr>
                <w:rFonts w:ascii="Calibri" w:eastAsia="Times New Roman" w:hAnsi="Calibri" w:cs="Calibri"/>
                <w:szCs w:val="18"/>
                <w:lang w:eastAsia="en-ZA"/>
              </w:rPr>
              <w:t>52% </w:t>
            </w:r>
          </w:p>
        </w:tc>
      </w:tr>
    </w:tbl>
    <w:p w14:paraId="3D0DA04E" w14:textId="1C8EB143" w:rsidR="000D62ED" w:rsidRPr="009639CF" w:rsidRDefault="003735B7" w:rsidP="001D6E77">
      <w:pPr>
        <w:pStyle w:val="Abstract"/>
      </w:pPr>
      <w:r w:rsidRPr="009639CF">
        <w:t>The</w:t>
      </w:r>
      <w:r w:rsidR="004C1770" w:rsidRPr="009639CF">
        <w:t xml:space="preserve"> </w:t>
      </w:r>
      <w:r w:rsidR="0049377C" w:rsidRPr="009639CF">
        <w:t xml:space="preserve">reason we chose this model as our final model is because of its </w:t>
      </w:r>
      <w:r w:rsidR="003B7697" w:rsidRPr="009639CF">
        <w:t xml:space="preserve">superior </w:t>
      </w:r>
      <w:r w:rsidR="0049377C" w:rsidRPr="009639CF">
        <w:t xml:space="preserve">accuracy, precision, and </w:t>
      </w:r>
      <w:proofErr w:type="spellStart"/>
      <w:r w:rsidR="0049377C" w:rsidRPr="009F12C1">
        <w:t>generali</w:t>
      </w:r>
      <w:r w:rsidR="00E77802">
        <w:t>s</w:t>
      </w:r>
      <w:r w:rsidR="0049377C" w:rsidRPr="009F12C1">
        <w:t>ation</w:t>
      </w:r>
      <w:proofErr w:type="spellEnd"/>
      <w:r w:rsidR="003B7697" w:rsidRPr="009639CF">
        <w:t xml:space="preserve"> over </w:t>
      </w:r>
      <w:r w:rsidR="00D84A31" w:rsidRPr="009639CF">
        <w:t>other configurations</w:t>
      </w:r>
      <w:r w:rsidR="00C50AB2" w:rsidRPr="009639CF">
        <w:t xml:space="preserve">. The output class distribution over these train, validation, and test sets is </w:t>
      </w:r>
      <w:proofErr w:type="spellStart"/>
      <w:r w:rsidR="00C50AB2" w:rsidRPr="009F12C1">
        <w:t>standardi</w:t>
      </w:r>
      <w:r w:rsidR="00E77802">
        <w:t>s</w:t>
      </w:r>
      <w:r w:rsidR="00C50AB2" w:rsidRPr="009F12C1">
        <w:t>ed</w:t>
      </w:r>
      <w:proofErr w:type="spellEnd"/>
      <w:r w:rsidR="00C50AB2" w:rsidRPr="009639CF">
        <w:t xml:space="preserve"> so all classes are represented fairly in each split.</w:t>
      </w:r>
      <w:r w:rsidR="000D62ED" w:rsidRPr="009639CF">
        <w:t xml:space="preserve"> The following split was used:</w:t>
      </w:r>
      <w:r w:rsidR="00C50AB2" w:rsidRPr="009639CF">
        <w:t xml:space="preserve"> </w:t>
      </w:r>
      <w:r w:rsidR="00306F4B" w:rsidRPr="009639CF">
        <w:t>72</w:t>
      </w:r>
      <w:r w:rsidR="00945392" w:rsidRPr="009639CF">
        <w:t xml:space="preserve">% Training, </w:t>
      </w:r>
      <w:r w:rsidR="00306F4B" w:rsidRPr="009639CF">
        <w:t>8</w:t>
      </w:r>
      <w:r w:rsidR="00945392" w:rsidRPr="009639CF">
        <w:t xml:space="preserve">% Validation, and </w:t>
      </w:r>
      <w:r w:rsidR="00306F4B" w:rsidRPr="009639CF">
        <w:t>20</w:t>
      </w:r>
      <w:r w:rsidR="00945392" w:rsidRPr="009639CF">
        <w:t>% Test</w:t>
      </w:r>
      <w:r w:rsidR="002F0927" w:rsidRPr="009639CF">
        <w:t xml:space="preserve">. This was the best split as can be seen </w:t>
      </w:r>
      <w:r w:rsidR="000B615E" w:rsidRPr="009639CF">
        <w:t xml:space="preserve">by comparing it to the results of Appendix AK and Appendix AL, which had the same configuration but different </w:t>
      </w:r>
      <w:r w:rsidR="00C50AB2" w:rsidRPr="009639CF">
        <w:lastRenderedPageBreak/>
        <w:t>data splits</w:t>
      </w:r>
      <w:r w:rsidR="000D62ED" w:rsidRPr="009639CF">
        <w:t>. The output class distribution between sets can be</w:t>
      </w:r>
      <w:r w:rsidR="00E21236" w:rsidRPr="009639CF">
        <w:t xml:space="preserve"> seen in </w:t>
      </w:r>
      <w:r w:rsidR="00697ABB" w:rsidRPr="009F12C1">
        <w:t>Appendix Data Image B.</w:t>
      </w:r>
      <w:r w:rsidR="00FD66D0" w:rsidRPr="009639CF">
        <w:t xml:space="preserve"> </w:t>
      </w:r>
    </w:p>
    <w:p w14:paraId="3C95DFF1" w14:textId="7E117568" w:rsidR="006B3CAF" w:rsidRPr="009639CF" w:rsidRDefault="00DA1AF2" w:rsidP="001D6E77">
      <w:pPr>
        <w:pStyle w:val="Abstract"/>
      </w:pPr>
      <w:r w:rsidRPr="009639CF">
        <w:t>Thi</w:t>
      </w:r>
      <w:r w:rsidR="00E46067" w:rsidRPr="009639CF">
        <w:t xml:space="preserve">s final version of the model, with the </w:t>
      </w:r>
      <w:r w:rsidR="00AF0231" w:rsidRPr="009639CF">
        <w:t xml:space="preserve">above specifications, performed </w:t>
      </w:r>
      <w:r w:rsidR="00874602" w:rsidRPr="009639CF">
        <w:t>as follows:</w:t>
      </w:r>
    </w:p>
    <w:p w14:paraId="7ED20406" w14:textId="007992A5" w:rsidR="00874602" w:rsidRPr="009639CF" w:rsidRDefault="00874602" w:rsidP="001D6E77">
      <w:pPr>
        <w:pStyle w:val="Abstract"/>
      </w:pPr>
      <w:r w:rsidRPr="009639CF">
        <w:rPr>
          <w:noProof/>
        </w:rPr>
        <w:drawing>
          <wp:inline distT="0" distB="0" distL="0" distR="0" wp14:anchorId="7290D835" wp14:editId="13E6290D">
            <wp:extent cx="3048000" cy="15024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1502410"/>
                    </a:xfrm>
                    <a:prstGeom prst="rect">
                      <a:avLst/>
                    </a:prstGeom>
                    <a:noFill/>
                    <a:ln>
                      <a:noFill/>
                    </a:ln>
                  </pic:spPr>
                </pic:pic>
              </a:graphicData>
            </a:graphic>
          </wp:inline>
        </w:drawing>
      </w:r>
    </w:p>
    <w:p w14:paraId="52FB7684" w14:textId="1C68774A" w:rsidR="00D322A6" w:rsidRPr="009639CF" w:rsidRDefault="00D322A6" w:rsidP="001D6E77">
      <w:pPr>
        <w:pStyle w:val="Abstract"/>
      </w:pPr>
      <w:r w:rsidRPr="009639CF">
        <w:t xml:space="preserve">The values of the model fluctuate each time it is run, </w:t>
      </w:r>
      <w:r w:rsidR="00750464" w:rsidRPr="009639CF">
        <w:t xml:space="preserve">so there is a margin of error for all the values including accuracy. From all the trial runs the margin seems to be between +- </w:t>
      </w:r>
      <w:r w:rsidR="004B6CA1" w:rsidRPr="009639CF">
        <w:t xml:space="preserve">3% and 5%. </w:t>
      </w:r>
      <w:r w:rsidR="00691E75" w:rsidRPr="009639CF">
        <w:t xml:space="preserve">52% is the highest performing accuracy from all model specifications, </w:t>
      </w:r>
      <w:r w:rsidR="000E04DE" w:rsidRPr="009639CF">
        <w:t>and the precision has performed reasonably well comparatively to the other experiment data from the appendix.</w:t>
      </w:r>
      <w:r w:rsidR="00642E01" w:rsidRPr="009639CF">
        <w:t xml:space="preserve"> With </w:t>
      </w:r>
      <w:proofErr w:type="spellStart"/>
      <w:r w:rsidR="00346836" w:rsidRPr="009639CF">
        <w:t>regulari</w:t>
      </w:r>
      <w:r w:rsidR="00E77802">
        <w:t>s</w:t>
      </w:r>
      <w:r w:rsidR="00346836" w:rsidRPr="009639CF">
        <w:t>ation</w:t>
      </w:r>
      <w:proofErr w:type="spellEnd"/>
      <w:r w:rsidR="00346836" w:rsidRPr="009639CF">
        <w:t xml:space="preserve"> techniques such as weight decay, </w:t>
      </w:r>
      <w:proofErr w:type="spellStart"/>
      <w:r w:rsidR="00346836" w:rsidRPr="009639CF">
        <w:t>drop out</w:t>
      </w:r>
      <w:proofErr w:type="spellEnd"/>
      <w:r w:rsidR="00346836" w:rsidRPr="009639CF">
        <w:t xml:space="preserve"> rates, </w:t>
      </w:r>
      <w:r w:rsidR="00C66921" w:rsidRPr="009639CF">
        <w:t>and early stopping</w:t>
      </w:r>
      <w:r w:rsidR="00346836" w:rsidRPr="009639CF">
        <w:t xml:space="preserve"> we were also able to </w:t>
      </w:r>
      <w:proofErr w:type="spellStart"/>
      <w:r w:rsidR="00346836" w:rsidRPr="009639CF">
        <w:t>minimi</w:t>
      </w:r>
      <w:r w:rsidR="00E77802">
        <w:t>s</w:t>
      </w:r>
      <w:r w:rsidR="00346836" w:rsidRPr="009639CF">
        <w:t>e</w:t>
      </w:r>
      <w:proofErr w:type="spellEnd"/>
      <w:r w:rsidR="00346836" w:rsidRPr="009639CF">
        <w:t xml:space="preserve"> overfitting of the data, </w:t>
      </w:r>
      <w:r w:rsidR="00C66921" w:rsidRPr="009639CF">
        <w:t xml:space="preserve">which we mostly tracked </w:t>
      </w:r>
      <w:r w:rsidR="006027B3" w:rsidRPr="009639CF">
        <w:t xml:space="preserve">via printing </w:t>
      </w:r>
      <w:r w:rsidR="002A1AF2" w:rsidRPr="009639CF">
        <w:t xml:space="preserve">information after each Epoch, in the format shown in the table as ‘Last Epoch Information’, and </w:t>
      </w:r>
      <w:r w:rsidR="00C66921" w:rsidRPr="009639CF">
        <w:t>visually in the form of the graph</w:t>
      </w:r>
      <w:r w:rsidR="00E56233" w:rsidRPr="009639CF">
        <w:t>s</w:t>
      </w:r>
      <w:r w:rsidR="00C66921" w:rsidRPr="009639CF">
        <w:t xml:space="preserve"> below: </w:t>
      </w:r>
    </w:p>
    <w:p w14:paraId="2C230092" w14:textId="55BC2D77" w:rsidR="00E56233" w:rsidRDefault="00E56233">
      <w:pPr>
        <w:spacing w:line="240" w:lineRule="auto"/>
        <w:jc w:val="left"/>
        <w:rPr>
          <w:lang w:eastAsia="it-IT"/>
          <w14:ligatures w14:val="standard"/>
        </w:rPr>
      </w:pPr>
      <w:r>
        <w:rPr>
          <w:noProof/>
          <w:lang w:eastAsia="it-IT"/>
          <w14:ligatures w14:val="standard"/>
        </w:rPr>
        <w:drawing>
          <wp:inline distT="0" distB="0" distL="0" distR="0" wp14:anchorId="21B25E3D" wp14:editId="05A5DA51">
            <wp:extent cx="3048000" cy="2275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0" cy="2275840"/>
                    </a:xfrm>
                    <a:prstGeom prst="rect">
                      <a:avLst/>
                    </a:prstGeom>
                    <a:noFill/>
                    <a:ln>
                      <a:noFill/>
                    </a:ln>
                  </pic:spPr>
                </pic:pic>
              </a:graphicData>
            </a:graphic>
          </wp:inline>
        </w:drawing>
      </w:r>
    </w:p>
    <w:p w14:paraId="2F290573" w14:textId="5927C112" w:rsidR="00E56233" w:rsidRPr="006027B3" w:rsidRDefault="009770D6">
      <w:pPr>
        <w:spacing w:line="240" w:lineRule="auto"/>
        <w:jc w:val="left"/>
        <w:rPr>
          <w:b/>
          <w:bCs/>
          <w:lang w:eastAsia="it-IT"/>
          <w14:ligatures w14:val="standard"/>
        </w:rPr>
      </w:pPr>
      <w:r w:rsidRPr="006027B3">
        <w:rPr>
          <w:b/>
          <w:bCs/>
          <w:lang w:eastAsia="it-IT"/>
          <w14:ligatures w14:val="standard"/>
        </w:rPr>
        <w:t xml:space="preserve">Figure 1: </w:t>
      </w:r>
      <w:r w:rsidR="000C6212" w:rsidRPr="006027B3">
        <w:rPr>
          <w:b/>
          <w:bCs/>
          <w:lang w:eastAsia="it-IT"/>
          <w14:ligatures w14:val="standard"/>
        </w:rPr>
        <w:t>Train-Val Accuracy per Epoch</w:t>
      </w:r>
    </w:p>
    <w:p w14:paraId="1B5310D7" w14:textId="77777777" w:rsidR="000C6212" w:rsidRDefault="00E56233">
      <w:pPr>
        <w:spacing w:line="240" w:lineRule="auto"/>
        <w:jc w:val="left"/>
        <w:rPr>
          <w:lang w:eastAsia="it-IT"/>
          <w14:ligatures w14:val="standard"/>
        </w:rPr>
      </w:pPr>
      <w:r>
        <w:rPr>
          <w:noProof/>
          <w:lang w:eastAsia="it-IT"/>
          <w14:ligatures w14:val="standard"/>
        </w:rPr>
        <w:drawing>
          <wp:inline distT="0" distB="0" distL="0" distR="0" wp14:anchorId="1ED3C1D6" wp14:editId="0EBBCD35">
            <wp:extent cx="3048000" cy="2332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0" cy="2332990"/>
                    </a:xfrm>
                    <a:prstGeom prst="rect">
                      <a:avLst/>
                    </a:prstGeom>
                    <a:noFill/>
                    <a:ln>
                      <a:noFill/>
                    </a:ln>
                  </pic:spPr>
                </pic:pic>
              </a:graphicData>
            </a:graphic>
          </wp:inline>
        </w:drawing>
      </w:r>
    </w:p>
    <w:p w14:paraId="4A1C55DE" w14:textId="77777777" w:rsidR="002A1AF2" w:rsidRDefault="000C6212">
      <w:pPr>
        <w:spacing w:line="240" w:lineRule="auto"/>
        <w:jc w:val="left"/>
        <w:rPr>
          <w:b/>
          <w:bCs/>
          <w:lang w:eastAsia="it-IT"/>
          <w14:ligatures w14:val="standard"/>
        </w:rPr>
      </w:pPr>
      <w:r w:rsidRPr="006027B3">
        <w:rPr>
          <w:b/>
          <w:bCs/>
          <w:lang w:eastAsia="it-IT"/>
          <w14:ligatures w14:val="standard"/>
        </w:rPr>
        <w:t xml:space="preserve">Figure 2: Train-Val </w:t>
      </w:r>
      <w:r w:rsidR="006027B3" w:rsidRPr="006027B3">
        <w:rPr>
          <w:b/>
          <w:bCs/>
          <w:lang w:eastAsia="it-IT"/>
          <w14:ligatures w14:val="standard"/>
        </w:rPr>
        <w:t>Loss per Epoch</w:t>
      </w:r>
    </w:p>
    <w:p w14:paraId="57E72081" w14:textId="77777777" w:rsidR="002A1AF2" w:rsidRDefault="002A1AF2">
      <w:pPr>
        <w:spacing w:line="240" w:lineRule="auto"/>
        <w:jc w:val="left"/>
        <w:rPr>
          <w:b/>
          <w:bCs/>
          <w:lang w:eastAsia="it-IT"/>
          <w14:ligatures w14:val="standard"/>
        </w:rPr>
      </w:pPr>
    </w:p>
    <w:p w14:paraId="2DEDE754" w14:textId="4B809C34" w:rsidR="009762E4" w:rsidRDefault="003A4D24" w:rsidP="009639CF">
      <w:pPr>
        <w:pStyle w:val="Abstract"/>
        <w:rPr>
          <w:lang w:eastAsia="it-IT"/>
        </w:rPr>
      </w:pPr>
      <w:r>
        <w:rPr>
          <w:lang w:eastAsia="it-IT"/>
        </w:rPr>
        <w:t>In Figure 2</w:t>
      </w:r>
      <w:r w:rsidR="002B5526">
        <w:rPr>
          <w:lang w:eastAsia="it-IT"/>
        </w:rPr>
        <w:t xml:space="preserve"> the </w:t>
      </w:r>
      <w:r w:rsidR="00206C9E">
        <w:rPr>
          <w:lang w:eastAsia="it-IT"/>
        </w:rPr>
        <w:t xml:space="preserve">training loss and validation loss decrease at a similar rate, and when the validation loss starts increasing consecutively, the </w:t>
      </w:r>
      <w:r w:rsidR="00E9630B">
        <w:rPr>
          <w:lang w:eastAsia="it-IT"/>
        </w:rPr>
        <w:t xml:space="preserve">execution is stopped and tested. In Figure 1 there is an upwards trend in accuracy for both lines, even though it is not very apparent in the validation accuracy. </w:t>
      </w:r>
      <w:r w:rsidR="00127173">
        <w:rPr>
          <w:lang w:eastAsia="it-IT"/>
        </w:rPr>
        <w:t xml:space="preserve">The training set has a noise and some variance </w:t>
      </w:r>
      <w:r w:rsidR="007076CD">
        <w:rPr>
          <w:lang w:eastAsia="it-IT"/>
        </w:rPr>
        <w:t xml:space="preserve">as shown by the alternating local </w:t>
      </w:r>
      <w:r w:rsidR="007076CD" w:rsidRPr="009F12C1">
        <w:rPr>
          <w:lang w:eastAsia="it-IT"/>
        </w:rPr>
        <w:t>peaks and valleys</w:t>
      </w:r>
      <w:r w:rsidR="007076CD">
        <w:rPr>
          <w:lang w:eastAsia="it-IT"/>
        </w:rPr>
        <w:t xml:space="preserve">. </w:t>
      </w:r>
    </w:p>
    <w:p w14:paraId="5F1CC391" w14:textId="77777777" w:rsidR="00C76485" w:rsidRDefault="009762E4" w:rsidP="009639CF">
      <w:pPr>
        <w:pStyle w:val="Abstract"/>
        <w:rPr>
          <w:lang w:eastAsia="it-IT"/>
        </w:rPr>
      </w:pPr>
      <w:r>
        <w:rPr>
          <w:lang w:eastAsia="it-IT"/>
        </w:rPr>
        <w:t>It is worth mentioning that there were a few other models that performed similarly</w:t>
      </w:r>
      <w:r w:rsidR="00C85019">
        <w:rPr>
          <w:lang w:eastAsia="it-IT"/>
        </w:rPr>
        <w:t xml:space="preserve">, one of them was Appendix AH, which is the same but with an extra hidden layer. </w:t>
      </w:r>
      <w:r w:rsidR="00F6640A">
        <w:rPr>
          <w:lang w:eastAsia="it-IT"/>
        </w:rPr>
        <w:t xml:space="preserve">Appendix AD up until Appendix AG also performed well, </w:t>
      </w:r>
      <w:r w:rsidR="00B341E1">
        <w:rPr>
          <w:lang w:eastAsia="it-IT"/>
        </w:rPr>
        <w:t>they used different activation functions</w:t>
      </w:r>
      <w:r w:rsidR="001D325D">
        <w:rPr>
          <w:lang w:eastAsia="it-IT"/>
        </w:rPr>
        <w:t xml:space="preserve"> from the final model</w:t>
      </w:r>
      <w:r w:rsidR="00B341E1">
        <w:rPr>
          <w:lang w:eastAsia="it-IT"/>
        </w:rPr>
        <w:t xml:space="preserve">, </w:t>
      </w:r>
      <w:proofErr w:type="spellStart"/>
      <w:r w:rsidR="00B341E1">
        <w:rPr>
          <w:lang w:eastAsia="it-IT"/>
        </w:rPr>
        <w:t>LeakyReLU</w:t>
      </w:r>
      <w:proofErr w:type="spellEnd"/>
      <w:r w:rsidR="00B341E1">
        <w:rPr>
          <w:lang w:eastAsia="it-IT"/>
        </w:rPr>
        <w:t xml:space="preserve"> and </w:t>
      </w:r>
      <w:proofErr w:type="spellStart"/>
      <w:r w:rsidR="00B341E1">
        <w:rPr>
          <w:lang w:eastAsia="it-IT"/>
        </w:rPr>
        <w:t>Hardswish</w:t>
      </w:r>
      <w:proofErr w:type="spellEnd"/>
      <w:r w:rsidR="00B341E1">
        <w:rPr>
          <w:lang w:eastAsia="it-IT"/>
        </w:rPr>
        <w:t>.</w:t>
      </w:r>
      <w:r w:rsidR="001D325D">
        <w:rPr>
          <w:lang w:eastAsia="it-IT"/>
        </w:rPr>
        <w:t xml:space="preserve"> Overall, this model (Appendix AB) was the best performing model from all the experiments we performed.</w:t>
      </w:r>
    </w:p>
    <w:p w14:paraId="62433C27" w14:textId="60212BD9" w:rsidR="00C76485" w:rsidRDefault="00C76485" w:rsidP="00C76485">
      <w:pPr>
        <w:pStyle w:val="Head1"/>
      </w:pPr>
      <w:r>
        <w:t>6 Analysis</w:t>
      </w:r>
    </w:p>
    <w:p w14:paraId="524C3CB7" w14:textId="32EE9CD6" w:rsidR="00834E56" w:rsidRDefault="00D45DDF" w:rsidP="00C76485">
      <w:pPr>
        <w:pStyle w:val="Abstract"/>
        <w:rPr>
          <w:rFonts w:eastAsia="Verdana"/>
          <w14:ligatures w14:val="standard"/>
        </w:rPr>
      </w:pPr>
      <w:r>
        <w:rPr>
          <w:rFonts w:eastAsia="Verdana"/>
          <w14:ligatures w14:val="standard"/>
        </w:rPr>
        <w:t xml:space="preserve">Appendix AB, our final model </w:t>
      </w:r>
      <w:r w:rsidR="001140FF">
        <w:rPr>
          <w:rFonts w:eastAsia="Verdana"/>
          <w14:ligatures w14:val="standard"/>
        </w:rPr>
        <w:t xml:space="preserve">showed a </w:t>
      </w:r>
      <w:r w:rsidR="0022048B">
        <w:rPr>
          <w:rFonts w:eastAsia="Verdana"/>
          <w14:ligatures w14:val="standard"/>
        </w:rPr>
        <w:t xml:space="preserve">significant performance increase from the baseline model, Appendix A. </w:t>
      </w:r>
      <w:r w:rsidR="00B9483B">
        <w:rPr>
          <w:rFonts w:eastAsia="Verdana"/>
          <w14:ligatures w14:val="standard"/>
        </w:rPr>
        <w:t>The accuracy improve</w:t>
      </w:r>
      <w:r w:rsidR="009639CF">
        <w:rPr>
          <w:rFonts w:eastAsia="Verdana"/>
          <w14:ligatures w14:val="standard"/>
        </w:rPr>
        <w:t>d</w:t>
      </w:r>
      <w:r w:rsidR="00B9483B">
        <w:rPr>
          <w:rFonts w:eastAsia="Verdana"/>
          <w14:ligatures w14:val="standard"/>
        </w:rPr>
        <w:t xml:space="preserve"> by 18%</w:t>
      </w:r>
      <w:r w:rsidR="0048315A">
        <w:rPr>
          <w:rFonts w:eastAsia="Verdana"/>
          <w14:ligatures w14:val="standard"/>
        </w:rPr>
        <w:t xml:space="preserve">, however this number could be slightly bigger or smaller due to a margin of error, since the models get different results every time they are run. This is </w:t>
      </w:r>
      <w:r w:rsidR="00283E3D">
        <w:rPr>
          <w:rFonts w:eastAsia="Verdana"/>
          <w14:ligatures w14:val="standard"/>
        </w:rPr>
        <w:t>a good improvement however it is not ideal, as it only results in a</w:t>
      </w:r>
      <w:r w:rsidR="00707588">
        <w:rPr>
          <w:rFonts w:eastAsia="Verdana"/>
          <w14:ligatures w14:val="standard"/>
        </w:rPr>
        <w:t>n</w:t>
      </w:r>
      <w:r w:rsidR="00283E3D">
        <w:rPr>
          <w:rFonts w:eastAsia="Verdana"/>
          <w14:ligatures w14:val="standard"/>
        </w:rPr>
        <w:t xml:space="preserve"> accuracy of 52%</w:t>
      </w:r>
      <w:r w:rsidR="00D71828">
        <w:rPr>
          <w:rFonts w:eastAsia="Verdana"/>
          <w14:ligatures w14:val="standard"/>
        </w:rPr>
        <w:t xml:space="preserve">. </w:t>
      </w:r>
      <w:r w:rsidR="00257B32">
        <w:rPr>
          <w:rFonts w:eastAsia="Verdana"/>
          <w14:ligatures w14:val="standard"/>
        </w:rPr>
        <w:t xml:space="preserve">The final model </w:t>
      </w:r>
      <w:r w:rsidR="00344C5F">
        <w:rPr>
          <w:rFonts w:eastAsia="Verdana"/>
          <w14:ligatures w14:val="standard"/>
        </w:rPr>
        <w:t>is well</w:t>
      </w:r>
      <w:r w:rsidR="00257B32">
        <w:rPr>
          <w:rFonts w:eastAsia="Verdana"/>
          <w14:ligatures w14:val="standard"/>
        </w:rPr>
        <w:t xml:space="preserve"> </w:t>
      </w:r>
      <w:proofErr w:type="spellStart"/>
      <w:r w:rsidR="00257B32">
        <w:rPr>
          <w:rFonts w:eastAsia="Verdana"/>
          <w14:ligatures w14:val="standard"/>
        </w:rPr>
        <w:t>generali</w:t>
      </w:r>
      <w:r w:rsidR="00E77802">
        <w:rPr>
          <w:rFonts w:eastAsia="Verdana"/>
          <w14:ligatures w14:val="standard"/>
        </w:rPr>
        <w:t>s</w:t>
      </w:r>
      <w:r w:rsidR="00257B32">
        <w:rPr>
          <w:rFonts w:eastAsia="Verdana"/>
          <w14:ligatures w14:val="standard"/>
        </w:rPr>
        <w:t>ed</w:t>
      </w:r>
      <w:proofErr w:type="spellEnd"/>
      <w:r w:rsidR="00257B32">
        <w:rPr>
          <w:rFonts w:eastAsia="Verdana"/>
          <w14:ligatures w14:val="standard"/>
        </w:rPr>
        <w:t>, the validation and training loss</w:t>
      </w:r>
      <w:r w:rsidR="00C07F87">
        <w:rPr>
          <w:rFonts w:eastAsia="Verdana"/>
          <w14:ligatures w14:val="standard"/>
        </w:rPr>
        <w:t xml:space="preserve"> decrease at a similar rate as shown in Figure 2,</w:t>
      </w:r>
      <w:r w:rsidR="00734A71">
        <w:rPr>
          <w:rFonts w:eastAsia="Verdana"/>
          <w14:ligatures w14:val="standard"/>
        </w:rPr>
        <w:t xml:space="preserve"> which gives </w:t>
      </w:r>
      <w:proofErr w:type="gramStart"/>
      <w:r w:rsidR="00734A71">
        <w:rPr>
          <w:rFonts w:eastAsia="Verdana"/>
          <w14:ligatures w14:val="standard"/>
        </w:rPr>
        <w:t>less</w:t>
      </w:r>
      <w:proofErr w:type="gramEnd"/>
      <w:r w:rsidR="00734A71">
        <w:rPr>
          <w:rFonts w:eastAsia="Verdana"/>
          <w14:ligatures w14:val="standard"/>
        </w:rPr>
        <w:t xml:space="preserve"> </w:t>
      </w:r>
      <w:r w:rsidR="00656DE6">
        <w:rPr>
          <w:rFonts w:eastAsia="Verdana"/>
          <w14:ligatures w14:val="standard"/>
        </w:rPr>
        <w:t>volatile</w:t>
      </w:r>
      <w:r w:rsidR="00734A71">
        <w:rPr>
          <w:rFonts w:eastAsia="Verdana"/>
          <w14:ligatures w14:val="standard"/>
        </w:rPr>
        <w:t xml:space="preserve"> results when predicting output classes. </w:t>
      </w:r>
      <w:r w:rsidR="00A044DD">
        <w:rPr>
          <w:rFonts w:eastAsia="Verdana"/>
          <w14:ligatures w14:val="standard"/>
        </w:rPr>
        <w:t xml:space="preserve">The precision of the final model has </w:t>
      </w:r>
      <w:r w:rsidR="009D524F">
        <w:rPr>
          <w:rFonts w:eastAsia="Verdana"/>
          <w14:ligatures w14:val="standard"/>
        </w:rPr>
        <w:t>also increased significantly from the baseline</w:t>
      </w:r>
      <w:r w:rsidR="000202DD">
        <w:rPr>
          <w:rFonts w:eastAsia="Verdana"/>
          <w14:ligatures w14:val="standard"/>
        </w:rPr>
        <w:t>.</w:t>
      </w:r>
      <w:r w:rsidR="00893217">
        <w:rPr>
          <w:rFonts w:eastAsia="Verdana"/>
          <w14:ligatures w14:val="standard"/>
        </w:rPr>
        <w:t xml:space="preserve"> The</w:t>
      </w:r>
      <w:r w:rsidR="000F533A">
        <w:rPr>
          <w:rFonts w:eastAsia="Verdana"/>
          <w14:ligatures w14:val="standard"/>
        </w:rPr>
        <w:t xml:space="preserve"> performance of the final model</w:t>
      </w:r>
      <w:r w:rsidR="005C125E">
        <w:rPr>
          <w:rFonts w:eastAsia="Verdana"/>
          <w14:ligatures w14:val="standard"/>
        </w:rPr>
        <w:t xml:space="preserve">, </w:t>
      </w:r>
      <w:r w:rsidR="00565765">
        <w:rPr>
          <w:rFonts w:eastAsia="Verdana"/>
          <w14:ligatures w14:val="standard"/>
        </w:rPr>
        <w:t>its</w:t>
      </w:r>
      <w:r w:rsidR="002D4ABA">
        <w:rPr>
          <w:rFonts w:eastAsia="Verdana"/>
          <w14:ligatures w14:val="standard"/>
        </w:rPr>
        <w:t xml:space="preserve"> limitations</w:t>
      </w:r>
      <w:r w:rsidR="000F533A">
        <w:rPr>
          <w:rFonts w:eastAsia="Verdana"/>
          <w14:ligatures w14:val="standard"/>
        </w:rPr>
        <w:t xml:space="preserve"> and </w:t>
      </w:r>
      <w:r w:rsidR="0055126B">
        <w:rPr>
          <w:rFonts w:eastAsia="Verdana"/>
          <w14:ligatures w14:val="standard"/>
        </w:rPr>
        <w:t>what can be done to improve it will be discussed further in this section.</w:t>
      </w:r>
    </w:p>
    <w:p w14:paraId="5B8084FC" w14:textId="531201B4" w:rsidR="00C76485" w:rsidRDefault="00C76485" w:rsidP="00C76485">
      <w:pPr>
        <w:pStyle w:val="Head1"/>
      </w:pPr>
      <w:r>
        <w:t>6.1 Baseline</w:t>
      </w:r>
    </w:p>
    <w:p w14:paraId="38E75953" w14:textId="2BE72E53" w:rsidR="008C32C3" w:rsidRDefault="00880305" w:rsidP="00880305">
      <w:pPr>
        <w:pStyle w:val="Abstract"/>
      </w:pPr>
      <w:r>
        <w:t xml:space="preserve">The baseline model was </w:t>
      </w:r>
      <w:r w:rsidR="00637551">
        <w:t xml:space="preserve">adapted from </w:t>
      </w:r>
      <w:proofErr w:type="spellStart"/>
      <w:r w:rsidR="00D244F1">
        <w:t>Akshaj</w:t>
      </w:r>
      <w:proofErr w:type="spellEnd"/>
      <w:r w:rsidR="00D244F1">
        <w:t xml:space="preserve"> Verma’s </w:t>
      </w:r>
      <w:r w:rsidR="00C46B1A">
        <w:t xml:space="preserve">feed-forward neural network which </w:t>
      </w:r>
      <w:r w:rsidR="004B7854">
        <w:t>used a data set</w:t>
      </w:r>
      <w:r w:rsidR="009518C9">
        <w:t xml:space="preserve"> </w:t>
      </w:r>
      <w:r w:rsidR="003D1B1C">
        <w:t xml:space="preserve">about wine quality, </w:t>
      </w:r>
      <w:r w:rsidR="00FB0618">
        <w:t xml:space="preserve">with </w:t>
      </w:r>
      <w:r w:rsidR="0037530B">
        <w:t xml:space="preserve">11 features and </w:t>
      </w:r>
      <w:r w:rsidR="00ED149B">
        <w:t>6 output classes</w:t>
      </w:r>
      <w:r w:rsidR="00F76C29">
        <w:t xml:space="preserve"> </w:t>
      </w:r>
      <w:r w:rsidR="008F630C" w:rsidRPr="00E5124F">
        <w:t>[</w:t>
      </w:r>
      <w:r w:rsidR="00E5124F" w:rsidRPr="00E5124F">
        <w:t>9</w:t>
      </w:r>
      <w:r w:rsidR="008F630C" w:rsidRPr="00E5124F">
        <w:t>]</w:t>
      </w:r>
      <w:r w:rsidR="00ED149B" w:rsidRPr="00E5124F">
        <w:t>.</w:t>
      </w:r>
      <w:r w:rsidR="00ED149B">
        <w:t xml:space="preserve"> This</w:t>
      </w:r>
      <w:r w:rsidR="005379C3">
        <w:t xml:space="preserve"> </w:t>
      </w:r>
      <w:r w:rsidR="004B3ACB">
        <w:t xml:space="preserve">dataset is less complex </w:t>
      </w:r>
      <w:r w:rsidR="00564CFA">
        <w:t xml:space="preserve">than ours, but </w:t>
      </w:r>
      <w:r w:rsidR="00010785">
        <w:t xml:space="preserve">it has similar </w:t>
      </w:r>
      <w:r w:rsidR="007E4CE3">
        <w:t>characteristics,</w:t>
      </w:r>
      <w:r w:rsidR="00010785">
        <w:t xml:space="preserve"> so it </w:t>
      </w:r>
      <w:r w:rsidR="004806CC">
        <w:t xml:space="preserve">fit our </w:t>
      </w:r>
      <w:r w:rsidR="004806CC">
        <w:lastRenderedPageBreak/>
        <w:t xml:space="preserve">model well. </w:t>
      </w:r>
      <w:r w:rsidR="007E4CE3">
        <w:t>After re</w:t>
      </w:r>
      <w:r w:rsidR="00FC704A">
        <w:t xml:space="preserve">moving the </w:t>
      </w:r>
      <w:proofErr w:type="spellStart"/>
      <w:r w:rsidR="00FC704A">
        <w:t>regulari</w:t>
      </w:r>
      <w:r w:rsidR="00E77802">
        <w:t>s</w:t>
      </w:r>
      <w:r w:rsidR="00FC704A">
        <w:t>ation</w:t>
      </w:r>
      <w:proofErr w:type="spellEnd"/>
      <w:r w:rsidR="00FC704A">
        <w:t xml:space="preserve"> </w:t>
      </w:r>
      <w:r w:rsidR="00FB240B">
        <w:t xml:space="preserve">techniques from this </w:t>
      </w:r>
      <w:r w:rsidR="00324F49">
        <w:t>model,</w:t>
      </w:r>
      <w:r w:rsidR="00FB240B">
        <w:t xml:space="preserve"> we arrived at our baseline</w:t>
      </w:r>
      <w:r w:rsidR="00324F49">
        <w:t xml:space="preserve">, which performed poorly. </w:t>
      </w:r>
      <w:r w:rsidR="00413F54">
        <w:t xml:space="preserve">The </w:t>
      </w:r>
      <w:r w:rsidR="00231460">
        <w:t xml:space="preserve">baseline performed at 36% accuracy and </w:t>
      </w:r>
      <w:r w:rsidR="007112DD">
        <w:t xml:space="preserve">was strongly overfitting the data. </w:t>
      </w:r>
      <w:r w:rsidR="00203FA7">
        <w:t xml:space="preserve">By evaluating </w:t>
      </w:r>
      <w:r w:rsidR="009A1EE6">
        <w:t>the train-</w:t>
      </w:r>
      <w:proofErr w:type="spellStart"/>
      <w:r w:rsidR="009A1EE6">
        <w:t>val</w:t>
      </w:r>
      <w:proofErr w:type="spellEnd"/>
      <w:r w:rsidR="009A1EE6">
        <w:t xml:space="preserve"> accuracy per epoch graph, it is </w:t>
      </w:r>
      <w:r w:rsidR="00D46A30">
        <w:t xml:space="preserve">evident </w:t>
      </w:r>
      <w:r w:rsidR="000A33F0">
        <w:t xml:space="preserve">the training accuracy converges to </w:t>
      </w:r>
      <w:r w:rsidR="00077DAB">
        <w:t xml:space="preserve">100% in less than </w:t>
      </w:r>
      <w:r w:rsidR="00201455">
        <w:t xml:space="preserve">50 epochs, and the validation accuracy </w:t>
      </w:r>
      <w:r w:rsidR="007A3BA8">
        <w:t xml:space="preserve">never has a steady increase. </w:t>
      </w:r>
      <w:r w:rsidR="008473F7">
        <w:t>The loss per epoch graph</w:t>
      </w:r>
      <w:r w:rsidR="00704FA7">
        <w:t xml:space="preserve"> </w:t>
      </w:r>
      <w:r w:rsidR="00105293">
        <w:t xml:space="preserve">confirms the overfitting, </w:t>
      </w:r>
      <w:r w:rsidR="0053295A">
        <w:t xml:space="preserve">the validation loss </w:t>
      </w:r>
      <w:r w:rsidR="0083367E">
        <w:t>forms</w:t>
      </w:r>
      <w:r w:rsidR="0053295A">
        <w:t xml:space="preserve"> the shape of a logarithmic function, </w:t>
      </w:r>
      <w:r w:rsidR="00F929D5">
        <w:t>increasing rapidly, while the training loss converges to 0.</w:t>
      </w:r>
      <w:r w:rsidR="00734B38">
        <w:t xml:space="preserve"> </w:t>
      </w:r>
    </w:p>
    <w:p w14:paraId="0ACE4025" w14:textId="4FA8DE81" w:rsidR="00DE2DBE" w:rsidRPr="00880305" w:rsidRDefault="00A3105F" w:rsidP="00880305">
      <w:pPr>
        <w:pStyle w:val="Abstract"/>
      </w:pPr>
      <w:r>
        <w:t xml:space="preserve">The baseline seems to </w:t>
      </w:r>
      <w:r w:rsidR="003871C5">
        <w:t>predict</w:t>
      </w:r>
      <w:r w:rsidR="008537D4">
        <w:t xml:space="preserve"> </w:t>
      </w:r>
      <w:r w:rsidR="00402495">
        <w:t xml:space="preserve">output class 0 </w:t>
      </w:r>
      <w:r w:rsidR="00642D5D">
        <w:t xml:space="preserve">well, with a </w:t>
      </w:r>
      <w:r w:rsidR="00744480">
        <w:t xml:space="preserve">55% precision, but </w:t>
      </w:r>
      <w:r w:rsidR="003F1C59">
        <w:t xml:space="preserve">lacks in performance </w:t>
      </w:r>
      <w:r w:rsidR="00FA42BE">
        <w:t xml:space="preserve">in class </w:t>
      </w:r>
      <w:r w:rsidR="008633E2">
        <w:t xml:space="preserve">1,2, and 3. This is most likely because of class 0 is the most frequent, </w:t>
      </w:r>
      <w:r w:rsidR="003604C3">
        <w:t xml:space="preserve">so the model can learn it </w:t>
      </w:r>
      <w:r w:rsidR="00F5004A">
        <w:t xml:space="preserve">more generally than the rest. Output class </w:t>
      </w:r>
      <w:r w:rsidR="00D5719C">
        <w:t xml:space="preserve">4 </w:t>
      </w:r>
      <w:r w:rsidR="00F5004A">
        <w:t xml:space="preserve">also had a good precision, of 50%. </w:t>
      </w:r>
      <w:r w:rsidR="00424565">
        <w:t xml:space="preserve">This is the least frequent </w:t>
      </w:r>
      <w:r w:rsidR="000E55EB">
        <w:t>class</w:t>
      </w:r>
      <w:r w:rsidR="0004307E">
        <w:t xml:space="preserve"> in the dataset, </w:t>
      </w:r>
      <w:r w:rsidR="00A5318D">
        <w:t>which could be the reason for performing well. The</w:t>
      </w:r>
      <w:r w:rsidR="003B0D02">
        <w:t xml:space="preserve">re is a very small </w:t>
      </w:r>
      <w:r w:rsidR="002933D5">
        <w:t xml:space="preserve">data sample for that class, so </w:t>
      </w:r>
      <w:r w:rsidR="006E0187">
        <w:t xml:space="preserve">if there are a few features which have a high influence on the outcome, the model </w:t>
      </w:r>
      <w:r w:rsidR="00036FBE">
        <w:t>will overfit those features and have a higher probability of recalling the outcome from those features.</w:t>
      </w:r>
      <w:r w:rsidR="00D90E53">
        <w:t xml:space="preserve"> Th</w:t>
      </w:r>
      <w:r w:rsidR="00B3355C">
        <w:t xml:space="preserve">e baseline gave us good insight into what kind of </w:t>
      </w:r>
      <w:r w:rsidR="00376357">
        <w:t xml:space="preserve">improvements we needed to look </w:t>
      </w:r>
      <w:proofErr w:type="gramStart"/>
      <w:r w:rsidR="00376357">
        <w:t>for,</w:t>
      </w:r>
      <w:r w:rsidR="008F630C">
        <w:t xml:space="preserve"> and</w:t>
      </w:r>
      <w:proofErr w:type="gramEnd"/>
      <w:r w:rsidR="008F630C">
        <w:t xml:space="preserve"> guided us in the right direction to the final model.</w:t>
      </w:r>
    </w:p>
    <w:p w14:paraId="29FF03AB" w14:textId="7896E067" w:rsidR="00C76485" w:rsidRDefault="00C76485" w:rsidP="001C716E">
      <w:pPr>
        <w:pStyle w:val="Head1"/>
        <w:ind w:left="0" w:firstLine="0"/>
        <w:rPr>
          <w14:ligatures w14:val="standard"/>
        </w:rPr>
      </w:pPr>
      <w:r>
        <w:t>6.2 Performance</w:t>
      </w:r>
    </w:p>
    <w:p w14:paraId="7ACFE577" w14:textId="2A8C5223" w:rsidR="00AC6484" w:rsidRDefault="00D1757F" w:rsidP="009626CE">
      <w:pPr>
        <w:pStyle w:val="Abstract"/>
      </w:pPr>
      <w:r>
        <w:t>Through extensive experimentation</w:t>
      </w:r>
      <w:r w:rsidR="005D35B5">
        <w:t xml:space="preserve"> and trial and error </w:t>
      </w:r>
      <w:r w:rsidR="00EF3BD8">
        <w:t xml:space="preserve">we were able to </w:t>
      </w:r>
      <w:r w:rsidR="00891BB7">
        <w:t>configure our final model (Appendix AB) to perform adequately</w:t>
      </w:r>
      <w:r w:rsidR="00097A53">
        <w:t xml:space="preserve"> with the resources available to us</w:t>
      </w:r>
      <w:r w:rsidR="00891BB7">
        <w:t xml:space="preserve"> in the context of the problem</w:t>
      </w:r>
      <w:r w:rsidR="00097A53">
        <w:t xml:space="preserve"> of Student’s Weekend Alcohol Consumption</w:t>
      </w:r>
      <w:r w:rsidR="00786734">
        <w:t xml:space="preserve">. This section will discuss why the configurations of the final model </w:t>
      </w:r>
      <w:r w:rsidR="003C00F4">
        <w:t xml:space="preserve">led to </w:t>
      </w:r>
      <w:r w:rsidR="004670FA">
        <w:t>its results</w:t>
      </w:r>
      <w:r w:rsidR="00653F12">
        <w:t xml:space="preserve"> and why some configurations were changed or left out of the model</w:t>
      </w:r>
      <w:r w:rsidR="004670FA">
        <w:t>.</w:t>
      </w:r>
      <w:r w:rsidR="00212602">
        <w:t xml:space="preserve"> Configurations such as the number of hidden layers, activation functions, and </w:t>
      </w:r>
      <w:proofErr w:type="spellStart"/>
      <w:r w:rsidR="00FB66A3">
        <w:t>regulari</w:t>
      </w:r>
      <w:r w:rsidR="00E77802">
        <w:t>s</w:t>
      </w:r>
      <w:r w:rsidR="00FB66A3">
        <w:t>ation</w:t>
      </w:r>
      <w:proofErr w:type="spellEnd"/>
      <w:r w:rsidR="00FB66A3">
        <w:t xml:space="preserve"> techniques had great influence on the final performance. </w:t>
      </w:r>
    </w:p>
    <w:p w14:paraId="73774971" w14:textId="3149EA57" w:rsidR="009626CE" w:rsidRDefault="00653F12" w:rsidP="009626CE">
      <w:pPr>
        <w:pStyle w:val="Abstract"/>
      </w:pPr>
      <w:r w:rsidRPr="00653F12">
        <w:t xml:space="preserve">We noticed that as the number of hidden layers increased, the accuracy of the model would generally increase as well once it had been tuned. However, as the model was tuned the precision of the less frequent classes started to decrease. Thus, while the accuracy was increasing, we were starting to predict the most common class more </w:t>
      </w:r>
      <w:proofErr w:type="gramStart"/>
      <w:r w:rsidRPr="00653F12">
        <w:t>often, and</w:t>
      </w:r>
      <w:proofErr w:type="gramEnd"/>
      <w:r w:rsidRPr="00653F12">
        <w:t xml:space="preserve"> became less accurate with the less common classes.</w:t>
      </w:r>
      <w:r w:rsidR="001025D2">
        <w:t xml:space="preserve"> This is apparent with Appendix </w:t>
      </w:r>
      <w:r w:rsidR="00880AD5">
        <w:t>BF</w:t>
      </w:r>
      <w:r w:rsidR="00357E16">
        <w:t>, AJ, and U, as they have 3,</w:t>
      </w:r>
      <w:r w:rsidR="00FE45FB">
        <w:t xml:space="preserve"> </w:t>
      </w:r>
      <w:r w:rsidR="00357E16">
        <w:t xml:space="preserve">3 and 6 hidden layers respectively. They performed well in terms of accuracy and </w:t>
      </w:r>
      <w:proofErr w:type="spellStart"/>
      <w:r w:rsidR="00357E16">
        <w:t>generali</w:t>
      </w:r>
      <w:r w:rsidR="00E77802">
        <w:t>s</w:t>
      </w:r>
      <w:r w:rsidR="00357E16">
        <w:t>ation</w:t>
      </w:r>
      <w:proofErr w:type="spellEnd"/>
      <w:r w:rsidR="00357E16">
        <w:t xml:space="preserve"> but </w:t>
      </w:r>
      <w:r w:rsidR="003155C2">
        <w:t>had 0% precision for output class 4, which is the least frequent class.</w:t>
      </w:r>
      <w:r w:rsidR="00C75D93">
        <w:t xml:space="preserve"> </w:t>
      </w:r>
      <w:r w:rsidR="002E2327">
        <w:t xml:space="preserve">This </w:t>
      </w:r>
      <w:r w:rsidR="00684B50">
        <w:t>most likely occurs due to having a high number of hidden layers results in the additional layers tr</w:t>
      </w:r>
      <w:r w:rsidR="00E614E8">
        <w:t>ying to learn complex representations of features</w:t>
      </w:r>
      <w:r w:rsidR="00690C23">
        <w:t xml:space="preserve"> </w:t>
      </w:r>
      <w:r w:rsidR="00E614E8">
        <w:t>[</w:t>
      </w:r>
      <w:r w:rsidR="00E5124F">
        <w:t>4</w:t>
      </w:r>
      <w:r w:rsidR="00E614E8">
        <w:t xml:space="preserve">]. </w:t>
      </w:r>
      <w:r w:rsidR="00D5005D">
        <w:t xml:space="preserve">If the model tries to learn these complex representations with the little amount of data available in our dataset, it will probably fail. Since output class 4 </w:t>
      </w:r>
      <w:r w:rsidR="00C8645B">
        <w:t xml:space="preserve">is </w:t>
      </w:r>
      <w:proofErr w:type="gramStart"/>
      <w:r w:rsidR="00C8645B">
        <w:t>under represented</w:t>
      </w:r>
      <w:proofErr w:type="gramEnd"/>
      <w:r w:rsidR="00C8645B">
        <w:t xml:space="preserve"> in the data, this complex representation of extra layers can not </w:t>
      </w:r>
      <w:r w:rsidR="00335A74">
        <w:t>make predictions for that output class correctly as it can not make a representation fitting that output with little data.</w:t>
      </w:r>
    </w:p>
    <w:p w14:paraId="1F43EA36" w14:textId="0EFF151A" w:rsidR="00335A74" w:rsidRDefault="00311F7B" w:rsidP="009626CE">
      <w:pPr>
        <w:pStyle w:val="Abstract"/>
      </w:pPr>
      <w:r>
        <w:t xml:space="preserve">The best performance jump in accuracy in the experiments came from switching </w:t>
      </w:r>
      <w:proofErr w:type="spellStart"/>
      <w:r>
        <w:t>optimi</w:t>
      </w:r>
      <w:r w:rsidR="00E77802">
        <w:t>s</w:t>
      </w:r>
      <w:r>
        <w:t>er</w:t>
      </w:r>
      <w:proofErr w:type="spellEnd"/>
      <w:r w:rsidR="005A673F">
        <w:t xml:space="preserve"> from Adam to SGD. </w:t>
      </w:r>
      <w:r w:rsidR="00517C19">
        <w:t xml:space="preserve">In </w:t>
      </w:r>
      <w:proofErr w:type="spellStart"/>
      <w:r w:rsidR="00AE384F">
        <w:t>Keskar’s</w:t>
      </w:r>
      <w:proofErr w:type="spellEnd"/>
      <w:r w:rsidR="00AE384F">
        <w:t xml:space="preserve"> </w:t>
      </w:r>
      <w:r w:rsidR="00AE384F">
        <w:t xml:space="preserve">research paper he discusses the </w:t>
      </w:r>
      <w:r w:rsidR="00AE7368">
        <w:t>difference between the two extensively [</w:t>
      </w:r>
      <w:r w:rsidR="00E5124F">
        <w:t>5</w:t>
      </w:r>
      <w:r w:rsidR="00AE7368">
        <w:t xml:space="preserve">]. </w:t>
      </w:r>
      <w:r w:rsidR="00CD6214">
        <w:t xml:space="preserve">Adam works better with untuned hyperparameters and performs better early, however SGD is better at </w:t>
      </w:r>
      <w:proofErr w:type="spellStart"/>
      <w:r w:rsidR="00CD6214">
        <w:t>generali</w:t>
      </w:r>
      <w:r w:rsidR="00E77802">
        <w:t>s</w:t>
      </w:r>
      <w:r w:rsidR="00CD6214">
        <w:t>ing</w:t>
      </w:r>
      <w:proofErr w:type="spellEnd"/>
      <w:r w:rsidR="00CD6214">
        <w:t xml:space="preserve"> and performs best </w:t>
      </w:r>
      <w:r w:rsidR="00AB7B9F">
        <w:t xml:space="preserve">over time. </w:t>
      </w:r>
      <w:r w:rsidR="00C67100">
        <w:t xml:space="preserve">Due to our experiments </w:t>
      </w:r>
      <w:r w:rsidR="00BE4350">
        <w:t>often having high overfitting, this is probably the reason SGD performed best</w:t>
      </w:r>
      <w:r w:rsidR="003E33EA">
        <w:t xml:space="preserve">, alongside its weight decay parameter, which further reduced overfitting of the data and made predictions more accurate. </w:t>
      </w:r>
      <w:r w:rsidR="000A0F7D">
        <w:t xml:space="preserve">We also performed many experiments on the model, which allowed us to more finely tune the parameters, which makes the Adam’ advantage of </w:t>
      </w:r>
      <w:r w:rsidR="003F2E59">
        <w:t xml:space="preserve">being more lenient with parameters choices less </w:t>
      </w:r>
      <w:r w:rsidR="00DD61D2">
        <w:t>optimal</w:t>
      </w:r>
      <w:r w:rsidR="003F2E59">
        <w:t>.</w:t>
      </w:r>
      <w:r w:rsidR="00DD61D2">
        <w:t xml:space="preserve"> </w:t>
      </w:r>
      <w:r w:rsidR="00BE4350">
        <w:t xml:space="preserve"> </w:t>
      </w:r>
      <w:r w:rsidR="00937BFA">
        <w:t xml:space="preserve">SGD with a learning rate of 0.07 and a weight decay of 0.001 </w:t>
      </w:r>
      <w:r w:rsidR="00415EDA">
        <w:t>worked well as the weight steps were still big enough for the model to learn but the weight decay adjusted it to ensure the data did not overfit</w:t>
      </w:r>
      <w:r w:rsidR="00645647">
        <w:t>,</w:t>
      </w:r>
      <w:r w:rsidR="00FA6D5A">
        <w:t xml:space="preserve"> alongside a small </w:t>
      </w:r>
      <w:proofErr w:type="spellStart"/>
      <w:r w:rsidR="00FA6D5A">
        <w:t>drop out</w:t>
      </w:r>
      <w:proofErr w:type="spellEnd"/>
      <w:r w:rsidR="00FA6D5A">
        <w:t xml:space="preserve"> rate</w:t>
      </w:r>
      <w:r w:rsidR="00FA744F">
        <w:t>.</w:t>
      </w:r>
      <w:r w:rsidR="00645647">
        <w:t xml:space="preserve"> having a smaller learning rate did not work well as the training set was not big enough. </w:t>
      </w:r>
      <w:r w:rsidR="009626CE">
        <w:t xml:space="preserve">It is noted that an approach that could have improved performance is having an adaptive </w:t>
      </w:r>
      <w:proofErr w:type="spellStart"/>
      <w:r w:rsidR="009626CE">
        <w:t>optimi</w:t>
      </w:r>
      <w:r w:rsidR="00E77802">
        <w:t>s</w:t>
      </w:r>
      <w:r w:rsidR="009626CE">
        <w:t>er</w:t>
      </w:r>
      <w:proofErr w:type="spellEnd"/>
      <w:r w:rsidR="009626CE">
        <w:t xml:space="preserve"> which switches from Adam to SGD at an optimal point [</w:t>
      </w:r>
      <w:r w:rsidR="00E5124F">
        <w:t>5</w:t>
      </w:r>
      <w:r w:rsidR="009626CE">
        <w:t>].</w:t>
      </w:r>
    </w:p>
    <w:p w14:paraId="229B34DC" w14:textId="3B8B6ADA" w:rsidR="00E6116E" w:rsidRPr="00E6116E" w:rsidRDefault="00E6116E" w:rsidP="009676E2">
      <w:pPr>
        <w:pStyle w:val="Abstract"/>
        <w:rPr>
          <w:rFonts w:eastAsia="Verdana"/>
          <w14:ligatures w14:val="standard"/>
        </w:rPr>
      </w:pPr>
      <w:r>
        <w:rPr>
          <w:rFonts w:eastAsia="Verdana"/>
          <w14:ligatures w14:val="standard"/>
        </w:rPr>
        <w:t xml:space="preserve">It was interesting to see that removing batch </w:t>
      </w:r>
      <w:proofErr w:type="spellStart"/>
      <w:r>
        <w:rPr>
          <w:rFonts w:eastAsia="Verdana"/>
          <w14:ligatures w14:val="standard"/>
        </w:rPr>
        <w:t>normali</w:t>
      </w:r>
      <w:r w:rsidR="00E77802">
        <w:rPr>
          <w:rFonts w:eastAsia="Verdana"/>
          <w14:ligatures w14:val="standard"/>
        </w:rPr>
        <w:t>s</w:t>
      </w:r>
      <w:r>
        <w:rPr>
          <w:rFonts w:eastAsia="Verdana"/>
          <w14:ligatures w14:val="standard"/>
        </w:rPr>
        <w:t>ation</w:t>
      </w:r>
      <w:proofErr w:type="spellEnd"/>
      <w:r>
        <w:rPr>
          <w:rFonts w:eastAsia="Verdana"/>
          <w14:ligatures w14:val="standard"/>
        </w:rPr>
        <w:t xml:space="preserve"> also improved the performance of the model, which was unexpected. We assume this is because SGD undoes the </w:t>
      </w:r>
      <w:proofErr w:type="spellStart"/>
      <w:r>
        <w:rPr>
          <w:rFonts w:eastAsia="Verdana"/>
          <w14:ligatures w14:val="standard"/>
        </w:rPr>
        <w:t>normali</w:t>
      </w:r>
      <w:r w:rsidR="00E77802">
        <w:rPr>
          <w:rFonts w:eastAsia="Verdana"/>
          <w14:ligatures w14:val="standard"/>
        </w:rPr>
        <w:t>s</w:t>
      </w:r>
      <w:r>
        <w:rPr>
          <w:rFonts w:eastAsia="Verdana"/>
          <w14:ligatures w14:val="standard"/>
        </w:rPr>
        <w:t>ation</w:t>
      </w:r>
      <w:proofErr w:type="spellEnd"/>
      <w:r>
        <w:rPr>
          <w:rFonts w:eastAsia="Verdana"/>
          <w14:ligatures w14:val="standard"/>
        </w:rPr>
        <w:t xml:space="preserve"> done by batch </w:t>
      </w:r>
      <w:proofErr w:type="spellStart"/>
      <w:r>
        <w:rPr>
          <w:rFonts w:eastAsia="Verdana"/>
          <w14:ligatures w14:val="standard"/>
        </w:rPr>
        <w:t>normali</w:t>
      </w:r>
      <w:r w:rsidR="00E77802">
        <w:rPr>
          <w:rFonts w:eastAsia="Verdana"/>
          <w14:ligatures w14:val="standard"/>
        </w:rPr>
        <w:t>s</w:t>
      </w:r>
      <w:r>
        <w:rPr>
          <w:rFonts w:eastAsia="Verdana"/>
          <w14:ligatures w14:val="standard"/>
        </w:rPr>
        <w:t>ation</w:t>
      </w:r>
      <w:proofErr w:type="spellEnd"/>
      <w:r>
        <w:rPr>
          <w:rFonts w:eastAsia="Verdana"/>
          <w14:ligatures w14:val="standard"/>
        </w:rPr>
        <w:t xml:space="preserve"> if it will </w:t>
      </w:r>
      <w:proofErr w:type="spellStart"/>
      <w:r>
        <w:rPr>
          <w:rFonts w:eastAsia="Verdana"/>
          <w14:ligatures w14:val="standard"/>
        </w:rPr>
        <w:t>minimi</w:t>
      </w:r>
      <w:r w:rsidR="00E77802">
        <w:rPr>
          <w:rFonts w:eastAsia="Verdana"/>
          <w14:ligatures w14:val="standard"/>
        </w:rPr>
        <w:t>s</w:t>
      </w:r>
      <w:r>
        <w:rPr>
          <w:rFonts w:eastAsia="Verdana"/>
          <w14:ligatures w14:val="standard"/>
        </w:rPr>
        <w:t>e</w:t>
      </w:r>
      <w:proofErr w:type="spellEnd"/>
      <w:r>
        <w:rPr>
          <w:rFonts w:eastAsia="Verdana"/>
          <w14:ligatures w14:val="standard"/>
        </w:rPr>
        <w:t xml:space="preserve"> the loss function [</w:t>
      </w:r>
      <w:r w:rsidR="00633487">
        <w:rPr>
          <w:rFonts w:eastAsia="Verdana"/>
          <w14:ligatures w14:val="standard"/>
        </w:rPr>
        <w:t>3</w:t>
      </w:r>
      <w:r>
        <w:rPr>
          <w:rFonts w:eastAsia="Verdana"/>
          <w14:ligatures w14:val="standard"/>
        </w:rPr>
        <w:t xml:space="preserve">]. We also </w:t>
      </w:r>
      <w:proofErr w:type="spellStart"/>
      <w:r>
        <w:rPr>
          <w:rFonts w:eastAsia="Verdana"/>
          <w14:ligatures w14:val="standard"/>
        </w:rPr>
        <w:t>normali</w:t>
      </w:r>
      <w:r w:rsidR="00E77802">
        <w:rPr>
          <w:rFonts w:eastAsia="Verdana"/>
          <w14:ligatures w14:val="standard"/>
        </w:rPr>
        <w:t>s</w:t>
      </w:r>
      <w:r>
        <w:rPr>
          <w:rFonts w:eastAsia="Verdana"/>
          <w14:ligatures w14:val="standard"/>
        </w:rPr>
        <w:t>e</w:t>
      </w:r>
      <w:proofErr w:type="spellEnd"/>
      <w:r>
        <w:rPr>
          <w:rFonts w:eastAsia="Verdana"/>
          <w14:ligatures w14:val="standard"/>
        </w:rPr>
        <w:t xml:space="preserve"> the inputs to be in the range of 0 and 1 before feeding it to the model, which could have a similar impact to batch </w:t>
      </w:r>
      <w:proofErr w:type="spellStart"/>
      <w:r>
        <w:rPr>
          <w:rFonts w:eastAsia="Verdana"/>
          <w14:ligatures w14:val="standard"/>
        </w:rPr>
        <w:t>normali</w:t>
      </w:r>
      <w:r w:rsidR="00E77802">
        <w:rPr>
          <w:rFonts w:eastAsia="Verdana"/>
          <w14:ligatures w14:val="standard"/>
        </w:rPr>
        <w:t>s</w:t>
      </w:r>
      <w:r>
        <w:rPr>
          <w:rFonts w:eastAsia="Verdana"/>
          <w14:ligatures w14:val="standard"/>
        </w:rPr>
        <w:t>ation</w:t>
      </w:r>
      <w:proofErr w:type="spellEnd"/>
      <w:r>
        <w:rPr>
          <w:rFonts w:eastAsia="Verdana"/>
          <w14:ligatures w14:val="standard"/>
        </w:rPr>
        <w:t>.</w:t>
      </w:r>
    </w:p>
    <w:p w14:paraId="41BF156C" w14:textId="07D9C82A" w:rsidR="009626CE" w:rsidRDefault="00CC0CB7" w:rsidP="009676E2">
      <w:pPr>
        <w:pStyle w:val="Abstract"/>
      </w:pPr>
      <w:r>
        <w:t xml:space="preserve">An interesting comparison can be made between the performance of activation functions in the model. The final function we chose was </w:t>
      </w:r>
      <w:proofErr w:type="spellStart"/>
      <w:r>
        <w:t>ReLu</w:t>
      </w:r>
      <w:proofErr w:type="spellEnd"/>
      <w:r w:rsidR="003165FC">
        <w:t xml:space="preserve">, the reason for this was it had the best performance in terms of accuracy and precision, and it </w:t>
      </w:r>
      <w:r w:rsidR="004373FA">
        <w:t xml:space="preserve">also performed best with a smaller model, leading to smaller training times and a less complex model. </w:t>
      </w:r>
      <w:r w:rsidR="00E86B47">
        <w:t xml:space="preserve">The alternatives were </w:t>
      </w:r>
      <w:proofErr w:type="spellStart"/>
      <w:r w:rsidR="00E86B47">
        <w:t>LeakyReLU</w:t>
      </w:r>
      <w:proofErr w:type="spellEnd"/>
      <w:r w:rsidR="00E86B47">
        <w:t xml:space="preserve"> and </w:t>
      </w:r>
      <w:proofErr w:type="spellStart"/>
      <w:r w:rsidR="00E86B47">
        <w:t>Hardswish</w:t>
      </w:r>
      <w:proofErr w:type="spellEnd"/>
      <w:r w:rsidR="00E86B47">
        <w:t xml:space="preserve">. </w:t>
      </w:r>
      <w:proofErr w:type="spellStart"/>
      <w:r w:rsidR="00E86B47">
        <w:t>LeakyReLU</w:t>
      </w:r>
      <w:proofErr w:type="spellEnd"/>
      <w:r w:rsidR="00E86B47">
        <w:t xml:space="preserve"> </w:t>
      </w:r>
      <w:r w:rsidR="00406AE2">
        <w:t xml:space="preserve">worked better with slightly bigger </w:t>
      </w:r>
      <w:proofErr w:type="gramStart"/>
      <w:r w:rsidR="00406AE2">
        <w:t>models, and</w:t>
      </w:r>
      <w:proofErr w:type="gramEnd"/>
      <w:r w:rsidR="00406AE2">
        <w:t xml:space="preserve"> needed to train for longer to achieve optimal results. The </w:t>
      </w:r>
      <w:r w:rsidR="00FA744F">
        <w:t xml:space="preserve">results were just </w:t>
      </w:r>
      <w:r w:rsidR="003F695A">
        <w:t xml:space="preserve">less optimal than </w:t>
      </w:r>
      <w:proofErr w:type="spellStart"/>
      <w:r w:rsidR="003F695A">
        <w:t>ReLU</w:t>
      </w:r>
      <w:proofErr w:type="spellEnd"/>
      <w:r w:rsidR="003F695A">
        <w:t xml:space="preserve">, so the time and complexity trade-off were not worth it, though this might be different with more data available. </w:t>
      </w:r>
      <w:proofErr w:type="spellStart"/>
      <w:r w:rsidR="003F695A">
        <w:t>Hardswish</w:t>
      </w:r>
      <w:proofErr w:type="spellEnd"/>
      <w:r w:rsidR="003F695A">
        <w:t xml:space="preserve"> </w:t>
      </w:r>
      <w:r w:rsidR="00CF10EA">
        <w:t xml:space="preserve">seemed to need a much deeper and complex model to perform </w:t>
      </w:r>
      <w:proofErr w:type="gramStart"/>
      <w:r w:rsidR="00CF10EA">
        <w:t xml:space="preserve">well, </w:t>
      </w:r>
      <w:r w:rsidR="00B81840">
        <w:t>and</w:t>
      </w:r>
      <w:proofErr w:type="gramEnd"/>
      <w:r w:rsidR="00B81840">
        <w:t xml:space="preserve"> trained for a very long time.</w:t>
      </w:r>
      <w:r w:rsidR="000F50F8">
        <w:t xml:space="preserve"> When implemented with early stopping, the patience had to be high for </w:t>
      </w:r>
      <w:proofErr w:type="spellStart"/>
      <w:r w:rsidR="000F50F8">
        <w:t>Hardswish</w:t>
      </w:r>
      <w:proofErr w:type="spellEnd"/>
      <w:r w:rsidR="00AF4F6C">
        <w:t xml:space="preserve">, otherwise it stopped very early on or before improvements continued. </w:t>
      </w:r>
      <w:proofErr w:type="spellStart"/>
      <w:r w:rsidR="00E65152">
        <w:t>LeakyReLU</w:t>
      </w:r>
      <w:proofErr w:type="spellEnd"/>
      <w:r w:rsidR="00E65152">
        <w:t xml:space="preserve"> performed as a worse version of </w:t>
      </w:r>
      <w:proofErr w:type="spellStart"/>
      <w:r w:rsidR="00E65152">
        <w:t>ReLU</w:t>
      </w:r>
      <w:proofErr w:type="spellEnd"/>
      <w:r w:rsidR="00E65152">
        <w:t xml:space="preserve"> in this model, and </w:t>
      </w:r>
      <w:proofErr w:type="spellStart"/>
      <w:r w:rsidR="00E65152">
        <w:t>Hardswish</w:t>
      </w:r>
      <w:proofErr w:type="spellEnd"/>
      <w:r w:rsidR="00E65152">
        <w:t xml:space="preserve"> </w:t>
      </w:r>
      <w:r w:rsidR="00BD5057">
        <w:t>had</w:t>
      </w:r>
      <w:r w:rsidR="00E65152">
        <w:t xml:space="preserve"> volatile</w:t>
      </w:r>
      <w:r w:rsidR="00BD5057">
        <w:t xml:space="preserve"> behavior and</w:t>
      </w:r>
      <w:r w:rsidR="00E65152">
        <w:t xml:space="preserve"> needed a more complex model, which is not optimal with little data, </w:t>
      </w:r>
      <w:r w:rsidR="00BD5057">
        <w:t xml:space="preserve">therefore </w:t>
      </w:r>
      <w:proofErr w:type="spellStart"/>
      <w:r w:rsidR="00BD5057">
        <w:t>ReLU</w:t>
      </w:r>
      <w:proofErr w:type="spellEnd"/>
      <w:r w:rsidR="00BD5057">
        <w:t xml:space="preserve"> was the best option for our final model; it had a </w:t>
      </w:r>
      <w:r w:rsidR="00BD5057">
        <w:rPr>
          <w:rFonts w:eastAsia="Verdana"/>
          <w14:ligatures w14:val="standard"/>
        </w:rPr>
        <w:t>good balance of short training time and good accuracy.</w:t>
      </w:r>
    </w:p>
    <w:p w14:paraId="65C04044" w14:textId="69B2231F" w:rsidR="00D4583C" w:rsidRPr="004950AB" w:rsidRDefault="0074661E" w:rsidP="004950AB">
      <w:pPr>
        <w:pStyle w:val="Abstract"/>
        <w:rPr>
          <w:rFonts w:eastAsia="Verdana"/>
          <w14:ligatures w14:val="standard"/>
        </w:rPr>
      </w:pPr>
      <w:r>
        <w:rPr>
          <w:rFonts w:eastAsia="Verdana"/>
          <w14:ligatures w14:val="standard"/>
        </w:rPr>
        <w:t xml:space="preserve">By having no </w:t>
      </w:r>
      <w:proofErr w:type="spellStart"/>
      <w:r>
        <w:rPr>
          <w:rFonts w:eastAsia="Verdana"/>
          <w14:ligatures w14:val="standard"/>
        </w:rPr>
        <w:t>regulari</w:t>
      </w:r>
      <w:r w:rsidR="00E77802">
        <w:rPr>
          <w:rFonts w:eastAsia="Verdana"/>
          <w14:ligatures w14:val="standard"/>
        </w:rPr>
        <w:t>s</w:t>
      </w:r>
      <w:r>
        <w:rPr>
          <w:rFonts w:eastAsia="Verdana"/>
          <w14:ligatures w14:val="standard"/>
        </w:rPr>
        <w:t>ation</w:t>
      </w:r>
      <w:proofErr w:type="spellEnd"/>
      <w:r>
        <w:rPr>
          <w:rFonts w:eastAsia="Verdana"/>
          <w14:ligatures w14:val="standard"/>
        </w:rPr>
        <w:t xml:space="preserve"> when tuning the </w:t>
      </w:r>
      <w:proofErr w:type="gramStart"/>
      <w:r>
        <w:rPr>
          <w:rFonts w:eastAsia="Verdana"/>
          <w14:ligatures w14:val="standard"/>
        </w:rPr>
        <w:t>model</w:t>
      </w:r>
      <w:proofErr w:type="gramEnd"/>
      <w:r>
        <w:rPr>
          <w:rFonts w:eastAsia="Verdana"/>
          <w14:ligatures w14:val="standard"/>
        </w:rPr>
        <w:t xml:space="preserve"> we could find the best configurations that would</w:t>
      </w:r>
      <w:r w:rsidR="00590735">
        <w:rPr>
          <w:rFonts w:eastAsia="Verdana"/>
          <w14:ligatures w14:val="standard"/>
        </w:rPr>
        <w:t xml:space="preserve"> fit the features of the experiment</w:t>
      </w:r>
      <w:r w:rsidR="00B63F6C">
        <w:rPr>
          <w:rFonts w:eastAsia="Verdana"/>
          <w14:ligatures w14:val="standard"/>
        </w:rPr>
        <w:t xml:space="preserve">, and </w:t>
      </w:r>
      <w:r w:rsidR="000D7C6D">
        <w:rPr>
          <w:rFonts w:eastAsia="Verdana"/>
          <w14:ligatures w14:val="standard"/>
        </w:rPr>
        <w:t>we would know which hyper parameter was making the difference</w:t>
      </w:r>
      <w:r w:rsidR="00590735">
        <w:rPr>
          <w:rFonts w:eastAsia="Verdana"/>
          <w14:ligatures w14:val="standard"/>
        </w:rPr>
        <w:t xml:space="preserve">. </w:t>
      </w:r>
      <w:r w:rsidR="000D7C6D">
        <w:rPr>
          <w:rFonts w:eastAsia="Verdana"/>
          <w14:ligatures w14:val="standard"/>
        </w:rPr>
        <w:t xml:space="preserve">Once </w:t>
      </w:r>
      <w:r w:rsidR="00C50C59">
        <w:rPr>
          <w:rFonts w:eastAsia="Verdana"/>
          <w14:ligatures w14:val="standard"/>
        </w:rPr>
        <w:t xml:space="preserve">the tuning was optimal, we added </w:t>
      </w:r>
      <w:r w:rsidR="00750410">
        <w:rPr>
          <w:rFonts w:eastAsia="Verdana"/>
          <w14:ligatures w14:val="standard"/>
        </w:rPr>
        <w:t xml:space="preserve">weight decay to SGD, a drop out rate, and early stopping to the model. </w:t>
      </w:r>
      <w:r w:rsidR="00F459BB">
        <w:rPr>
          <w:rFonts w:eastAsia="Verdana"/>
          <w14:ligatures w14:val="standard"/>
        </w:rPr>
        <w:t xml:space="preserve">The weight decay allowed the model to continue learning for longer before starting to overfit, and it also gave more representation to the </w:t>
      </w:r>
      <w:r w:rsidR="0083244C">
        <w:rPr>
          <w:rFonts w:eastAsia="Verdana"/>
          <w14:ligatures w14:val="standard"/>
        </w:rPr>
        <w:t xml:space="preserve">less frequent output classes, as it adjusts the </w:t>
      </w:r>
      <w:r w:rsidR="0083244C">
        <w:rPr>
          <w:rFonts w:eastAsia="Verdana"/>
          <w14:ligatures w14:val="standard"/>
        </w:rPr>
        <w:lastRenderedPageBreak/>
        <w:t xml:space="preserve">weight of the </w:t>
      </w:r>
      <w:r w:rsidR="004C6810">
        <w:rPr>
          <w:rFonts w:eastAsia="Verdana"/>
          <w14:ligatures w14:val="standard"/>
        </w:rPr>
        <w:t>classes accordingly</w:t>
      </w:r>
      <w:r w:rsidR="001F37A6">
        <w:rPr>
          <w:rFonts w:eastAsia="Verdana"/>
          <w14:ligatures w14:val="standard"/>
        </w:rPr>
        <w:t xml:space="preserve">, leading to much better precision in </w:t>
      </w:r>
      <w:r w:rsidR="005162C8">
        <w:rPr>
          <w:rFonts w:eastAsia="Verdana"/>
          <w14:ligatures w14:val="standard"/>
        </w:rPr>
        <w:t xml:space="preserve">output </w:t>
      </w:r>
      <w:r w:rsidR="001F37A6">
        <w:rPr>
          <w:rFonts w:eastAsia="Verdana"/>
          <w14:ligatures w14:val="standard"/>
        </w:rPr>
        <w:t>classes 1</w:t>
      </w:r>
      <w:r w:rsidR="005162C8">
        <w:rPr>
          <w:rFonts w:eastAsia="Verdana"/>
          <w14:ligatures w14:val="standard"/>
        </w:rPr>
        <w:t xml:space="preserve"> through 4. </w:t>
      </w:r>
      <w:r w:rsidR="004531F9">
        <w:rPr>
          <w:rFonts w:eastAsia="Verdana"/>
          <w14:ligatures w14:val="standard"/>
        </w:rPr>
        <w:t xml:space="preserve">A </w:t>
      </w:r>
      <w:proofErr w:type="spellStart"/>
      <w:r w:rsidR="004531F9">
        <w:rPr>
          <w:rFonts w:eastAsia="Verdana"/>
          <w14:ligatures w14:val="standard"/>
        </w:rPr>
        <w:t>drop out</w:t>
      </w:r>
      <w:proofErr w:type="spellEnd"/>
      <w:r w:rsidR="004531F9">
        <w:rPr>
          <w:rFonts w:eastAsia="Verdana"/>
          <w14:ligatures w14:val="standard"/>
        </w:rPr>
        <w:t xml:space="preserve"> rate of 0.1 also helped the model become more </w:t>
      </w:r>
      <w:proofErr w:type="spellStart"/>
      <w:r w:rsidR="004531F9">
        <w:rPr>
          <w:rFonts w:eastAsia="Verdana"/>
          <w14:ligatures w14:val="standard"/>
        </w:rPr>
        <w:t>generali</w:t>
      </w:r>
      <w:r w:rsidR="00E77802">
        <w:rPr>
          <w:rFonts w:eastAsia="Verdana"/>
          <w14:ligatures w14:val="standard"/>
        </w:rPr>
        <w:t>s</w:t>
      </w:r>
      <w:r w:rsidR="004531F9">
        <w:rPr>
          <w:rFonts w:eastAsia="Verdana"/>
          <w14:ligatures w14:val="standard"/>
        </w:rPr>
        <w:t>ed</w:t>
      </w:r>
      <w:proofErr w:type="spellEnd"/>
      <w:r w:rsidR="004531F9">
        <w:rPr>
          <w:rFonts w:eastAsia="Verdana"/>
          <w14:ligatures w14:val="standard"/>
        </w:rPr>
        <w:t xml:space="preserve">, by </w:t>
      </w:r>
      <w:r w:rsidR="0059450F">
        <w:rPr>
          <w:rFonts w:eastAsia="Verdana"/>
          <w14:ligatures w14:val="standard"/>
        </w:rPr>
        <w:t>adding more noise between inputs sporadically</w:t>
      </w:r>
      <w:r w:rsidR="00AF1F3C">
        <w:rPr>
          <w:rFonts w:eastAsia="Verdana"/>
          <w14:ligatures w14:val="standard"/>
        </w:rPr>
        <w:t xml:space="preserve">, leading to the model having to adapt without </w:t>
      </w:r>
      <w:r w:rsidR="00F51673">
        <w:rPr>
          <w:rFonts w:eastAsia="Verdana"/>
          <w14:ligatures w14:val="standard"/>
        </w:rPr>
        <w:t xml:space="preserve">overfitting. Lastly, </w:t>
      </w:r>
      <w:r w:rsidR="00060FE5">
        <w:rPr>
          <w:rFonts w:eastAsia="Verdana"/>
          <w14:ligatures w14:val="standard"/>
        </w:rPr>
        <w:t xml:space="preserve">by </w:t>
      </w:r>
      <w:proofErr w:type="spellStart"/>
      <w:r w:rsidR="00060FE5">
        <w:rPr>
          <w:rFonts w:eastAsia="Verdana"/>
          <w14:ligatures w14:val="standard"/>
        </w:rPr>
        <w:t>analy</w:t>
      </w:r>
      <w:r w:rsidR="00E77802">
        <w:rPr>
          <w:rFonts w:eastAsia="Verdana"/>
          <w14:ligatures w14:val="standard"/>
        </w:rPr>
        <w:t>s</w:t>
      </w:r>
      <w:r w:rsidR="00060FE5">
        <w:rPr>
          <w:rFonts w:eastAsia="Verdana"/>
          <w14:ligatures w14:val="standard"/>
        </w:rPr>
        <w:t>ing</w:t>
      </w:r>
      <w:proofErr w:type="spellEnd"/>
      <w:r w:rsidR="00060FE5">
        <w:rPr>
          <w:rFonts w:eastAsia="Verdana"/>
          <w14:ligatures w14:val="standard"/>
        </w:rPr>
        <w:t xml:space="preserve"> the graphs we could</w:t>
      </w:r>
      <w:r w:rsidR="00002B48">
        <w:rPr>
          <w:rFonts w:eastAsia="Verdana"/>
          <w14:ligatures w14:val="standard"/>
        </w:rPr>
        <w:t xml:space="preserve"> </w:t>
      </w:r>
      <w:r w:rsidR="009F68BE">
        <w:rPr>
          <w:rFonts w:eastAsia="Verdana"/>
          <w14:ligatures w14:val="standard"/>
        </w:rPr>
        <w:t xml:space="preserve">approximate </w:t>
      </w:r>
      <w:r w:rsidR="00E444A0">
        <w:rPr>
          <w:rFonts w:eastAsia="Verdana"/>
          <w14:ligatures w14:val="standard"/>
        </w:rPr>
        <w:t xml:space="preserve">a better performance at </w:t>
      </w:r>
      <w:r w:rsidR="00E73F8B">
        <w:rPr>
          <w:rFonts w:eastAsia="Verdana"/>
          <w14:ligatures w14:val="standard"/>
        </w:rPr>
        <w:t xml:space="preserve">a certain epoch range, so we implemented early stopping. </w:t>
      </w:r>
      <w:r w:rsidR="00017199">
        <w:rPr>
          <w:rFonts w:eastAsia="Verdana"/>
          <w14:ligatures w14:val="standard"/>
        </w:rPr>
        <w:t xml:space="preserve">This added more consistency to the model, and </w:t>
      </w:r>
      <w:r w:rsidR="002954F7">
        <w:rPr>
          <w:rFonts w:eastAsia="Verdana"/>
          <w14:ligatures w14:val="standard"/>
        </w:rPr>
        <w:t xml:space="preserve">improved overall performance as it stops training before </w:t>
      </w:r>
      <w:r w:rsidR="001C045C">
        <w:rPr>
          <w:rFonts w:eastAsia="Verdana"/>
          <w14:ligatures w14:val="standard"/>
        </w:rPr>
        <w:t xml:space="preserve">the results start deteriorating. </w:t>
      </w:r>
    </w:p>
    <w:p w14:paraId="7B373041" w14:textId="4343FEC4" w:rsidR="00C76485" w:rsidRDefault="00C76485" w:rsidP="004950AB">
      <w:pPr>
        <w:pStyle w:val="Head1"/>
        <w:ind w:left="0" w:firstLine="0"/>
        <w:rPr>
          <w14:ligatures w14:val="standard"/>
        </w:rPr>
      </w:pPr>
      <w:r>
        <w:t>6.3 Evaluation Metrics</w:t>
      </w:r>
    </w:p>
    <w:p w14:paraId="0F4335B0" w14:textId="2CB73308" w:rsidR="00C76485" w:rsidRDefault="00C76485" w:rsidP="00C76485">
      <w:pPr>
        <w:pStyle w:val="Abstract"/>
        <w:rPr>
          <w:rFonts w:eastAsia="Verdana"/>
          <w14:ligatures w14:val="standard"/>
        </w:rPr>
      </w:pPr>
      <w:r>
        <w:rPr>
          <w:rFonts w:eastAsia="Verdana"/>
          <w14:ligatures w14:val="standard"/>
        </w:rPr>
        <w:t xml:space="preserve">When evaluating the model’s </w:t>
      </w:r>
      <w:r w:rsidR="009B0867">
        <w:rPr>
          <w:rFonts w:eastAsia="Verdana"/>
          <w14:ligatures w14:val="standard"/>
        </w:rPr>
        <w:t>performance,</w:t>
      </w:r>
      <w:r>
        <w:rPr>
          <w:rFonts w:eastAsia="Verdana"/>
          <w14:ligatures w14:val="standard"/>
        </w:rPr>
        <w:t xml:space="preserve"> we aimed to achieve a high level of prediction accuracy while keeping the model </w:t>
      </w:r>
      <w:proofErr w:type="spellStart"/>
      <w:r>
        <w:rPr>
          <w:rFonts w:eastAsia="Verdana"/>
          <w14:ligatures w14:val="standard"/>
        </w:rPr>
        <w:t>generali</w:t>
      </w:r>
      <w:r w:rsidR="00E77802">
        <w:rPr>
          <w:rFonts w:eastAsia="Verdana"/>
          <w14:ligatures w14:val="standard"/>
        </w:rPr>
        <w:t>s</w:t>
      </w:r>
      <w:r>
        <w:rPr>
          <w:rFonts w:eastAsia="Verdana"/>
          <w14:ligatures w14:val="standard"/>
        </w:rPr>
        <w:t>able</w:t>
      </w:r>
      <w:proofErr w:type="spellEnd"/>
      <w:r>
        <w:rPr>
          <w:rFonts w:eastAsia="Verdana"/>
          <w14:ligatures w14:val="standard"/>
        </w:rPr>
        <w:t xml:space="preserve"> (ensuring a low difference between training loss and validation loss). </w:t>
      </w:r>
      <w:r w:rsidR="00C510CA">
        <w:rPr>
          <w:rFonts w:eastAsia="Verdana"/>
          <w14:ligatures w14:val="standard"/>
        </w:rPr>
        <w:t>We primarily used the difference between the training loss and t</w:t>
      </w:r>
      <w:r w:rsidR="00083658">
        <w:rPr>
          <w:rFonts w:eastAsia="Verdana"/>
          <w14:ligatures w14:val="standard"/>
        </w:rPr>
        <w:t xml:space="preserve">he validation loss as an indication of the model’s generalizability. However, we also noticed another metric that could be used to </w:t>
      </w:r>
      <w:r w:rsidR="00905E06">
        <w:rPr>
          <w:rFonts w:eastAsia="Verdana"/>
          <w14:ligatures w14:val="standard"/>
        </w:rPr>
        <w:t>gain insight into its</w:t>
      </w:r>
      <w:r w:rsidR="00146CBC">
        <w:rPr>
          <w:rFonts w:eastAsia="Verdana"/>
          <w14:ligatures w14:val="standard"/>
        </w:rPr>
        <w:t xml:space="preserve"> generalizability – precision.</w:t>
      </w:r>
    </w:p>
    <w:p w14:paraId="357D1D79" w14:textId="2C1F7C0B" w:rsidR="00146CBC" w:rsidRDefault="00AF343D" w:rsidP="00C76485">
      <w:pPr>
        <w:pStyle w:val="Abstract"/>
        <w:rPr>
          <w:rFonts w:eastAsia="Verdana"/>
          <w14:ligatures w14:val="standard"/>
        </w:rPr>
      </w:pPr>
      <w:r>
        <w:rPr>
          <w:rFonts w:eastAsia="Verdana"/>
          <w14:ligatures w14:val="standard"/>
        </w:rPr>
        <w:t xml:space="preserve">Precision provides insight into how many </w:t>
      </w:r>
      <w:r w:rsidR="00264C78">
        <w:rPr>
          <w:rFonts w:eastAsia="Verdana"/>
          <w14:ligatures w14:val="standard"/>
        </w:rPr>
        <w:t xml:space="preserve">false positives were predicted for a particular output class. Thus, it indicates which </w:t>
      </w:r>
      <w:r w:rsidR="000E04DA">
        <w:rPr>
          <w:rFonts w:eastAsia="Verdana"/>
          <w14:ligatures w14:val="standard"/>
        </w:rPr>
        <w:t xml:space="preserve">output </w:t>
      </w:r>
      <w:r w:rsidR="00264C78">
        <w:rPr>
          <w:rFonts w:eastAsia="Verdana"/>
          <w14:ligatures w14:val="standard"/>
        </w:rPr>
        <w:t xml:space="preserve">classes the model predicts most </w:t>
      </w:r>
      <w:r w:rsidR="00C56405">
        <w:rPr>
          <w:rFonts w:eastAsia="Verdana"/>
          <w14:ligatures w14:val="standard"/>
        </w:rPr>
        <w:t>accurately</w:t>
      </w:r>
      <w:r w:rsidR="00264C78">
        <w:rPr>
          <w:rFonts w:eastAsia="Verdana"/>
          <w14:ligatures w14:val="standard"/>
        </w:rPr>
        <w:t xml:space="preserve">. </w:t>
      </w:r>
      <w:r w:rsidR="00493A64">
        <w:rPr>
          <w:rFonts w:eastAsia="Verdana"/>
          <w14:ligatures w14:val="standard"/>
        </w:rPr>
        <w:t xml:space="preserve">If a model is highly </w:t>
      </w:r>
      <w:proofErr w:type="spellStart"/>
      <w:r w:rsidR="00493A64">
        <w:rPr>
          <w:rFonts w:eastAsia="Verdana"/>
          <w14:ligatures w14:val="standard"/>
        </w:rPr>
        <w:t>generali</w:t>
      </w:r>
      <w:r w:rsidR="00E77802">
        <w:rPr>
          <w:rFonts w:eastAsia="Verdana"/>
          <w14:ligatures w14:val="standard"/>
        </w:rPr>
        <w:t>s</w:t>
      </w:r>
      <w:r w:rsidR="00493A64">
        <w:rPr>
          <w:rFonts w:eastAsia="Verdana"/>
          <w14:ligatures w14:val="standard"/>
        </w:rPr>
        <w:t>able</w:t>
      </w:r>
      <w:proofErr w:type="spellEnd"/>
      <w:r w:rsidR="00493A64">
        <w:rPr>
          <w:rFonts w:eastAsia="Verdana"/>
          <w14:ligatures w14:val="standard"/>
        </w:rPr>
        <w:t xml:space="preserve">, we would expect to see similar </w:t>
      </w:r>
      <w:r w:rsidR="00646978">
        <w:rPr>
          <w:rFonts w:eastAsia="Verdana"/>
          <w14:ligatures w14:val="standard"/>
        </w:rPr>
        <w:t xml:space="preserve">precision scores for each of the output classes, while a less </w:t>
      </w:r>
      <w:proofErr w:type="spellStart"/>
      <w:r w:rsidR="00646978">
        <w:rPr>
          <w:rFonts w:eastAsia="Verdana"/>
          <w14:ligatures w14:val="standard"/>
        </w:rPr>
        <w:t>generali</w:t>
      </w:r>
      <w:r w:rsidR="00E77802">
        <w:rPr>
          <w:rFonts w:eastAsia="Verdana"/>
          <w14:ligatures w14:val="standard"/>
        </w:rPr>
        <w:t>s</w:t>
      </w:r>
      <w:r w:rsidR="00646978">
        <w:rPr>
          <w:rFonts w:eastAsia="Verdana"/>
          <w14:ligatures w14:val="standard"/>
        </w:rPr>
        <w:t>able</w:t>
      </w:r>
      <w:proofErr w:type="spellEnd"/>
      <w:r w:rsidR="00646978">
        <w:rPr>
          <w:rFonts w:eastAsia="Verdana"/>
          <w14:ligatures w14:val="standard"/>
        </w:rPr>
        <w:t xml:space="preserve"> model would produce precision scores with</w:t>
      </w:r>
      <w:r w:rsidR="005A69CA">
        <w:rPr>
          <w:rFonts w:eastAsia="Verdana"/>
          <w14:ligatures w14:val="standard"/>
        </w:rPr>
        <w:t xml:space="preserve"> high variance</w:t>
      </w:r>
      <w:r w:rsidR="00C451FC">
        <w:rPr>
          <w:rFonts w:eastAsia="Verdana"/>
          <w14:ligatures w14:val="standard"/>
        </w:rPr>
        <w:t xml:space="preserve"> and a lower average precision</w:t>
      </w:r>
      <w:r w:rsidR="005A69CA">
        <w:rPr>
          <w:rFonts w:eastAsia="Verdana"/>
          <w14:ligatures w14:val="standard"/>
        </w:rPr>
        <w:t xml:space="preserve">. </w:t>
      </w:r>
      <w:r w:rsidR="009E4919">
        <w:rPr>
          <w:rFonts w:eastAsia="Verdana"/>
          <w14:ligatures w14:val="standard"/>
        </w:rPr>
        <w:t xml:space="preserve">In </w:t>
      </w:r>
      <w:r w:rsidR="009D7040">
        <w:rPr>
          <w:rFonts w:eastAsia="Verdana"/>
          <w14:ligatures w14:val="standard"/>
        </w:rPr>
        <w:t xml:space="preserve">some </w:t>
      </w:r>
      <w:r w:rsidR="009D2A1A">
        <w:rPr>
          <w:rFonts w:eastAsia="Verdana"/>
          <w14:ligatures w14:val="standard"/>
        </w:rPr>
        <w:t>cases,</w:t>
      </w:r>
      <w:r w:rsidR="009D7040">
        <w:rPr>
          <w:rFonts w:eastAsia="Verdana"/>
          <w14:ligatures w14:val="standard"/>
        </w:rPr>
        <w:t xml:space="preserve"> a more </w:t>
      </w:r>
      <w:proofErr w:type="spellStart"/>
      <w:r w:rsidR="009D7040">
        <w:rPr>
          <w:rFonts w:eastAsia="Verdana"/>
          <w14:ligatures w14:val="standard"/>
        </w:rPr>
        <w:t>generali</w:t>
      </w:r>
      <w:r w:rsidR="00E77802">
        <w:rPr>
          <w:rFonts w:eastAsia="Verdana"/>
          <w14:ligatures w14:val="standard"/>
        </w:rPr>
        <w:t>s</w:t>
      </w:r>
      <w:r w:rsidR="009D7040">
        <w:rPr>
          <w:rFonts w:eastAsia="Verdana"/>
          <w14:ligatures w14:val="standard"/>
        </w:rPr>
        <w:t>able</w:t>
      </w:r>
      <w:proofErr w:type="spellEnd"/>
      <w:r w:rsidR="009D7040">
        <w:rPr>
          <w:rFonts w:eastAsia="Verdana"/>
          <w14:ligatures w14:val="standard"/>
        </w:rPr>
        <w:t xml:space="preserve"> model could </w:t>
      </w:r>
      <w:r w:rsidR="00D1737E">
        <w:rPr>
          <w:rFonts w:eastAsia="Verdana"/>
          <w14:ligatures w14:val="standard"/>
        </w:rPr>
        <w:t>result in lower</w:t>
      </w:r>
      <w:r w:rsidR="009D7040">
        <w:rPr>
          <w:rFonts w:eastAsia="Verdana"/>
          <w14:ligatures w14:val="standard"/>
        </w:rPr>
        <w:t xml:space="preserve"> accuracy, as </w:t>
      </w:r>
      <w:r w:rsidR="00FD193E">
        <w:rPr>
          <w:rFonts w:eastAsia="Verdana"/>
          <w14:ligatures w14:val="standard"/>
        </w:rPr>
        <w:t>higher frequency</w:t>
      </w:r>
      <w:r w:rsidR="00E31608">
        <w:rPr>
          <w:rFonts w:eastAsia="Verdana"/>
          <w14:ligatures w14:val="standard"/>
        </w:rPr>
        <w:t xml:space="preserve"> output</w:t>
      </w:r>
      <w:r w:rsidR="00FD193E">
        <w:rPr>
          <w:rFonts w:eastAsia="Verdana"/>
          <w14:ligatures w14:val="standard"/>
        </w:rPr>
        <w:t xml:space="preserve"> </w:t>
      </w:r>
      <w:r w:rsidR="005A7FC4">
        <w:rPr>
          <w:rFonts w:eastAsia="Verdana"/>
          <w14:ligatures w14:val="standard"/>
        </w:rPr>
        <w:t>classes</w:t>
      </w:r>
      <w:r w:rsidR="00E31608">
        <w:rPr>
          <w:rFonts w:eastAsia="Verdana"/>
          <w14:ligatures w14:val="standard"/>
        </w:rPr>
        <w:t xml:space="preserve"> (more common output classes)</w:t>
      </w:r>
      <w:r w:rsidR="00387D85">
        <w:rPr>
          <w:rFonts w:eastAsia="Verdana"/>
          <w14:ligatures w14:val="standard"/>
        </w:rPr>
        <w:t xml:space="preserve"> with high precision </w:t>
      </w:r>
      <w:r w:rsidR="00F90318">
        <w:rPr>
          <w:rFonts w:eastAsia="Verdana"/>
          <w14:ligatures w14:val="standard"/>
        </w:rPr>
        <w:t xml:space="preserve">would </w:t>
      </w:r>
      <w:r w:rsidR="002407D9">
        <w:rPr>
          <w:rFonts w:eastAsia="Verdana"/>
          <w14:ligatures w14:val="standard"/>
        </w:rPr>
        <w:t xml:space="preserve">have a comparatively high number of </w:t>
      </w:r>
      <w:r w:rsidR="00286727">
        <w:rPr>
          <w:rFonts w:eastAsia="Verdana"/>
          <w14:ligatures w14:val="standard"/>
        </w:rPr>
        <w:t>predictions.</w:t>
      </w:r>
    </w:p>
    <w:p w14:paraId="43C96532" w14:textId="17FED664" w:rsidR="00286727" w:rsidRDefault="00272C95" w:rsidP="00C76485">
      <w:pPr>
        <w:pStyle w:val="Abstract"/>
        <w:rPr>
          <w:rFonts w:eastAsia="Verdana"/>
          <w14:ligatures w14:val="standard"/>
        </w:rPr>
      </w:pPr>
      <w:r>
        <w:rPr>
          <w:rFonts w:eastAsia="Verdana"/>
          <w14:ligatures w14:val="standard"/>
        </w:rPr>
        <w:t xml:space="preserve">In </w:t>
      </w:r>
      <w:r w:rsidR="003D78AB">
        <w:rPr>
          <w:rFonts w:eastAsia="Verdana"/>
          <w14:ligatures w14:val="standard"/>
        </w:rPr>
        <w:t xml:space="preserve">general, </w:t>
      </w:r>
      <w:r>
        <w:rPr>
          <w:rFonts w:eastAsia="Verdana"/>
          <w14:ligatures w14:val="standard"/>
        </w:rPr>
        <w:t>we noticed that models with less hidden layers performed better in terms of prediction precision (</w:t>
      </w:r>
      <w:r w:rsidR="0079105F">
        <w:rPr>
          <w:rFonts w:eastAsia="Verdana"/>
          <w14:ligatures w14:val="standard"/>
        </w:rPr>
        <w:t xml:space="preserve">Appendix Y, </w:t>
      </w:r>
      <w:r w:rsidR="00930CA6">
        <w:rPr>
          <w:rFonts w:eastAsia="Verdana"/>
          <w14:ligatures w14:val="standard"/>
        </w:rPr>
        <w:t>AB)</w:t>
      </w:r>
      <w:r>
        <w:rPr>
          <w:rFonts w:eastAsia="Verdana"/>
          <w14:ligatures w14:val="standard"/>
        </w:rPr>
        <w:t>,</w:t>
      </w:r>
      <w:r w:rsidR="00930CA6">
        <w:rPr>
          <w:rFonts w:eastAsia="Verdana"/>
          <w14:ligatures w14:val="standard"/>
        </w:rPr>
        <w:t xml:space="preserve"> while those with many hidden layers performed worse (Appendix</w:t>
      </w:r>
      <w:r w:rsidR="00021062">
        <w:rPr>
          <w:rFonts w:eastAsia="Verdana"/>
          <w14:ligatures w14:val="standard"/>
        </w:rPr>
        <w:t xml:space="preserve"> </w:t>
      </w:r>
      <w:r w:rsidR="00BA3A21">
        <w:rPr>
          <w:rFonts w:eastAsia="Verdana"/>
          <w14:ligatures w14:val="standard"/>
        </w:rPr>
        <w:t xml:space="preserve">AS, </w:t>
      </w:r>
      <w:r w:rsidR="00D9569E">
        <w:rPr>
          <w:rFonts w:eastAsia="Verdana"/>
          <w14:ligatures w14:val="standard"/>
        </w:rPr>
        <w:t>AV</w:t>
      </w:r>
      <w:r w:rsidR="00021062">
        <w:rPr>
          <w:rFonts w:eastAsia="Verdana"/>
          <w14:ligatures w14:val="standard"/>
        </w:rPr>
        <w:t xml:space="preserve">). </w:t>
      </w:r>
      <w:r>
        <w:rPr>
          <w:rFonts w:eastAsia="Verdana"/>
          <w14:ligatures w14:val="standard"/>
        </w:rPr>
        <w:t xml:space="preserve"> </w:t>
      </w:r>
    </w:p>
    <w:p w14:paraId="206F4F05" w14:textId="4DF957BA" w:rsidR="00C76485" w:rsidRDefault="001B0C09" w:rsidP="00C76485">
      <w:pPr>
        <w:pStyle w:val="Abstract"/>
        <w:rPr>
          <w:rFonts w:eastAsia="Verdana"/>
          <w14:ligatures w14:val="standard"/>
        </w:rPr>
      </w:pPr>
      <w:r>
        <w:rPr>
          <w:rFonts w:eastAsia="Verdana"/>
          <w14:ligatures w14:val="standard"/>
        </w:rPr>
        <w:t xml:space="preserve">The difference in precision may have been due to the </w:t>
      </w:r>
      <w:r w:rsidR="00785E49">
        <w:rPr>
          <w:rFonts w:eastAsia="Verdana"/>
          <w14:ligatures w14:val="standard"/>
        </w:rPr>
        <w:t xml:space="preserve">different class frequency present in the </w:t>
      </w:r>
      <w:r w:rsidR="0049642A">
        <w:rPr>
          <w:rFonts w:eastAsia="Verdana"/>
          <w14:ligatures w14:val="standard"/>
        </w:rPr>
        <w:t xml:space="preserve">training </w:t>
      </w:r>
      <w:r w:rsidR="00785E49">
        <w:rPr>
          <w:rFonts w:eastAsia="Verdana"/>
          <w14:ligatures w14:val="standard"/>
        </w:rPr>
        <w:t xml:space="preserve">dataset. For example, data items with output class 4 were much less common than class 0, and subsequently had </w:t>
      </w:r>
      <w:r w:rsidR="00F72841">
        <w:rPr>
          <w:rFonts w:eastAsia="Verdana"/>
          <w14:ligatures w14:val="standard"/>
        </w:rPr>
        <w:t>lower precision scores.</w:t>
      </w:r>
      <w:r w:rsidR="00A07ADC">
        <w:rPr>
          <w:rFonts w:eastAsia="Verdana"/>
          <w14:ligatures w14:val="standard"/>
        </w:rPr>
        <w:t xml:space="preserve"> </w:t>
      </w:r>
      <w:r w:rsidR="00E23AB0">
        <w:rPr>
          <w:rFonts w:eastAsia="Verdana"/>
          <w14:ligatures w14:val="standard"/>
        </w:rPr>
        <w:t>Balancing the frequency of different output classes in the training data may lead to an increase in the precision.</w:t>
      </w:r>
    </w:p>
    <w:p w14:paraId="70B62DA3" w14:textId="4C318275" w:rsidR="00C76485" w:rsidRDefault="00C76485" w:rsidP="00552949">
      <w:pPr>
        <w:pStyle w:val="Head1"/>
        <w:ind w:left="0" w:firstLine="0"/>
        <w:rPr>
          <w14:ligatures w14:val="standard"/>
        </w:rPr>
      </w:pPr>
      <w:r>
        <w:t>6.4 Data Impact</w:t>
      </w:r>
    </w:p>
    <w:p w14:paraId="1801A9A6" w14:textId="77777777" w:rsidR="00C76485" w:rsidRDefault="00C76485" w:rsidP="00C76485">
      <w:pPr>
        <w:pStyle w:val="Abstract"/>
        <w:rPr>
          <w:rFonts w:eastAsia="Verdana"/>
          <w14:ligatures w14:val="standard"/>
        </w:rPr>
      </w:pPr>
      <w:r>
        <w:rPr>
          <w:rFonts w:eastAsia="Verdana"/>
          <w14:ligatures w14:val="standard"/>
        </w:rPr>
        <w:t xml:space="preserve">The type and amount of data contained within the dataset may have impacted the overall performance of our model. The dataset only contains 649 items, which places a hard limit on the amount of data that could be used to train the model. This may have been the reason that we were unable to achieve a higher accuracy. However, this hypothesis can only be tested with additional data. </w:t>
      </w:r>
    </w:p>
    <w:p w14:paraId="12D605D2" w14:textId="531B3C54" w:rsidR="00C76485" w:rsidRDefault="008D27A3" w:rsidP="00C76485">
      <w:pPr>
        <w:pStyle w:val="Abstract"/>
        <w:rPr>
          <w:rFonts w:eastAsia="Verdana"/>
          <w14:ligatures w14:val="standard"/>
        </w:rPr>
      </w:pPr>
      <w:r>
        <w:rPr>
          <w:rFonts w:eastAsia="Verdana"/>
          <w14:ligatures w14:val="standard"/>
        </w:rPr>
        <w:t xml:space="preserve">In addition to considering the amount of data available to train the model, we </w:t>
      </w:r>
      <w:r w:rsidR="00B35458">
        <w:rPr>
          <w:rFonts w:eastAsia="Verdana"/>
          <w14:ligatures w14:val="standard"/>
        </w:rPr>
        <w:t>must also concern ourselves with its quality.</w:t>
      </w:r>
      <w:r w:rsidR="00881E9B">
        <w:rPr>
          <w:rFonts w:eastAsia="Verdana"/>
          <w14:ligatures w14:val="standard"/>
        </w:rPr>
        <w:t xml:space="preserve"> The data was gathered via a survey, and as such each answer </w:t>
      </w:r>
      <w:r w:rsidR="00EC53FD">
        <w:rPr>
          <w:rFonts w:eastAsia="Verdana"/>
          <w14:ligatures w14:val="standard"/>
        </w:rPr>
        <w:t xml:space="preserve">is subjective and </w:t>
      </w:r>
      <w:r w:rsidR="0021101C">
        <w:rPr>
          <w:rFonts w:eastAsia="Verdana"/>
          <w14:ligatures w14:val="standard"/>
        </w:rPr>
        <w:t>has the potential to be impacted by personal biases</w:t>
      </w:r>
      <w:r w:rsidR="00312C34">
        <w:rPr>
          <w:rFonts w:eastAsia="Verdana"/>
          <w14:ligatures w14:val="standard"/>
        </w:rPr>
        <w:t xml:space="preserve">. This </w:t>
      </w:r>
      <w:r w:rsidR="00312C34">
        <w:rPr>
          <w:rFonts w:eastAsia="Verdana"/>
          <w14:ligatures w14:val="standard"/>
        </w:rPr>
        <w:t xml:space="preserve">presents a challenge, as </w:t>
      </w:r>
      <w:r w:rsidR="001E0860">
        <w:rPr>
          <w:rFonts w:eastAsia="Verdana"/>
          <w14:ligatures w14:val="standard"/>
        </w:rPr>
        <w:t xml:space="preserve">it may </w:t>
      </w:r>
      <w:r w:rsidR="003F224D">
        <w:rPr>
          <w:rFonts w:eastAsia="Verdana"/>
          <w14:ligatures w14:val="standard"/>
        </w:rPr>
        <w:t xml:space="preserve">reduce the overall correlation between the </w:t>
      </w:r>
      <w:r w:rsidR="00472B68">
        <w:rPr>
          <w:rFonts w:eastAsia="Verdana"/>
          <w14:ligatures w14:val="standard"/>
        </w:rPr>
        <w:t>values in a single data entry</w:t>
      </w:r>
      <w:r w:rsidR="00450F36">
        <w:rPr>
          <w:rFonts w:eastAsia="Verdana"/>
          <w14:ligatures w14:val="standard"/>
        </w:rPr>
        <w:t xml:space="preserve">, and ultimately the </w:t>
      </w:r>
      <w:r w:rsidR="00655EED">
        <w:rPr>
          <w:rFonts w:eastAsia="Verdana"/>
          <w14:ligatures w14:val="standard"/>
        </w:rPr>
        <w:t>dataset</w:t>
      </w:r>
      <w:r w:rsidR="00450F36">
        <w:rPr>
          <w:rFonts w:eastAsia="Verdana"/>
          <w14:ligatures w14:val="standard"/>
        </w:rPr>
        <w:t xml:space="preserve">. This may be the reason that the model was unable to achieve a high degree of accuracy – the subjective data is so varied that a strong correlation </w:t>
      </w:r>
      <w:r w:rsidR="009573E3">
        <w:rPr>
          <w:rFonts w:eastAsia="Verdana"/>
          <w14:ligatures w14:val="standard"/>
        </w:rPr>
        <w:t xml:space="preserve">between the </w:t>
      </w:r>
      <w:r w:rsidR="00593B17">
        <w:rPr>
          <w:rFonts w:eastAsia="Verdana"/>
          <w14:ligatures w14:val="standard"/>
        </w:rPr>
        <w:t xml:space="preserve">feature </w:t>
      </w:r>
      <w:r w:rsidR="009573E3">
        <w:rPr>
          <w:rFonts w:eastAsia="Verdana"/>
          <w14:ligatures w14:val="standard"/>
        </w:rPr>
        <w:t xml:space="preserve">values </w:t>
      </w:r>
      <w:r w:rsidR="00EE752A">
        <w:rPr>
          <w:rFonts w:eastAsia="Verdana"/>
          <w14:ligatures w14:val="standard"/>
        </w:rPr>
        <w:t>does not</w:t>
      </w:r>
      <w:r w:rsidR="009573E3">
        <w:rPr>
          <w:rFonts w:eastAsia="Verdana"/>
          <w14:ligatures w14:val="standard"/>
        </w:rPr>
        <w:t xml:space="preserve"> exist.</w:t>
      </w:r>
      <w:r w:rsidR="00472B68">
        <w:rPr>
          <w:rFonts w:eastAsia="Verdana"/>
          <w14:ligatures w14:val="standard"/>
        </w:rPr>
        <w:t xml:space="preserve"> </w:t>
      </w:r>
    </w:p>
    <w:p w14:paraId="75797806" w14:textId="5D4A7FA8" w:rsidR="00C65430" w:rsidRDefault="00C65430" w:rsidP="00C76485">
      <w:pPr>
        <w:pStyle w:val="Abstract"/>
        <w:rPr>
          <w:rFonts w:eastAsia="Verdana"/>
          <w14:ligatures w14:val="standard"/>
        </w:rPr>
      </w:pPr>
      <w:r>
        <w:rPr>
          <w:rFonts w:eastAsia="Verdana"/>
          <w14:ligatures w14:val="standard"/>
        </w:rPr>
        <w:t>This dataset was created from survey results from two secondary schools in the same geographic location. Thus, the cultural</w:t>
      </w:r>
      <w:r w:rsidR="005413FF">
        <w:rPr>
          <w:rFonts w:eastAsia="Verdana"/>
          <w14:ligatures w14:val="standard"/>
        </w:rPr>
        <w:t xml:space="preserve">, geographical and societal aspects </w:t>
      </w:r>
      <w:r w:rsidR="000E06CD">
        <w:rPr>
          <w:rFonts w:eastAsia="Verdana"/>
          <w14:ligatures w14:val="standard"/>
        </w:rPr>
        <w:t xml:space="preserve">of the learner’s </w:t>
      </w:r>
      <w:r w:rsidR="008C1ED8">
        <w:rPr>
          <w:rFonts w:eastAsia="Verdana"/>
          <w14:ligatures w14:val="standard"/>
        </w:rPr>
        <w:t>life</w:t>
      </w:r>
      <w:r w:rsidR="000E06CD">
        <w:rPr>
          <w:rFonts w:eastAsia="Verdana"/>
          <w14:ligatures w14:val="standard"/>
        </w:rPr>
        <w:t xml:space="preserve"> may have impacted the survey results. This may have compromised the overall generalizability of the model, as the </w:t>
      </w:r>
      <w:r w:rsidR="00F9538E">
        <w:rPr>
          <w:rFonts w:eastAsia="Verdana"/>
          <w14:ligatures w14:val="standard"/>
        </w:rPr>
        <w:t>correlations may be due to these specific student’s shared context.</w:t>
      </w:r>
    </w:p>
    <w:p w14:paraId="096DDACB" w14:textId="13B01DC2" w:rsidR="00C76485" w:rsidRDefault="00C76485" w:rsidP="009C652A">
      <w:pPr>
        <w:pStyle w:val="Head1"/>
        <w:ind w:left="0" w:firstLine="0"/>
      </w:pPr>
      <w:r>
        <w:t>6.5 Potential Improvements</w:t>
      </w:r>
    </w:p>
    <w:p w14:paraId="6131744B" w14:textId="3D86D4EE" w:rsidR="00F15F55" w:rsidRDefault="00336D01" w:rsidP="00C76485">
      <w:pPr>
        <w:pStyle w:val="Abstract"/>
        <w:rPr>
          <w:rFonts w:eastAsia="Verdana"/>
          <w14:ligatures w14:val="standard"/>
        </w:rPr>
      </w:pPr>
      <w:r>
        <w:rPr>
          <w:rFonts w:eastAsia="Verdana"/>
          <w14:ligatures w14:val="standard"/>
        </w:rPr>
        <w:t>While we believe that the model performed relatively well given the constraints mentioned, there are avenues to explore that could improve the overall performance of the model.</w:t>
      </w:r>
    </w:p>
    <w:p w14:paraId="35FB54C6" w14:textId="7B75DA98" w:rsidR="00336D01" w:rsidRDefault="001545DB" w:rsidP="00C76485">
      <w:pPr>
        <w:pStyle w:val="Abstract"/>
        <w:rPr>
          <w:rFonts w:eastAsia="Verdana"/>
          <w14:ligatures w14:val="standard"/>
        </w:rPr>
      </w:pPr>
      <w:r>
        <w:rPr>
          <w:rFonts w:eastAsia="Verdana"/>
          <w14:ligatures w14:val="standard"/>
        </w:rPr>
        <w:t>Improving the dataset may have a positive impact on the model’s performance. A</w:t>
      </w:r>
      <w:r w:rsidR="00336D01">
        <w:rPr>
          <w:rFonts w:eastAsia="Verdana"/>
          <w14:ligatures w14:val="standard"/>
        </w:rPr>
        <w:t xml:space="preserve"> larger dataset may improve the accuracy </w:t>
      </w:r>
      <w:r>
        <w:rPr>
          <w:rFonts w:eastAsia="Verdana"/>
          <w14:ligatures w14:val="standard"/>
        </w:rPr>
        <w:t xml:space="preserve">and generalizability </w:t>
      </w:r>
      <w:r w:rsidR="00336D01">
        <w:rPr>
          <w:rFonts w:eastAsia="Verdana"/>
          <w14:ligatures w14:val="standard"/>
        </w:rPr>
        <w:t>of the model, due to the increased amount of training data.</w:t>
      </w:r>
      <w:r w:rsidR="00EE752A">
        <w:rPr>
          <w:rFonts w:eastAsia="Verdana"/>
          <w14:ligatures w14:val="standard"/>
        </w:rPr>
        <w:t xml:space="preserve"> </w:t>
      </w:r>
      <w:r w:rsidR="00F503A2">
        <w:rPr>
          <w:rFonts w:eastAsia="Verdana"/>
          <w14:ligatures w14:val="standard"/>
        </w:rPr>
        <w:t xml:space="preserve">Improving the data’s integrity and quality </w:t>
      </w:r>
      <w:r w:rsidR="00322790">
        <w:rPr>
          <w:rFonts w:eastAsia="Verdana"/>
          <w14:ligatures w14:val="standard"/>
        </w:rPr>
        <w:t xml:space="preserve">– not using surveys to collect data, </w:t>
      </w:r>
      <w:r w:rsidR="00AC407E">
        <w:rPr>
          <w:rFonts w:eastAsia="Verdana"/>
          <w14:ligatures w14:val="standard"/>
        </w:rPr>
        <w:t>collecting data from several contexts (</w:t>
      </w:r>
      <w:r w:rsidR="005D3A2F">
        <w:rPr>
          <w:rFonts w:eastAsia="Verdana"/>
          <w14:ligatures w14:val="standard"/>
        </w:rPr>
        <w:t xml:space="preserve">different countries, </w:t>
      </w:r>
      <w:r w:rsidR="00AC407E">
        <w:rPr>
          <w:rFonts w:eastAsia="Verdana"/>
          <w14:ligatures w14:val="standard"/>
        </w:rPr>
        <w:t>reg</w:t>
      </w:r>
      <w:bookmarkStart w:id="1" w:name="_GoBack"/>
      <w:bookmarkEnd w:id="1"/>
      <w:r w:rsidR="00AC407E">
        <w:rPr>
          <w:rFonts w:eastAsia="Verdana"/>
          <w14:ligatures w14:val="standard"/>
        </w:rPr>
        <w:t xml:space="preserve">ions, </w:t>
      </w:r>
      <w:r w:rsidR="005D3A2F">
        <w:rPr>
          <w:rFonts w:eastAsia="Verdana"/>
          <w14:ligatures w14:val="standard"/>
        </w:rPr>
        <w:t>socio-economic contexts, etc.)</w:t>
      </w:r>
      <w:r w:rsidR="006D7159">
        <w:rPr>
          <w:rFonts w:eastAsia="Verdana"/>
          <w14:ligatures w14:val="standard"/>
        </w:rPr>
        <w:t xml:space="preserve"> – could also improve the </w:t>
      </w:r>
      <w:r w:rsidR="002534DA">
        <w:rPr>
          <w:rFonts w:eastAsia="Verdana"/>
          <w14:ligatures w14:val="standard"/>
        </w:rPr>
        <w:t xml:space="preserve">performance of the model. Indeed, more </w:t>
      </w:r>
      <w:proofErr w:type="spellStart"/>
      <w:r w:rsidR="002534DA">
        <w:rPr>
          <w:rFonts w:eastAsia="Verdana"/>
          <w14:ligatures w14:val="standard"/>
        </w:rPr>
        <w:t>generali</w:t>
      </w:r>
      <w:r w:rsidR="00E77802">
        <w:rPr>
          <w:rFonts w:eastAsia="Verdana"/>
          <w14:ligatures w14:val="standard"/>
        </w:rPr>
        <w:t>s</w:t>
      </w:r>
      <w:r w:rsidR="002534DA">
        <w:rPr>
          <w:rFonts w:eastAsia="Verdana"/>
          <w14:ligatures w14:val="standard"/>
        </w:rPr>
        <w:t>ed</w:t>
      </w:r>
      <w:proofErr w:type="spellEnd"/>
      <w:r w:rsidR="002534DA">
        <w:rPr>
          <w:rFonts w:eastAsia="Verdana"/>
          <w14:ligatures w14:val="standard"/>
        </w:rPr>
        <w:t xml:space="preserve"> data from a wider group of subjects </w:t>
      </w:r>
      <w:r w:rsidR="00F80DD4">
        <w:rPr>
          <w:rFonts w:eastAsia="Verdana"/>
          <w14:ligatures w14:val="standard"/>
        </w:rPr>
        <w:t>is highly likely to increase the generalizability of the model.</w:t>
      </w:r>
    </w:p>
    <w:p w14:paraId="669576EF" w14:textId="58DB192D" w:rsidR="00F15F55" w:rsidRDefault="007978F2" w:rsidP="00C76485">
      <w:pPr>
        <w:pStyle w:val="Abstract"/>
        <w:rPr>
          <w:rFonts w:eastAsia="Verdana"/>
          <w14:ligatures w14:val="standard"/>
        </w:rPr>
      </w:pPr>
      <w:r>
        <w:rPr>
          <w:rFonts w:eastAsia="Verdana"/>
          <w14:ligatures w14:val="standard"/>
        </w:rPr>
        <w:t>The dataset that we used has a high number of features (33). Having a high number of features (and a low number of data records) increases its complexity, making it more difficult for a model to make accurate predictions. Through experimentation, one could determine which features are most important for predicting weekend alcohol consumption</w:t>
      </w:r>
      <w:r w:rsidR="00477D73">
        <w:rPr>
          <w:rFonts w:eastAsia="Verdana"/>
          <w14:ligatures w14:val="standard"/>
        </w:rPr>
        <w:t xml:space="preserve"> and drop them from the dataset</w:t>
      </w:r>
      <w:r w:rsidR="00EE7E0B">
        <w:rPr>
          <w:rFonts w:eastAsia="Verdana"/>
          <w14:ligatures w14:val="standard"/>
        </w:rPr>
        <w:t>. This could simplify the dataset and improve the model’s performance.</w:t>
      </w:r>
    </w:p>
    <w:p w14:paraId="750DC7F8" w14:textId="5221C7A2" w:rsidR="0050122E" w:rsidRDefault="00DF716C" w:rsidP="00C76485">
      <w:pPr>
        <w:pStyle w:val="Abstract"/>
        <w:rPr>
          <w:rFonts w:eastAsia="Verdana"/>
          <w14:ligatures w14:val="standard"/>
        </w:rPr>
      </w:pPr>
      <w:r>
        <w:rPr>
          <w:rFonts w:eastAsia="Verdana"/>
          <w14:ligatures w14:val="standard"/>
        </w:rPr>
        <w:t>Knowledge of the specific problem domain is extremely important in solving problems with artificial intelligence. The team members are understandably not extremely knowledgeable about teenage drinking habits</w:t>
      </w:r>
      <w:r w:rsidR="008F2CEA">
        <w:rPr>
          <w:rFonts w:eastAsia="Verdana"/>
          <w14:ligatures w14:val="standard"/>
        </w:rPr>
        <w:t>. An improvement in our understanding may have potential benefits to the approach and methodology</w:t>
      </w:r>
      <w:r w:rsidR="00904408">
        <w:rPr>
          <w:rFonts w:eastAsia="Verdana"/>
          <w14:ligatures w14:val="standard"/>
        </w:rPr>
        <w:t xml:space="preserve"> when solving this problem. It may have also informed us about whether such a problem is even solvable using a neural network and the data we had available.</w:t>
      </w:r>
      <w:r w:rsidR="00020B37">
        <w:rPr>
          <w:rFonts w:eastAsia="Verdana"/>
          <w14:ligatures w14:val="standard"/>
        </w:rPr>
        <w:t xml:space="preserve"> Alternatively, consultations with a domain expert could prove useful for further work with this model and problem space.</w:t>
      </w:r>
    </w:p>
    <w:p w14:paraId="18A01508" w14:textId="5E909103" w:rsidR="00781D1C" w:rsidRPr="00203410" w:rsidRDefault="00FB77EA" w:rsidP="00203410">
      <w:pPr>
        <w:pStyle w:val="Abstract"/>
      </w:pPr>
      <w:r w:rsidRPr="004950AB">
        <w:t xml:space="preserve">While we did explore the potential of using Bayesian </w:t>
      </w:r>
      <w:proofErr w:type="spellStart"/>
      <w:r w:rsidR="0085318D" w:rsidRPr="004950AB">
        <w:t>Optimi</w:t>
      </w:r>
      <w:r w:rsidR="00E77802">
        <w:t>s</w:t>
      </w:r>
      <w:r w:rsidR="0085318D" w:rsidRPr="004950AB">
        <w:t>ation</w:t>
      </w:r>
      <w:proofErr w:type="spellEnd"/>
      <w:r w:rsidRPr="004950AB">
        <w:t xml:space="preserve"> for guiding hyperparameter tuning, there are numerous other methods that could be explored. </w:t>
      </w:r>
      <w:r w:rsidR="0085318D" w:rsidRPr="004950AB">
        <w:t xml:space="preserve">Through experimentation </w:t>
      </w:r>
      <w:r w:rsidR="00E329F5" w:rsidRPr="004950AB">
        <w:t xml:space="preserve">with different </w:t>
      </w:r>
      <w:r w:rsidR="00BC4F96" w:rsidRPr="004950AB">
        <w:t xml:space="preserve">tuning methods, such as grid and random search, </w:t>
      </w:r>
      <w:r w:rsidR="0085318D" w:rsidRPr="004950AB">
        <w:t>the model’s overall performance could be improved.</w:t>
      </w:r>
      <w:r w:rsidR="00BC4F96" w:rsidRPr="004950AB">
        <w:t xml:space="preserve"> </w:t>
      </w:r>
      <w:r w:rsidR="00405FFA" w:rsidRPr="004950AB">
        <w:br w:type="page"/>
      </w:r>
    </w:p>
    <w:p w14:paraId="338B0DAB" w14:textId="1DA3311E" w:rsidR="0007392C" w:rsidRPr="00586A35" w:rsidRDefault="00AA5BF1" w:rsidP="00AA5BF1">
      <w:pPr>
        <w:pStyle w:val="ReferenceHead"/>
        <w:rPr>
          <w14:ligatures w14:val="standard"/>
        </w:rPr>
      </w:pPr>
      <w:r w:rsidRPr="00586A35">
        <w:rPr>
          <w14:ligatures w14:val="standard"/>
        </w:rPr>
        <w:lastRenderedPageBreak/>
        <w:t>REFERENCES</w:t>
      </w:r>
    </w:p>
    <w:p w14:paraId="4D1B86FF" w14:textId="12CD6646" w:rsidR="0065338A" w:rsidRPr="00A15DBF" w:rsidRDefault="00586A35" w:rsidP="00DE5AA3">
      <w:pPr>
        <w:pStyle w:val="Reference"/>
        <w:rPr>
          <w:sz w:val="14"/>
          <w:szCs w:val="14"/>
        </w:rPr>
      </w:pPr>
      <w:r w:rsidRPr="00A15DBF">
        <w:rPr>
          <w:sz w:val="14"/>
          <w:szCs w:val="14"/>
        </w:rPr>
        <w:t>[1]</w:t>
      </w:r>
      <w:r w:rsidR="0065338A" w:rsidRPr="005B02A7">
        <w:rPr>
          <w:sz w:val="14"/>
          <w:szCs w:val="14"/>
        </w:rPr>
        <w:t xml:space="preserve"> </w:t>
      </w:r>
      <w:r w:rsidR="0065338A" w:rsidRPr="00A15DBF">
        <w:rPr>
          <w:sz w:val="14"/>
          <w:szCs w:val="14"/>
        </w:rPr>
        <w:t xml:space="preserve">Ganesh </w:t>
      </w:r>
      <w:proofErr w:type="spellStart"/>
      <w:r w:rsidR="0065338A" w:rsidRPr="00A15DBF">
        <w:rPr>
          <w:sz w:val="14"/>
          <w:szCs w:val="14"/>
        </w:rPr>
        <w:t>Arulampalam</w:t>
      </w:r>
      <w:proofErr w:type="spellEnd"/>
      <w:r w:rsidR="0065338A" w:rsidRPr="00A15DBF">
        <w:rPr>
          <w:sz w:val="14"/>
          <w:szCs w:val="14"/>
        </w:rPr>
        <w:t xml:space="preserve">, </w:t>
      </w:r>
      <w:proofErr w:type="spellStart"/>
      <w:r w:rsidR="0065338A" w:rsidRPr="00A15DBF">
        <w:rPr>
          <w:sz w:val="14"/>
          <w:szCs w:val="14"/>
        </w:rPr>
        <w:t>Abdesselam</w:t>
      </w:r>
      <w:proofErr w:type="spellEnd"/>
      <w:r w:rsidR="0065338A" w:rsidRPr="00A15DBF">
        <w:rPr>
          <w:sz w:val="14"/>
          <w:szCs w:val="14"/>
        </w:rPr>
        <w:t xml:space="preserve"> </w:t>
      </w:r>
      <w:proofErr w:type="spellStart"/>
      <w:r w:rsidR="0065338A" w:rsidRPr="00A15DBF">
        <w:rPr>
          <w:sz w:val="14"/>
          <w:szCs w:val="14"/>
        </w:rPr>
        <w:t>Bouzerdoum</w:t>
      </w:r>
      <w:proofErr w:type="spellEnd"/>
      <w:r w:rsidR="0065338A" w:rsidRPr="00A15DBF">
        <w:rPr>
          <w:sz w:val="14"/>
          <w:szCs w:val="14"/>
        </w:rPr>
        <w:t xml:space="preserve">. 2003. </w:t>
      </w:r>
      <w:r w:rsidR="005B02A7" w:rsidRPr="005B02A7">
        <w:rPr>
          <w:sz w:val="14"/>
          <w:szCs w:val="14"/>
        </w:rPr>
        <w:t xml:space="preserve">A </w:t>
      </w:r>
      <w:proofErr w:type="spellStart"/>
      <w:r w:rsidR="005B02A7" w:rsidRPr="005B02A7">
        <w:rPr>
          <w:sz w:val="14"/>
          <w:szCs w:val="14"/>
        </w:rPr>
        <w:t>generali</w:t>
      </w:r>
      <w:r w:rsidR="00E77802">
        <w:rPr>
          <w:sz w:val="14"/>
          <w:szCs w:val="14"/>
        </w:rPr>
        <w:t>s</w:t>
      </w:r>
      <w:r w:rsidR="005B02A7" w:rsidRPr="005B02A7">
        <w:rPr>
          <w:sz w:val="14"/>
          <w:szCs w:val="14"/>
        </w:rPr>
        <w:t>ed</w:t>
      </w:r>
      <w:proofErr w:type="spellEnd"/>
      <w:r w:rsidR="0065338A" w:rsidRPr="00A15DBF">
        <w:rPr>
          <w:sz w:val="14"/>
          <w:szCs w:val="14"/>
        </w:rPr>
        <w:t xml:space="preserve"> feedforward neural network architecture for classification and regression. Neural Networks, Volume 16, Issues 5–6, Pages 561-568, ISSN 0893-6080, </w:t>
      </w:r>
      <w:hyperlink r:id="rId15" w:history="1">
        <w:r w:rsidR="0065338A" w:rsidRPr="005B02A7">
          <w:rPr>
            <w:rStyle w:val="Hyperlink"/>
            <w:sz w:val="14"/>
            <w:szCs w:val="14"/>
          </w:rPr>
          <w:t>https://doi.org/10.1016/S0893-6080(03)00116-3</w:t>
        </w:r>
      </w:hyperlink>
      <w:r w:rsidR="0065338A" w:rsidRPr="00A15DBF">
        <w:rPr>
          <w:sz w:val="14"/>
          <w:szCs w:val="14"/>
        </w:rPr>
        <w:t>.</w:t>
      </w:r>
      <w:r w:rsidR="00675978" w:rsidRPr="00A15DBF">
        <w:rPr>
          <w:sz w:val="14"/>
          <w:szCs w:val="14"/>
        </w:rPr>
        <w:t xml:space="preserve"> </w:t>
      </w:r>
    </w:p>
    <w:p w14:paraId="1A57853D" w14:textId="77777777" w:rsidR="005B02A7" w:rsidRPr="005B02A7" w:rsidRDefault="005B02A7" w:rsidP="005B02A7">
      <w:pPr>
        <w:pStyle w:val="Reference"/>
        <w:rPr>
          <w:sz w:val="14"/>
          <w:szCs w:val="14"/>
        </w:rPr>
      </w:pPr>
      <w:r w:rsidRPr="005B02A7">
        <w:rPr>
          <w:sz w:val="14"/>
          <w:szCs w:val="14"/>
        </w:rPr>
        <w:t xml:space="preserve">[2] James S </w:t>
      </w:r>
      <w:proofErr w:type="spellStart"/>
      <w:proofErr w:type="gramStart"/>
      <w:r w:rsidRPr="005B02A7">
        <w:rPr>
          <w:sz w:val="14"/>
          <w:szCs w:val="14"/>
        </w:rPr>
        <w:t>Bergstra</w:t>
      </w:r>
      <w:proofErr w:type="spellEnd"/>
      <w:r w:rsidRPr="005B02A7">
        <w:rPr>
          <w:sz w:val="14"/>
          <w:szCs w:val="14"/>
        </w:rPr>
        <w:t xml:space="preserve">,  </w:t>
      </w:r>
      <w:proofErr w:type="spellStart"/>
      <w:r w:rsidRPr="005B02A7">
        <w:rPr>
          <w:sz w:val="14"/>
          <w:szCs w:val="14"/>
        </w:rPr>
        <w:t>Rémi</w:t>
      </w:r>
      <w:proofErr w:type="spellEnd"/>
      <w:proofErr w:type="gramEnd"/>
      <w:r w:rsidRPr="005B02A7">
        <w:rPr>
          <w:sz w:val="14"/>
          <w:szCs w:val="14"/>
        </w:rPr>
        <w:t xml:space="preserve"> </w:t>
      </w:r>
      <w:proofErr w:type="spellStart"/>
      <w:r w:rsidRPr="005B02A7">
        <w:rPr>
          <w:sz w:val="14"/>
          <w:szCs w:val="14"/>
        </w:rPr>
        <w:t>Bardenet</w:t>
      </w:r>
      <w:proofErr w:type="spellEnd"/>
      <w:r w:rsidRPr="005B02A7">
        <w:rPr>
          <w:sz w:val="14"/>
          <w:szCs w:val="14"/>
        </w:rPr>
        <w:t xml:space="preserve">, </w:t>
      </w:r>
      <w:proofErr w:type="spellStart"/>
      <w:r w:rsidRPr="005B02A7">
        <w:rPr>
          <w:sz w:val="14"/>
          <w:szCs w:val="14"/>
        </w:rPr>
        <w:t>Yoshua</w:t>
      </w:r>
      <w:proofErr w:type="spellEnd"/>
      <w:r w:rsidRPr="005B02A7">
        <w:rPr>
          <w:sz w:val="14"/>
          <w:szCs w:val="14"/>
        </w:rPr>
        <w:t xml:space="preserve"> </w:t>
      </w:r>
      <w:proofErr w:type="spellStart"/>
      <w:r w:rsidRPr="005B02A7">
        <w:rPr>
          <w:sz w:val="14"/>
          <w:szCs w:val="14"/>
        </w:rPr>
        <w:t>Bengio</w:t>
      </w:r>
      <w:proofErr w:type="spellEnd"/>
      <w:r w:rsidRPr="005B02A7">
        <w:rPr>
          <w:sz w:val="14"/>
          <w:szCs w:val="14"/>
        </w:rPr>
        <w:t xml:space="preserve">, </w:t>
      </w:r>
      <w:proofErr w:type="spellStart"/>
      <w:r w:rsidRPr="005B02A7">
        <w:rPr>
          <w:sz w:val="14"/>
          <w:szCs w:val="14"/>
        </w:rPr>
        <w:t>Balázs</w:t>
      </w:r>
      <w:proofErr w:type="spellEnd"/>
      <w:r w:rsidRPr="005B02A7">
        <w:rPr>
          <w:sz w:val="14"/>
          <w:szCs w:val="14"/>
        </w:rPr>
        <w:t xml:space="preserve"> </w:t>
      </w:r>
      <w:proofErr w:type="spellStart"/>
      <w:r w:rsidRPr="005B02A7">
        <w:rPr>
          <w:sz w:val="14"/>
          <w:szCs w:val="14"/>
        </w:rPr>
        <w:t>Kégl</w:t>
      </w:r>
      <w:proofErr w:type="spellEnd"/>
      <w:r w:rsidRPr="005B02A7">
        <w:rPr>
          <w:sz w:val="14"/>
          <w:szCs w:val="14"/>
        </w:rPr>
        <w:t>. 2011. Algorithms for Hyper-Parameter Optimization. Advances in Neural Information Processing Systems 24 (NIPS 2011), pp. 2546-2554.</w:t>
      </w:r>
    </w:p>
    <w:p w14:paraId="4FA07F1D" w14:textId="65211E05" w:rsidR="00DE5AA3" w:rsidRPr="00A15DBF" w:rsidRDefault="005B02A7" w:rsidP="00DE5AA3">
      <w:pPr>
        <w:pStyle w:val="Reference"/>
        <w:rPr>
          <w:rFonts w:eastAsia="Verdana"/>
          <w:sz w:val="14"/>
          <w:szCs w:val="14"/>
        </w:rPr>
      </w:pPr>
      <w:r w:rsidRPr="005B02A7">
        <w:rPr>
          <w:sz w:val="14"/>
          <w:szCs w:val="14"/>
        </w:rPr>
        <w:t>[3</w:t>
      </w:r>
      <w:r w:rsidR="00DE5AA3" w:rsidRPr="005B02A7">
        <w:rPr>
          <w:sz w:val="14"/>
          <w:szCs w:val="14"/>
        </w:rPr>
        <w:t xml:space="preserve">] - F D. 2017. Batch </w:t>
      </w:r>
      <w:proofErr w:type="spellStart"/>
      <w:r w:rsidRPr="005B02A7">
        <w:rPr>
          <w:sz w:val="14"/>
          <w:szCs w:val="14"/>
        </w:rPr>
        <w:t>normali</w:t>
      </w:r>
      <w:r w:rsidR="00E77802">
        <w:rPr>
          <w:sz w:val="14"/>
          <w:szCs w:val="14"/>
        </w:rPr>
        <w:t>s</w:t>
      </w:r>
      <w:r w:rsidRPr="005B02A7">
        <w:rPr>
          <w:sz w:val="14"/>
          <w:szCs w:val="14"/>
        </w:rPr>
        <w:t>ation</w:t>
      </w:r>
      <w:proofErr w:type="spellEnd"/>
      <w:r w:rsidR="00DE5AA3" w:rsidRPr="005B02A7">
        <w:rPr>
          <w:sz w:val="14"/>
          <w:szCs w:val="14"/>
        </w:rPr>
        <w:t xml:space="preserve"> in Neural Networks. Retrieved November 12, 2020 from </w:t>
      </w:r>
      <w:hyperlink r:id="rId16" w:history="1">
        <w:r w:rsidR="00DE5AA3" w:rsidRPr="005B02A7">
          <w:rPr>
            <w:rStyle w:val="Hyperlink"/>
            <w:sz w:val="14"/>
            <w:szCs w:val="14"/>
          </w:rPr>
          <w:t>https://towardsdatascience.com/batch-normalization-in-neural-networks-1ac91516821c</w:t>
        </w:r>
      </w:hyperlink>
      <w:r w:rsidR="00DE5AA3" w:rsidRPr="00A15DBF">
        <w:rPr>
          <w:rFonts w:eastAsia="Verdana"/>
          <w:sz w:val="14"/>
          <w:szCs w:val="14"/>
        </w:rPr>
        <w:t>.</w:t>
      </w:r>
    </w:p>
    <w:p w14:paraId="5B39621C" w14:textId="160490C4" w:rsidR="00DE5AA3" w:rsidRPr="00A15DBF" w:rsidRDefault="00DE5AA3" w:rsidP="00DE5AA3">
      <w:pPr>
        <w:pStyle w:val="Reference"/>
        <w:rPr>
          <w:sz w:val="14"/>
          <w:szCs w:val="14"/>
        </w:rPr>
      </w:pPr>
      <w:r w:rsidRPr="005B02A7">
        <w:rPr>
          <w:sz w:val="14"/>
          <w:szCs w:val="14"/>
        </w:rPr>
        <w:t>[</w:t>
      </w:r>
      <w:r w:rsidR="005B02A7" w:rsidRPr="005B02A7">
        <w:rPr>
          <w:sz w:val="14"/>
          <w:szCs w:val="14"/>
        </w:rPr>
        <w:t>4</w:t>
      </w:r>
      <w:r w:rsidRPr="005B02A7">
        <w:rPr>
          <w:sz w:val="14"/>
          <w:szCs w:val="14"/>
        </w:rPr>
        <w:t xml:space="preserve">] - </w:t>
      </w:r>
      <w:r w:rsidRPr="00A15DBF">
        <w:rPr>
          <w:sz w:val="14"/>
          <w:szCs w:val="14"/>
        </w:rPr>
        <w:t xml:space="preserve">Jeff Heaton. 2017. Heaton Research, The Number of Hidden Layers. Retrieved November 11, 2020 from </w:t>
      </w:r>
      <w:hyperlink r:id="rId17" w:history="1">
        <w:r w:rsidRPr="005B02A7">
          <w:rPr>
            <w:rStyle w:val="Hyperlink"/>
            <w:sz w:val="14"/>
            <w:szCs w:val="14"/>
          </w:rPr>
          <w:t>https://www.heatonresearch.com/2017/06/01/hidden-layers.html</w:t>
        </w:r>
      </w:hyperlink>
      <w:r w:rsidRPr="00A15DBF">
        <w:rPr>
          <w:sz w:val="14"/>
          <w:szCs w:val="14"/>
        </w:rPr>
        <w:t xml:space="preserve">. </w:t>
      </w:r>
    </w:p>
    <w:p w14:paraId="00F3FB7B" w14:textId="340972A1" w:rsidR="005B02A7" w:rsidRPr="005B02A7" w:rsidRDefault="005B02A7" w:rsidP="005B02A7">
      <w:pPr>
        <w:pStyle w:val="Reference"/>
        <w:rPr>
          <w:sz w:val="14"/>
          <w:szCs w:val="14"/>
        </w:rPr>
      </w:pPr>
      <w:r w:rsidRPr="005B02A7">
        <w:rPr>
          <w:sz w:val="14"/>
          <w:szCs w:val="14"/>
        </w:rPr>
        <w:t xml:space="preserve">[5] - Nitish Shirish </w:t>
      </w:r>
      <w:proofErr w:type="spellStart"/>
      <w:r w:rsidRPr="005B02A7">
        <w:rPr>
          <w:sz w:val="14"/>
          <w:szCs w:val="14"/>
        </w:rPr>
        <w:t>Keskar</w:t>
      </w:r>
      <w:proofErr w:type="spellEnd"/>
      <w:r w:rsidRPr="005B02A7">
        <w:rPr>
          <w:sz w:val="14"/>
          <w:szCs w:val="14"/>
        </w:rPr>
        <w:t xml:space="preserve">, and Richard </w:t>
      </w:r>
      <w:proofErr w:type="spellStart"/>
      <w:r w:rsidRPr="005B02A7">
        <w:rPr>
          <w:sz w:val="14"/>
          <w:szCs w:val="14"/>
        </w:rPr>
        <w:t>Socher</w:t>
      </w:r>
      <w:proofErr w:type="spellEnd"/>
      <w:r w:rsidRPr="005B02A7">
        <w:rPr>
          <w:sz w:val="14"/>
          <w:szCs w:val="14"/>
        </w:rPr>
        <w:t xml:space="preserve">. 2017. </w:t>
      </w:r>
      <w:proofErr w:type="spellStart"/>
      <w:r w:rsidRPr="005B02A7">
        <w:rPr>
          <w:sz w:val="14"/>
          <w:szCs w:val="14"/>
        </w:rPr>
        <w:t>Keskar</w:t>
      </w:r>
      <w:proofErr w:type="spellEnd"/>
      <w:r w:rsidRPr="005B02A7">
        <w:rPr>
          <w:sz w:val="14"/>
          <w:szCs w:val="14"/>
        </w:rPr>
        <w:t xml:space="preserve">, N.S. and </w:t>
      </w:r>
      <w:proofErr w:type="spellStart"/>
      <w:r w:rsidRPr="005B02A7">
        <w:rPr>
          <w:sz w:val="14"/>
          <w:szCs w:val="14"/>
        </w:rPr>
        <w:t>Socher</w:t>
      </w:r>
      <w:proofErr w:type="spellEnd"/>
      <w:r w:rsidRPr="005B02A7">
        <w:rPr>
          <w:sz w:val="14"/>
          <w:szCs w:val="14"/>
        </w:rPr>
        <w:t xml:space="preserve">, R., 2017. Improving </w:t>
      </w:r>
      <w:proofErr w:type="spellStart"/>
      <w:r w:rsidRPr="005B02A7">
        <w:rPr>
          <w:sz w:val="14"/>
          <w:szCs w:val="14"/>
        </w:rPr>
        <w:t>generali</w:t>
      </w:r>
      <w:r w:rsidR="00E77802">
        <w:rPr>
          <w:sz w:val="14"/>
          <w:szCs w:val="14"/>
        </w:rPr>
        <w:t>s</w:t>
      </w:r>
      <w:r w:rsidRPr="005B02A7">
        <w:rPr>
          <w:sz w:val="14"/>
          <w:szCs w:val="14"/>
        </w:rPr>
        <w:t>ation</w:t>
      </w:r>
      <w:proofErr w:type="spellEnd"/>
      <w:r w:rsidRPr="005B02A7">
        <w:rPr>
          <w:sz w:val="14"/>
          <w:szCs w:val="14"/>
        </w:rPr>
        <w:t xml:space="preserve"> performance by switching from </w:t>
      </w:r>
      <w:proofErr w:type="spellStart"/>
      <w:r w:rsidRPr="005B02A7">
        <w:rPr>
          <w:sz w:val="14"/>
          <w:szCs w:val="14"/>
        </w:rPr>
        <w:t>adam</w:t>
      </w:r>
      <w:proofErr w:type="spellEnd"/>
      <w:r w:rsidRPr="005B02A7">
        <w:rPr>
          <w:sz w:val="14"/>
          <w:szCs w:val="14"/>
        </w:rPr>
        <w:t xml:space="preserve"> to sgd. </w:t>
      </w:r>
      <w:proofErr w:type="spellStart"/>
      <w:r w:rsidRPr="005B02A7">
        <w:rPr>
          <w:sz w:val="14"/>
          <w:szCs w:val="14"/>
        </w:rPr>
        <w:t>arXiv</w:t>
      </w:r>
      <w:proofErr w:type="spellEnd"/>
      <w:r w:rsidRPr="005B02A7">
        <w:rPr>
          <w:sz w:val="14"/>
          <w:szCs w:val="14"/>
        </w:rPr>
        <w:t xml:space="preserve"> preprint arXiv:1712.07628.</w:t>
      </w:r>
    </w:p>
    <w:p w14:paraId="2B0355F5" w14:textId="77777777" w:rsidR="005B02A7" w:rsidRPr="005B02A7" w:rsidRDefault="005B02A7" w:rsidP="005B02A7">
      <w:pPr>
        <w:pStyle w:val="Reference"/>
        <w:rPr>
          <w:sz w:val="14"/>
          <w:szCs w:val="14"/>
        </w:rPr>
      </w:pPr>
      <w:r w:rsidRPr="005B02A7">
        <w:rPr>
          <w:sz w:val="14"/>
          <w:szCs w:val="14"/>
        </w:rPr>
        <w:t xml:space="preserve">[6] Will </w:t>
      </w:r>
      <w:proofErr w:type="spellStart"/>
      <w:r w:rsidRPr="005B02A7">
        <w:rPr>
          <w:sz w:val="14"/>
          <w:szCs w:val="14"/>
        </w:rPr>
        <w:t>Koehrsen</w:t>
      </w:r>
      <w:proofErr w:type="spellEnd"/>
      <w:r w:rsidRPr="005B02A7">
        <w:rPr>
          <w:sz w:val="14"/>
          <w:szCs w:val="14"/>
        </w:rPr>
        <w:t xml:space="preserve">. 2018. Model Tuning Results: Random vs Bayesian Opt.  Retrieved November 8, 2020 from </w:t>
      </w:r>
      <w:hyperlink r:id="rId18" w:history="1">
        <w:r w:rsidRPr="005B02A7">
          <w:rPr>
            <w:rStyle w:val="Hyperlink"/>
            <w:sz w:val="14"/>
            <w:szCs w:val="14"/>
          </w:rPr>
          <w:t>https://www.kaggle.com/willkoehrsen/model-tuning-results-random-vs-bayesian-opt</w:t>
        </w:r>
      </w:hyperlink>
      <w:r w:rsidRPr="005B02A7">
        <w:rPr>
          <w:sz w:val="14"/>
          <w:szCs w:val="14"/>
        </w:rPr>
        <w:t xml:space="preserve">. </w:t>
      </w:r>
    </w:p>
    <w:p w14:paraId="7EBAB6EC" w14:textId="453E08BD" w:rsidR="004718A8" w:rsidRDefault="004718A8" w:rsidP="004718A8">
      <w:pPr>
        <w:pStyle w:val="Reference"/>
        <w:rPr>
          <w:sz w:val="14"/>
          <w:szCs w:val="14"/>
        </w:rPr>
      </w:pPr>
      <w:r w:rsidRPr="00A15DBF">
        <w:rPr>
          <w:sz w:val="14"/>
          <w:szCs w:val="14"/>
        </w:rPr>
        <w:t>[</w:t>
      </w:r>
      <w:r>
        <w:rPr>
          <w:sz w:val="14"/>
          <w:szCs w:val="14"/>
        </w:rPr>
        <w:t>7</w:t>
      </w:r>
      <w:r w:rsidRPr="00A15DBF">
        <w:rPr>
          <w:sz w:val="14"/>
          <w:szCs w:val="14"/>
        </w:rPr>
        <w:t>]</w:t>
      </w:r>
      <w:r w:rsidRPr="005B02A7">
        <w:rPr>
          <w:sz w:val="14"/>
          <w:szCs w:val="14"/>
        </w:rPr>
        <w:t xml:space="preserve"> </w:t>
      </w:r>
      <w:r w:rsidRPr="004718A8">
        <w:rPr>
          <w:sz w:val="14"/>
          <w:szCs w:val="14"/>
        </w:rPr>
        <w:t xml:space="preserve">Usman Malik. 2019. Introduction to </w:t>
      </w:r>
      <w:proofErr w:type="spellStart"/>
      <w:r w:rsidRPr="004718A8">
        <w:rPr>
          <w:sz w:val="14"/>
          <w:szCs w:val="14"/>
        </w:rPr>
        <w:t>PyTorch</w:t>
      </w:r>
      <w:proofErr w:type="spellEnd"/>
      <w:r w:rsidRPr="004718A8">
        <w:rPr>
          <w:sz w:val="14"/>
          <w:szCs w:val="14"/>
        </w:rPr>
        <w:t xml:space="preserve"> for Classification.  Retrieved November 6, 2020 from </w:t>
      </w:r>
      <w:hyperlink r:id="rId19" w:history="1">
        <w:r w:rsidRPr="004718A8">
          <w:rPr>
            <w:rStyle w:val="Hyperlink"/>
            <w:sz w:val="14"/>
            <w:szCs w:val="14"/>
          </w:rPr>
          <w:t>https://stackabuse.com/introduction-to-pytorch-for-classification/</w:t>
        </w:r>
      </w:hyperlink>
      <w:r w:rsidR="00536D62">
        <w:rPr>
          <w:sz w:val="14"/>
          <w:szCs w:val="14"/>
        </w:rPr>
        <w:t>.</w:t>
      </w:r>
    </w:p>
    <w:p w14:paraId="7A8C0F91" w14:textId="77777777" w:rsidR="005B02A7" w:rsidRPr="005B02A7" w:rsidRDefault="005B02A7" w:rsidP="005B02A7">
      <w:pPr>
        <w:pStyle w:val="Reference"/>
        <w:rPr>
          <w:sz w:val="14"/>
          <w:szCs w:val="14"/>
        </w:rPr>
      </w:pPr>
      <w:r w:rsidRPr="005B02A7">
        <w:rPr>
          <w:sz w:val="14"/>
          <w:szCs w:val="14"/>
        </w:rPr>
        <w:t xml:space="preserve">[8] Warren S. </w:t>
      </w:r>
      <w:proofErr w:type="spellStart"/>
      <w:r w:rsidRPr="005B02A7">
        <w:rPr>
          <w:sz w:val="14"/>
          <w:szCs w:val="14"/>
        </w:rPr>
        <w:t>Sarle</w:t>
      </w:r>
      <w:proofErr w:type="spellEnd"/>
      <w:r w:rsidRPr="005B02A7">
        <w:rPr>
          <w:sz w:val="14"/>
          <w:szCs w:val="14"/>
        </w:rPr>
        <w:t xml:space="preserve">. 2002. </w:t>
      </w:r>
      <w:proofErr w:type="spellStart"/>
      <w:proofErr w:type="gramStart"/>
      <w:r w:rsidRPr="005B02A7">
        <w:rPr>
          <w:sz w:val="14"/>
          <w:szCs w:val="14"/>
        </w:rPr>
        <w:t>comp.ai.neural</w:t>
      </w:r>
      <w:proofErr w:type="spellEnd"/>
      <w:proofErr w:type="gramEnd"/>
      <w:r w:rsidRPr="005B02A7">
        <w:rPr>
          <w:sz w:val="14"/>
          <w:szCs w:val="14"/>
        </w:rPr>
        <w:t xml:space="preserve">-nets FAQ, Part 2 of 7: Learning. Retrieved November 9, 2020 </w:t>
      </w:r>
      <w:proofErr w:type="gramStart"/>
      <w:r w:rsidRPr="005B02A7">
        <w:rPr>
          <w:sz w:val="14"/>
          <w:szCs w:val="14"/>
        </w:rPr>
        <w:t>from  http://www.faqs.org/faqs/ai-faq/neural-nets/part2/</w:t>
      </w:r>
      <w:proofErr w:type="gramEnd"/>
      <w:r w:rsidRPr="005B02A7">
        <w:rPr>
          <w:sz w:val="14"/>
          <w:szCs w:val="14"/>
        </w:rPr>
        <w:t xml:space="preserve">. </w:t>
      </w:r>
    </w:p>
    <w:p w14:paraId="5DAEECF8" w14:textId="6CAC6123" w:rsidR="00DE5AA3" w:rsidRPr="00A15DBF" w:rsidRDefault="005B02A7" w:rsidP="00DE5AA3">
      <w:pPr>
        <w:pStyle w:val="Reference"/>
        <w:rPr>
          <w:sz w:val="14"/>
          <w:szCs w:val="14"/>
        </w:rPr>
      </w:pPr>
      <w:r w:rsidRPr="005B02A7">
        <w:rPr>
          <w:sz w:val="14"/>
          <w:szCs w:val="14"/>
        </w:rPr>
        <w:t xml:space="preserve">[9] </w:t>
      </w:r>
      <w:proofErr w:type="spellStart"/>
      <w:r w:rsidRPr="005B02A7">
        <w:rPr>
          <w:sz w:val="14"/>
          <w:szCs w:val="14"/>
        </w:rPr>
        <w:t>Akshaj</w:t>
      </w:r>
      <w:proofErr w:type="spellEnd"/>
      <w:r w:rsidRPr="005B02A7">
        <w:rPr>
          <w:sz w:val="14"/>
          <w:szCs w:val="14"/>
        </w:rPr>
        <w:t xml:space="preserve"> Verma. 2020. </w:t>
      </w:r>
      <w:proofErr w:type="spellStart"/>
      <w:r w:rsidRPr="005B02A7">
        <w:rPr>
          <w:sz w:val="14"/>
          <w:szCs w:val="14"/>
        </w:rPr>
        <w:t>PyTorch</w:t>
      </w:r>
      <w:proofErr w:type="spellEnd"/>
      <w:r w:rsidRPr="005B02A7">
        <w:rPr>
          <w:sz w:val="14"/>
          <w:szCs w:val="14"/>
        </w:rPr>
        <w:t xml:space="preserve"> [Tabular] —Multiclass Classification. Retrieved November 6, 2020 from </w:t>
      </w:r>
      <w:hyperlink r:id="rId20" w:history="1">
        <w:r w:rsidRPr="005B02A7">
          <w:rPr>
            <w:rStyle w:val="Hyperlink"/>
            <w:sz w:val="14"/>
            <w:szCs w:val="14"/>
          </w:rPr>
          <w:t>https://towardsdatascience.com/pytorch-tabular-multiclass-classification-9f8211a123ab</w:t>
        </w:r>
      </w:hyperlink>
      <w:r w:rsidRPr="005B02A7">
        <w:rPr>
          <w:sz w:val="14"/>
          <w:szCs w:val="14"/>
        </w:rPr>
        <w:t>.</w:t>
      </w:r>
    </w:p>
    <w:p w14:paraId="1C18DB92" w14:textId="77777777" w:rsidR="00CC2BB8" w:rsidRDefault="00CC2BB8">
      <w:pPr>
        <w:spacing w:line="240" w:lineRule="auto"/>
        <w:jc w:val="left"/>
        <w:rPr>
          <w:rFonts w:cs="Linux Libertine"/>
          <w:sz w:val="14"/>
          <w:szCs w:val="14"/>
          <w14:ligatures w14:val="standard"/>
        </w:rPr>
      </w:pPr>
      <w:r>
        <w:rPr>
          <w:szCs w:val="14"/>
          <w14:ligatures w14:val="standard"/>
        </w:rPr>
        <w:br w:type="page"/>
      </w:r>
    </w:p>
    <w:p w14:paraId="3FF74E66" w14:textId="77777777" w:rsidR="00F962EF" w:rsidRDefault="00F962EF" w:rsidP="00847438">
      <w:pPr>
        <w:pStyle w:val="ReferenceHead"/>
        <w:rPr>
          <w14:ligatures w14:val="standard"/>
        </w:rPr>
        <w:sectPr w:rsidR="00F962EF" w:rsidSect="00586A35">
          <w:endnotePr>
            <w:numFmt w:val="decimal"/>
          </w:endnotePr>
          <w:type w:val="continuous"/>
          <w:pgSz w:w="12240" w:h="15840" w:code="9"/>
          <w:pgMar w:top="1500" w:right="1080" w:bottom="1600" w:left="1080" w:header="1080" w:footer="1080" w:gutter="0"/>
          <w:pgNumType w:start="1"/>
          <w:cols w:num="2" w:space="480"/>
          <w:titlePg/>
          <w:docGrid w:linePitch="360"/>
        </w:sectPr>
      </w:pPr>
    </w:p>
    <w:p w14:paraId="198BD9BF" w14:textId="45026539" w:rsidR="00D06BD1" w:rsidRPr="00DE647F" w:rsidRDefault="00847438" w:rsidP="00DE647F">
      <w:pPr>
        <w:pStyle w:val="ReferenceHead"/>
        <w:rPr>
          <w14:ligatures w14:val="standard"/>
        </w:rPr>
      </w:pPr>
      <w:r>
        <w:rPr>
          <w14:ligatures w14:val="standard"/>
        </w:rPr>
        <w:lastRenderedPageBreak/>
        <w:t>APPENDIX</w:t>
      </w:r>
    </w:p>
    <w:p w14:paraId="490748AF" w14:textId="24B88C07" w:rsidR="00DE647F" w:rsidRDefault="00DE647F" w:rsidP="00DE647F">
      <w:r>
        <w:t>Data Image A</w:t>
      </w:r>
    </w:p>
    <w:p w14:paraId="377C4647" w14:textId="77777777" w:rsidR="00DE647F" w:rsidRDefault="00DE647F" w:rsidP="00DE647F">
      <w:r>
        <w:rPr>
          <w:noProof/>
        </w:rPr>
        <w:drawing>
          <wp:inline distT="0" distB="0" distL="0" distR="0" wp14:anchorId="13485FBF" wp14:editId="5A8DE8BE">
            <wp:extent cx="3705225" cy="2495550"/>
            <wp:effectExtent l="0" t="0" r="0" b="0"/>
            <wp:docPr id="1635683362" name="Picture 163568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5683362"/>
                    <pic:cNvPicPr/>
                  </pic:nvPicPr>
                  <pic:blipFill>
                    <a:blip r:embed="rId21">
                      <a:extLst>
                        <a:ext uri="{28A0092B-C50C-407E-A947-70E740481C1C}">
                          <a14:useLocalDpi xmlns:a14="http://schemas.microsoft.com/office/drawing/2010/main" val="0"/>
                        </a:ext>
                      </a:extLst>
                    </a:blip>
                    <a:stretch>
                      <a:fillRect/>
                    </a:stretch>
                  </pic:blipFill>
                  <pic:spPr>
                    <a:xfrm>
                      <a:off x="0" y="0"/>
                      <a:ext cx="3705225" cy="2495550"/>
                    </a:xfrm>
                    <a:prstGeom prst="rect">
                      <a:avLst/>
                    </a:prstGeom>
                  </pic:spPr>
                </pic:pic>
              </a:graphicData>
            </a:graphic>
          </wp:inline>
        </w:drawing>
      </w:r>
    </w:p>
    <w:p w14:paraId="35A0F06E" w14:textId="643F1B79" w:rsidR="00DE647F" w:rsidRDefault="00DE647F" w:rsidP="00DE647F">
      <w:r>
        <w:t>Data Image B</w:t>
      </w:r>
    </w:p>
    <w:p w14:paraId="7A346F3E" w14:textId="77777777" w:rsidR="00DE647F" w:rsidRDefault="00DE647F" w:rsidP="00DE647F">
      <w:r>
        <w:rPr>
          <w:noProof/>
        </w:rPr>
        <w:drawing>
          <wp:inline distT="0" distB="0" distL="0" distR="0" wp14:anchorId="1126B05F" wp14:editId="1448DCD8">
            <wp:extent cx="6486525" cy="1975064"/>
            <wp:effectExtent l="0" t="0" r="0" b="0"/>
            <wp:docPr id="1300273617" name="Picture 1300273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0273617"/>
                    <pic:cNvPicPr/>
                  </pic:nvPicPr>
                  <pic:blipFill>
                    <a:blip r:embed="rId22">
                      <a:extLst>
                        <a:ext uri="{28A0092B-C50C-407E-A947-70E740481C1C}">
                          <a14:useLocalDpi xmlns:a14="http://schemas.microsoft.com/office/drawing/2010/main" val="0"/>
                        </a:ext>
                      </a:extLst>
                    </a:blip>
                    <a:stretch>
                      <a:fillRect/>
                    </a:stretch>
                  </pic:blipFill>
                  <pic:spPr>
                    <a:xfrm>
                      <a:off x="0" y="0"/>
                      <a:ext cx="6486525" cy="1975064"/>
                    </a:xfrm>
                    <a:prstGeom prst="rect">
                      <a:avLst/>
                    </a:prstGeom>
                  </pic:spPr>
                </pic:pic>
              </a:graphicData>
            </a:graphic>
          </wp:inline>
        </w:drawing>
      </w:r>
    </w:p>
    <w:p w14:paraId="489CA212" w14:textId="77777777" w:rsidR="00DE647F" w:rsidRDefault="00DE647F" w:rsidP="00DE647F">
      <w:r>
        <w:br w:type="page"/>
      </w:r>
    </w:p>
    <w:p w14:paraId="3C0272D1" w14:textId="77777777" w:rsidR="00DE647F" w:rsidRDefault="00DE647F" w:rsidP="00DE647F">
      <w:r>
        <w:lastRenderedPageBreak/>
        <w:t>Appendix A</w:t>
      </w:r>
    </w:p>
    <w:tbl>
      <w:tblPr>
        <w:tblStyle w:val="TableGrid"/>
        <w:tblW w:w="0" w:type="auto"/>
        <w:tblLayout w:type="fixed"/>
        <w:tblLook w:val="04A0" w:firstRow="1" w:lastRow="0" w:firstColumn="1" w:lastColumn="0" w:noHBand="0" w:noVBand="1"/>
      </w:tblPr>
      <w:tblGrid>
        <w:gridCol w:w="4680"/>
        <w:gridCol w:w="4680"/>
      </w:tblGrid>
      <w:tr w:rsidR="00DE647F" w14:paraId="73A40527" w14:textId="77777777" w:rsidTr="00425A1C">
        <w:tc>
          <w:tcPr>
            <w:tcW w:w="4680" w:type="dxa"/>
          </w:tcPr>
          <w:p w14:paraId="44FB9371" w14:textId="77777777" w:rsidR="00DE647F" w:rsidRDefault="00DE647F" w:rsidP="00425A1C">
            <w:r w:rsidRPr="56C4290E">
              <w:rPr>
                <w:szCs w:val="18"/>
              </w:rPr>
              <w:t>Activation Function</w:t>
            </w:r>
          </w:p>
        </w:tc>
        <w:tc>
          <w:tcPr>
            <w:tcW w:w="4680" w:type="dxa"/>
          </w:tcPr>
          <w:p w14:paraId="025435E3" w14:textId="77777777" w:rsidR="00DE647F" w:rsidRDefault="00DE647F" w:rsidP="00425A1C">
            <w:proofErr w:type="spellStart"/>
            <w:r w:rsidRPr="56C4290E">
              <w:rPr>
                <w:szCs w:val="18"/>
              </w:rPr>
              <w:t>ReLU</w:t>
            </w:r>
            <w:proofErr w:type="spellEnd"/>
          </w:p>
        </w:tc>
      </w:tr>
      <w:tr w:rsidR="00DE647F" w14:paraId="4A89E9BB" w14:textId="77777777" w:rsidTr="00425A1C">
        <w:tc>
          <w:tcPr>
            <w:tcW w:w="4680" w:type="dxa"/>
          </w:tcPr>
          <w:p w14:paraId="76669224" w14:textId="77777777" w:rsidR="00DE647F" w:rsidRDefault="00DE647F" w:rsidP="00425A1C">
            <w:r w:rsidRPr="56C4290E">
              <w:rPr>
                <w:szCs w:val="18"/>
              </w:rPr>
              <w:t>Loss Function</w:t>
            </w:r>
          </w:p>
        </w:tc>
        <w:tc>
          <w:tcPr>
            <w:tcW w:w="4680" w:type="dxa"/>
          </w:tcPr>
          <w:p w14:paraId="58017247" w14:textId="77777777" w:rsidR="00DE647F" w:rsidRDefault="00DE647F" w:rsidP="00425A1C">
            <w:r w:rsidRPr="56C4290E">
              <w:rPr>
                <w:szCs w:val="18"/>
              </w:rPr>
              <w:t>Cross Entropy Loss</w:t>
            </w:r>
          </w:p>
        </w:tc>
      </w:tr>
      <w:tr w:rsidR="00DE647F" w14:paraId="66B41771" w14:textId="77777777" w:rsidTr="00425A1C">
        <w:tc>
          <w:tcPr>
            <w:tcW w:w="4680" w:type="dxa"/>
          </w:tcPr>
          <w:p w14:paraId="27D87FE7" w14:textId="77777777" w:rsidR="00DE647F" w:rsidRDefault="00DE647F" w:rsidP="00425A1C">
            <w:r w:rsidRPr="56C4290E">
              <w:rPr>
                <w:szCs w:val="18"/>
              </w:rPr>
              <w:t>Optimizer</w:t>
            </w:r>
          </w:p>
        </w:tc>
        <w:tc>
          <w:tcPr>
            <w:tcW w:w="4680" w:type="dxa"/>
          </w:tcPr>
          <w:p w14:paraId="37AF9A02" w14:textId="77777777" w:rsidR="00DE647F" w:rsidRDefault="00DE647F" w:rsidP="00425A1C">
            <w:pPr>
              <w:rPr>
                <w:szCs w:val="18"/>
                <w:highlight w:val="yellow"/>
              </w:rPr>
            </w:pPr>
            <w:r w:rsidRPr="06EE1CAE">
              <w:rPr>
                <w:szCs w:val="18"/>
              </w:rPr>
              <w:t>Adam</w:t>
            </w:r>
          </w:p>
        </w:tc>
      </w:tr>
      <w:tr w:rsidR="00DE647F" w14:paraId="64ED4B64" w14:textId="77777777" w:rsidTr="00425A1C">
        <w:tc>
          <w:tcPr>
            <w:tcW w:w="4680" w:type="dxa"/>
          </w:tcPr>
          <w:p w14:paraId="25F4264A" w14:textId="77777777" w:rsidR="00DE647F" w:rsidRDefault="00DE647F" w:rsidP="00425A1C">
            <w:r w:rsidRPr="56C4290E">
              <w:rPr>
                <w:szCs w:val="18"/>
              </w:rPr>
              <w:t>Training Epochs</w:t>
            </w:r>
          </w:p>
        </w:tc>
        <w:tc>
          <w:tcPr>
            <w:tcW w:w="4680" w:type="dxa"/>
          </w:tcPr>
          <w:p w14:paraId="226DAF5D" w14:textId="77777777" w:rsidR="00DE647F" w:rsidRDefault="00DE647F" w:rsidP="00425A1C">
            <w:r w:rsidRPr="56C4290E">
              <w:rPr>
                <w:szCs w:val="18"/>
              </w:rPr>
              <w:t>300</w:t>
            </w:r>
          </w:p>
        </w:tc>
      </w:tr>
      <w:tr w:rsidR="00DE647F" w14:paraId="207CFC2B" w14:textId="77777777" w:rsidTr="00425A1C">
        <w:tc>
          <w:tcPr>
            <w:tcW w:w="4680" w:type="dxa"/>
          </w:tcPr>
          <w:p w14:paraId="7E72158A" w14:textId="77777777" w:rsidR="00DE647F" w:rsidRDefault="00DE647F" w:rsidP="00425A1C">
            <w:r w:rsidRPr="56C4290E">
              <w:rPr>
                <w:szCs w:val="18"/>
              </w:rPr>
              <w:t>Batch Size</w:t>
            </w:r>
          </w:p>
        </w:tc>
        <w:tc>
          <w:tcPr>
            <w:tcW w:w="4680" w:type="dxa"/>
          </w:tcPr>
          <w:p w14:paraId="79B143A5" w14:textId="77777777" w:rsidR="00DE647F" w:rsidRDefault="00DE647F" w:rsidP="00425A1C">
            <w:r w:rsidRPr="56C4290E">
              <w:rPr>
                <w:szCs w:val="18"/>
              </w:rPr>
              <w:t>16</w:t>
            </w:r>
          </w:p>
        </w:tc>
      </w:tr>
      <w:tr w:rsidR="00DE647F" w14:paraId="5E512A96" w14:textId="77777777" w:rsidTr="00425A1C">
        <w:tc>
          <w:tcPr>
            <w:tcW w:w="4680" w:type="dxa"/>
          </w:tcPr>
          <w:p w14:paraId="75E2AE65" w14:textId="77777777" w:rsidR="00DE647F" w:rsidRDefault="00DE647F" w:rsidP="00425A1C">
            <w:r w:rsidRPr="56C4290E">
              <w:rPr>
                <w:szCs w:val="18"/>
              </w:rPr>
              <w:t>Learning Rate</w:t>
            </w:r>
          </w:p>
        </w:tc>
        <w:tc>
          <w:tcPr>
            <w:tcW w:w="4680" w:type="dxa"/>
          </w:tcPr>
          <w:p w14:paraId="1449626A" w14:textId="77777777" w:rsidR="00DE647F" w:rsidRDefault="00DE647F" w:rsidP="00425A1C">
            <w:r w:rsidRPr="56C4290E">
              <w:rPr>
                <w:szCs w:val="18"/>
              </w:rPr>
              <w:t>0.0007</w:t>
            </w:r>
          </w:p>
        </w:tc>
      </w:tr>
      <w:tr w:rsidR="00DE647F" w14:paraId="0A7D7D00" w14:textId="77777777" w:rsidTr="00425A1C">
        <w:tc>
          <w:tcPr>
            <w:tcW w:w="4680" w:type="dxa"/>
          </w:tcPr>
          <w:p w14:paraId="6ADBB187" w14:textId="77777777" w:rsidR="00DE647F" w:rsidRDefault="00DE647F" w:rsidP="00425A1C">
            <w:r w:rsidRPr="56C4290E">
              <w:rPr>
                <w:szCs w:val="18"/>
              </w:rPr>
              <w:t>Number of Hidden Layers</w:t>
            </w:r>
          </w:p>
        </w:tc>
        <w:tc>
          <w:tcPr>
            <w:tcW w:w="4680" w:type="dxa"/>
          </w:tcPr>
          <w:p w14:paraId="09367D9C" w14:textId="77777777" w:rsidR="00DE647F" w:rsidRDefault="00DE647F" w:rsidP="00425A1C">
            <w:r w:rsidRPr="56C4290E">
              <w:rPr>
                <w:szCs w:val="18"/>
              </w:rPr>
              <w:t>1</w:t>
            </w:r>
          </w:p>
        </w:tc>
      </w:tr>
      <w:tr w:rsidR="00DE647F" w14:paraId="7C1FBCEF" w14:textId="77777777" w:rsidTr="00425A1C">
        <w:tc>
          <w:tcPr>
            <w:tcW w:w="4680" w:type="dxa"/>
          </w:tcPr>
          <w:p w14:paraId="0B312CBD" w14:textId="77777777" w:rsidR="00DE647F" w:rsidRDefault="00DE647F" w:rsidP="00425A1C">
            <w:r w:rsidRPr="56C4290E">
              <w:rPr>
                <w:szCs w:val="18"/>
              </w:rPr>
              <w:t>Hidden Layers: Inputs and Outputs</w:t>
            </w:r>
          </w:p>
        </w:tc>
        <w:tc>
          <w:tcPr>
            <w:tcW w:w="4680" w:type="dxa"/>
          </w:tcPr>
          <w:p w14:paraId="788E09ED" w14:textId="77777777" w:rsidR="00DE647F" w:rsidRDefault="00DE647F" w:rsidP="00425A1C">
            <w:r w:rsidRPr="56C4290E">
              <w:rPr>
                <w:szCs w:val="18"/>
              </w:rPr>
              <w:t>1: (512) =&gt; (256)</w:t>
            </w:r>
          </w:p>
        </w:tc>
      </w:tr>
      <w:tr w:rsidR="00DE647F" w14:paraId="5AE7544C" w14:textId="77777777" w:rsidTr="00425A1C">
        <w:tc>
          <w:tcPr>
            <w:tcW w:w="4680" w:type="dxa"/>
          </w:tcPr>
          <w:p w14:paraId="68A01622" w14:textId="77777777" w:rsidR="00DE647F" w:rsidRDefault="00DE647F" w:rsidP="00425A1C">
            <w:r w:rsidRPr="56C4290E">
              <w:rPr>
                <w:szCs w:val="18"/>
              </w:rPr>
              <w:t>Batch Normalization</w:t>
            </w:r>
          </w:p>
        </w:tc>
        <w:tc>
          <w:tcPr>
            <w:tcW w:w="4680" w:type="dxa"/>
          </w:tcPr>
          <w:p w14:paraId="607DF330" w14:textId="77777777" w:rsidR="00DE647F" w:rsidRDefault="00DE647F" w:rsidP="00425A1C">
            <w:r w:rsidRPr="56C4290E">
              <w:rPr>
                <w:szCs w:val="18"/>
              </w:rPr>
              <w:t>Input Layer: 512, Hidden Layer 1: 256</w:t>
            </w:r>
          </w:p>
        </w:tc>
      </w:tr>
      <w:tr w:rsidR="00DE647F" w14:paraId="528AC476" w14:textId="77777777" w:rsidTr="00425A1C">
        <w:tc>
          <w:tcPr>
            <w:tcW w:w="4680" w:type="dxa"/>
          </w:tcPr>
          <w:p w14:paraId="7799DBF8" w14:textId="77777777" w:rsidR="00DE647F" w:rsidRDefault="00DE647F" w:rsidP="00425A1C">
            <w:r w:rsidRPr="56C4290E">
              <w:rPr>
                <w:szCs w:val="18"/>
              </w:rPr>
              <w:t>Early Stopping Patience</w:t>
            </w:r>
          </w:p>
        </w:tc>
        <w:tc>
          <w:tcPr>
            <w:tcW w:w="4680" w:type="dxa"/>
          </w:tcPr>
          <w:p w14:paraId="6498BCAA" w14:textId="77777777" w:rsidR="00DE647F" w:rsidRDefault="00DE647F" w:rsidP="00425A1C">
            <w:pPr>
              <w:rPr>
                <w:szCs w:val="18"/>
              </w:rPr>
            </w:pPr>
            <w:r w:rsidRPr="56C4290E">
              <w:rPr>
                <w:szCs w:val="18"/>
              </w:rPr>
              <w:t>-</w:t>
            </w:r>
          </w:p>
        </w:tc>
      </w:tr>
      <w:tr w:rsidR="00DE647F" w14:paraId="4D570559" w14:textId="77777777" w:rsidTr="00425A1C">
        <w:tc>
          <w:tcPr>
            <w:tcW w:w="4680" w:type="dxa"/>
          </w:tcPr>
          <w:p w14:paraId="309FC2A0" w14:textId="77777777" w:rsidR="00DE647F" w:rsidRDefault="00DE647F" w:rsidP="00425A1C">
            <w:r w:rsidRPr="56C4290E">
              <w:rPr>
                <w:szCs w:val="18"/>
              </w:rPr>
              <w:t>Drop Out Rate</w:t>
            </w:r>
          </w:p>
        </w:tc>
        <w:tc>
          <w:tcPr>
            <w:tcW w:w="4680" w:type="dxa"/>
          </w:tcPr>
          <w:p w14:paraId="7BFA5335" w14:textId="77777777" w:rsidR="00DE647F" w:rsidRDefault="00DE647F" w:rsidP="00425A1C">
            <w:pPr>
              <w:rPr>
                <w:szCs w:val="18"/>
              </w:rPr>
            </w:pPr>
            <w:r w:rsidRPr="56C4290E">
              <w:rPr>
                <w:szCs w:val="18"/>
              </w:rPr>
              <w:t>-</w:t>
            </w:r>
          </w:p>
        </w:tc>
      </w:tr>
      <w:tr w:rsidR="00DE647F" w14:paraId="3F673A2E" w14:textId="77777777" w:rsidTr="00425A1C">
        <w:tc>
          <w:tcPr>
            <w:tcW w:w="4680" w:type="dxa"/>
          </w:tcPr>
          <w:p w14:paraId="1E751328" w14:textId="77777777" w:rsidR="00DE647F" w:rsidRDefault="00DE647F" w:rsidP="00425A1C">
            <w:pPr>
              <w:rPr>
                <w:szCs w:val="18"/>
              </w:rPr>
            </w:pPr>
            <w:r w:rsidRPr="56C4290E">
              <w:rPr>
                <w:szCs w:val="18"/>
              </w:rPr>
              <w:t>Last Epoch Information</w:t>
            </w:r>
          </w:p>
        </w:tc>
        <w:tc>
          <w:tcPr>
            <w:tcW w:w="4680" w:type="dxa"/>
          </w:tcPr>
          <w:p w14:paraId="0C6CA79F" w14:textId="77777777" w:rsidR="00DE647F" w:rsidRDefault="00DE647F" w:rsidP="00425A1C">
            <w:pPr>
              <w:spacing w:after="160" w:line="259" w:lineRule="auto"/>
              <w:rPr>
                <w:rFonts w:ascii="Calibri" w:eastAsia="Calibri" w:hAnsi="Calibri" w:cs="Calibri"/>
                <w:szCs w:val="18"/>
              </w:rPr>
            </w:pPr>
            <w:r w:rsidRPr="56C4290E">
              <w:rPr>
                <w:rFonts w:ascii="Calibri" w:eastAsia="Calibri" w:hAnsi="Calibri" w:cs="Calibri"/>
                <w:szCs w:val="18"/>
              </w:rPr>
              <w:t>Epoch 300: | Train Loss: 0.04254 | Val Loss: 2.83884 | Train Acc: 100.000| Val Acc: 30.769</w:t>
            </w:r>
          </w:p>
        </w:tc>
      </w:tr>
      <w:tr w:rsidR="00DE647F" w14:paraId="5451145C" w14:textId="77777777" w:rsidTr="00425A1C">
        <w:tc>
          <w:tcPr>
            <w:tcW w:w="4680" w:type="dxa"/>
          </w:tcPr>
          <w:p w14:paraId="762FD21F" w14:textId="77777777" w:rsidR="00DE647F" w:rsidRDefault="00DE647F" w:rsidP="00425A1C">
            <w:pPr>
              <w:rPr>
                <w:szCs w:val="18"/>
              </w:rPr>
            </w:pPr>
            <w:r w:rsidRPr="56C4290E">
              <w:rPr>
                <w:szCs w:val="18"/>
              </w:rPr>
              <w:t>Test Accuracy</w:t>
            </w:r>
          </w:p>
        </w:tc>
        <w:tc>
          <w:tcPr>
            <w:tcW w:w="4680" w:type="dxa"/>
          </w:tcPr>
          <w:p w14:paraId="239CE02E" w14:textId="77777777" w:rsidR="00DE647F" w:rsidRDefault="00DE647F" w:rsidP="00425A1C">
            <w:pPr>
              <w:spacing w:line="259" w:lineRule="auto"/>
              <w:rPr>
                <w:rFonts w:ascii="Calibri" w:eastAsia="Calibri" w:hAnsi="Calibri" w:cs="Calibri"/>
                <w:szCs w:val="18"/>
              </w:rPr>
            </w:pPr>
            <w:r w:rsidRPr="56C4290E">
              <w:rPr>
                <w:rFonts w:ascii="Calibri" w:eastAsia="Calibri" w:hAnsi="Calibri" w:cs="Calibri"/>
                <w:szCs w:val="18"/>
              </w:rPr>
              <w:t>36%</w:t>
            </w:r>
          </w:p>
        </w:tc>
      </w:tr>
    </w:tbl>
    <w:p w14:paraId="4586EA7C" w14:textId="77777777" w:rsidR="00DE647F" w:rsidRDefault="00DE647F" w:rsidP="00DE647F"/>
    <w:p w14:paraId="63DE6173" w14:textId="77777777" w:rsidR="00DE647F" w:rsidRDefault="00DE647F" w:rsidP="00DE647F">
      <w:pPr>
        <w:rPr>
          <w:rFonts w:ascii="Calibri" w:eastAsia="Calibri" w:hAnsi="Calibri" w:cs="Calibri"/>
        </w:rPr>
      </w:pPr>
      <w:r w:rsidRPr="56C4290E">
        <w:rPr>
          <w:rFonts w:ascii="Calibri" w:eastAsia="Calibri" w:hAnsi="Calibri" w:cs="Calibri"/>
        </w:rPr>
        <w:t>Output table screen shot:</w:t>
      </w:r>
    </w:p>
    <w:p w14:paraId="654D60C7" w14:textId="77777777" w:rsidR="00DE647F" w:rsidRDefault="00DE647F" w:rsidP="00DE647F">
      <w:r>
        <w:rPr>
          <w:noProof/>
        </w:rPr>
        <w:drawing>
          <wp:inline distT="0" distB="0" distL="0" distR="0" wp14:anchorId="4A4D0403" wp14:editId="079FD41D">
            <wp:extent cx="4572000" cy="2066925"/>
            <wp:effectExtent l="0" t="0" r="0" b="0"/>
            <wp:docPr id="1533752136" name="Picture 153375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3752136"/>
                    <pic:cNvPicPr/>
                  </pic:nvPicPr>
                  <pic:blipFill>
                    <a:blip r:embed="rId23">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14:paraId="648690A0" w14:textId="77777777" w:rsidR="00DE647F" w:rsidRDefault="00DE647F" w:rsidP="00DE647F">
      <w:r>
        <w:rPr>
          <w:noProof/>
        </w:rPr>
        <w:drawing>
          <wp:inline distT="0" distB="0" distL="0" distR="0" wp14:anchorId="19991B07" wp14:editId="21AEA1C1">
            <wp:extent cx="5995360" cy="2260749"/>
            <wp:effectExtent l="0" t="0" r="5715" b="6350"/>
            <wp:docPr id="245101148" name="Picture 24510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101148"/>
                    <pic:cNvPicPr/>
                  </pic:nvPicPr>
                  <pic:blipFill>
                    <a:blip r:embed="rId24">
                      <a:extLst>
                        <a:ext uri="{28A0092B-C50C-407E-A947-70E740481C1C}">
                          <a14:useLocalDpi xmlns:a14="http://schemas.microsoft.com/office/drawing/2010/main" val="0"/>
                        </a:ext>
                      </a:extLst>
                    </a:blip>
                    <a:stretch>
                      <a:fillRect/>
                    </a:stretch>
                  </pic:blipFill>
                  <pic:spPr>
                    <a:xfrm>
                      <a:off x="0" y="0"/>
                      <a:ext cx="5995360" cy="2260749"/>
                    </a:xfrm>
                    <a:prstGeom prst="rect">
                      <a:avLst/>
                    </a:prstGeom>
                  </pic:spPr>
                </pic:pic>
              </a:graphicData>
            </a:graphic>
          </wp:inline>
        </w:drawing>
      </w:r>
    </w:p>
    <w:p w14:paraId="19673E44" w14:textId="77777777" w:rsidR="00DE647F" w:rsidRDefault="00DE647F" w:rsidP="00DE647F">
      <w:r>
        <w:br w:type="page"/>
      </w:r>
    </w:p>
    <w:p w14:paraId="28CC7F03" w14:textId="77777777" w:rsidR="00DE647F" w:rsidRDefault="00DE647F" w:rsidP="00DE647F">
      <w:r>
        <w:lastRenderedPageBreak/>
        <w:t>Appendix B</w:t>
      </w:r>
    </w:p>
    <w:tbl>
      <w:tblPr>
        <w:tblStyle w:val="TableGrid"/>
        <w:tblW w:w="0" w:type="auto"/>
        <w:tblLayout w:type="fixed"/>
        <w:tblLook w:val="04A0" w:firstRow="1" w:lastRow="0" w:firstColumn="1" w:lastColumn="0" w:noHBand="0" w:noVBand="1"/>
      </w:tblPr>
      <w:tblGrid>
        <w:gridCol w:w="4680"/>
        <w:gridCol w:w="4680"/>
      </w:tblGrid>
      <w:tr w:rsidR="00DE647F" w14:paraId="15E856DF" w14:textId="77777777" w:rsidTr="00425A1C">
        <w:tc>
          <w:tcPr>
            <w:tcW w:w="4680" w:type="dxa"/>
          </w:tcPr>
          <w:p w14:paraId="4831546E" w14:textId="77777777" w:rsidR="00DE647F" w:rsidRDefault="00DE647F" w:rsidP="00425A1C">
            <w:r w:rsidRPr="56C4290E">
              <w:rPr>
                <w:szCs w:val="18"/>
              </w:rPr>
              <w:t>Activation Function</w:t>
            </w:r>
          </w:p>
        </w:tc>
        <w:tc>
          <w:tcPr>
            <w:tcW w:w="4680" w:type="dxa"/>
          </w:tcPr>
          <w:p w14:paraId="2780DE99" w14:textId="77777777" w:rsidR="00DE647F" w:rsidRDefault="00DE647F" w:rsidP="00425A1C">
            <w:proofErr w:type="spellStart"/>
            <w:r w:rsidRPr="56C4290E">
              <w:rPr>
                <w:szCs w:val="18"/>
              </w:rPr>
              <w:t>ReLU</w:t>
            </w:r>
            <w:proofErr w:type="spellEnd"/>
          </w:p>
        </w:tc>
      </w:tr>
      <w:tr w:rsidR="00DE647F" w14:paraId="387D71AD" w14:textId="77777777" w:rsidTr="00425A1C">
        <w:tc>
          <w:tcPr>
            <w:tcW w:w="4680" w:type="dxa"/>
          </w:tcPr>
          <w:p w14:paraId="0D5960D6" w14:textId="77777777" w:rsidR="00DE647F" w:rsidRDefault="00DE647F" w:rsidP="00425A1C">
            <w:r w:rsidRPr="56C4290E">
              <w:rPr>
                <w:szCs w:val="18"/>
              </w:rPr>
              <w:t>Loss Function</w:t>
            </w:r>
          </w:p>
        </w:tc>
        <w:tc>
          <w:tcPr>
            <w:tcW w:w="4680" w:type="dxa"/>
          </w:tcPr>
          <w:p w14:paraId="38E4B195" w14:textId="77777777" w:rsidR="00DE647F" w:rsidRDefault="00DE647F" w:rsidP="00425A1C">
            <w:r w:rsidRPr="56C4290E">
              <w:rPr>
                <w:szCs w:val="18"/>
              </w:rPr>
              <w:t>Cross Entropy Loss</w:t>
            </w:r>
          </w:p>
        </w:tc>
      </w:tr>
      <w:tr w:rsidR="00DE647F" w14:paraId="5A23894D" w14:textId="77777777" w:rsidTr="00425A1C">
        <w:tc>
          <w:tcPr>
            <w:tcW w:w="4680" w:type="dxa"/>
          </w:tcPr>
          <w:p w14:paraId="3F7EDDCD" w14:textId="77777777" w:rsidR="00DE647F" w:rsidRDefault="00DE647F" w:rsidP="00425A1C">
            <w:r w:rsidRPr="56C4290E">
              <w:rPr>
                <w:szCs w:val="18"/>
              </w:rPr>
              <w:t>Optimizer</w:t>
            </w:r>
          </w:p>
        </w:tc>
        <w:tc>
          <w:tcPr>
            <w:tcW w:w="4680" w:type="dxa"/>
          </w:tcPr>
          <w:p w14:paraId="010FE728" w14:textId="77777777" w:rsidR="00DE647F" w:rsidRDefault="00DE647F" w:rsidP="00425A1C">
            <w:pPr>
              <w:rPr>
                <w:szCs w:val="18"/>
                <w:highlight w:val="yellow"/>
              </w:rPr>
            </w:pPr>
            <w:r w:rsidRPr="56C4290E">
              <w:rPr>
                <w:szCs w:val="18"/>
              </w:rPr>
              <w:t>SGD</w:t>
            </w:r>
          </w:p>
        </w:tc>
      </w:tr>
      <w:tr w:rsidR="00DE647F" w14:paraId="0A804387" w14:textId="77777777" w:rsidTr="00425A1C">
        <w:tc>
          <w:tcPr>
            <w:tcW w:w="4680" w:type="dxa"/>
          </w:tcPr>
          <w:p w14:paraId="2057296A" w14:textId="77777777" w:rsidR="00DE647F" w:rsidRDefault="00DE647F" w:rsidP="00425A1C">
            <w:r w:rsidRPr="56C4290E">
              <w:rPr>
                <w:szCs w:val="18"/>
              </w:rPr>
              <w:t>Training Epochs</w:t>
            </w:r>
          </w:p>
        </w:tc>
        <w:tc>
          <w:tcPr>
            <w:tcW w:w="4680" w:type="dxa"/>
          </w:tcPr>
          <w:p w14:paraId="4ADC8FAA" w14:textId="77777777" w:rsidR="00DE647F" w:rsidRDefault="00DE647F" w:rsidP="00425A1C">
            <w:r w:rsidRPr="56C4290E">
              <w:rPr>
                <w:szCs w:val="18"/>
              </w:rPr>
              <w:t>200</w:t>
            </w:r>
          </w:p>
        </w:tc>
      </w:tr>
      <w:tr w:rsidR="00DE647F" w14:paraId="16B84C47" w14:textId="77777777" w:rsidTr="00425A1C">
        <w:tc>
          <w:tcPr>
            <w:tcW w:w="4680" w:type="dxa"/>
          </w:tcPr>
          <w:p w14:paraId="75AB528E" w14:textId="77777777" w:rsidR="00DE647F" w:rsidRDefault="00DE647F" w:rsidP="00425A1C">
            <w:r w:rsidRPr="56C4290E">
              <w:rPr>
                <w:szCs w:val="18"/>
              </w:rPr>
              <w:t>Batch Size</w:t>
            </w:r>
          </w:p>
        </w:tc>
        <w:tc>
          <w:tcPr>
            <w:tcW w:w="4680" w:type="dxa"/>
          </w:tcPr>
          <w:p w14:paraId="488AFA7C" w14:textId="77777777" w:rsidR="00DE647F" w:rsidRDefault="00DE647F" w:rsidP="00425A1C">
            <w:r w:rsidRPr="56C4290E">
              <w:rPr>
                <w:szCs w:val="18"/>
              </w:rPr>
              <w:t>16</w:t>
            </w:r>
          </w:p>
        </w:tc>
      </w:tr>
      <w:tr w:rsidR="00DE647F" w14:paraId="4EE076DB" w14:textId="77777777" w:rsidTr="00425A1C">
        <w:tc>
          <w:tcPr>
            <w:tcW w:w="4680" w:type="dxa"/>
          </w:tcPr>
          <w:p w14:paraId="3753027B" w14:textId="77777777" w:rsidR="00DE647F" w:rsidRDefault="00DE647F" w:rsidP="00425A1C">
            <w:r w:rsidRPr="56C4290E">
              <w:rPr>
                <w:szCs w:val="18"/>
              </w:rPr>
              <w:t>Learning Rate</w:t>
            </w:r>
          </w:p>
        </w:tc>
        <w:tc>
          <w:tcPr>
            <w:tcW w:w="4680" w:type="dxa"/>
          </w:tcPr>
          <w:p w14:paraId="0692F57D" w14:textId="77777777" w:rsidR="00DE647F" w:rsidRDefault="00DE647F" w:rsidP="00425A1C">
            <w:r w:rsidRPr="56C4290E">
              <w:rPr>
                <w:szCs w:val="18"/>
              </w:rPr>
              <w:t>0.0007</w:t>
            </w:r>
          </w:p>
        </w:tc>
      </w:tr>
      <w:tr w:rsidR="00DE647F" w14:paraId="46CAE5E4" w14:textId="77777777" w:rsidTr="00425A1C">
        <w:tc>
          <w:tcPr>
            <w:tcW w:w="4680" w:type="dxa"/>
          </w:tcPr>
          <w:p w14:paraId="143C7D1D" w14:textId="77777777" w:rsidR="00DE647F" w:rsidRDefault="00DE647F" w:rsidP="00425A1C">
            <w:r w:rsidRPr="56C4290E">
              <w:rPr>
                <w:szCs w:val="18"/>
              </w:rPr>
              <w:t>Number of Hidden Layers</w:t>
            </w:r>
          </w:p>
        </w:tc>
        <w:tc>
          <w:tcPr>
            <w:tcW w:w="4680" w:type="dxa"/>
          </w:tcPr>
          <w:p w14:paraId="6F9874EF" w14:textId="77777777" w:rsidR="00DE647F" w:rsidRDefault="00DE647F" w:rsidP="00425A1C">
            <w:r w:rsidRPr="56C4290E">
              <w:rPr>
                <w:szCs w:val="18"/>
              </w:rPr>
              <w:t>1</w:t>
            </w:r>
          </w:p>
        </w:tc>
      </w:tr>
      <w:tr w:rsidR="00DE647F" w14:paraId="64659DAB" w14:textId="77777777" w:rsidTr="00425A1C">
        <w:tc>
          <w:tcPr>
            <w:tcW w:w="4680" w:type="dxa"/>
          </w:tcPr>
          <w:p w14:paraId="70E23969" w14:textId="77777777" w:rsidR="00DE647F" w:rsidRDefault="00DE647F" w:rsidP="00425A1C">
            <w:r w:rsidRPr="56C4290E">
              <w:rPr>
                <w:szCs w:val="18"/>
              </w:rPr>
              <w:t>Hidden Layers: Inputs and Outputs</w:t>
            </w:r>
          </w:p>
        </w:tc>
        <w:tc>
          <w:tcPr>
            <w:tcW w:w="4680" w:type="dxa"/>
          </w:tcPr>
          <w:p w14:paraId="31C16C54" w14:textId="77777777" w:rsidR="00DE647F" w:rsidRDefault="00DE647F" w:rsidP="00425A1C">
            <w:r w:rsidRPr="56C4290E">
              <w:rPr>
                <w:szCs w:val="18"/>
              </w:rPr>
              <w:t>1: (512) =&gt; (256)</w:t>
            </w:r>
          </w:p>
        </w:tc>
      </w:tr>
      <w:tr w:rsidR="00DE647F" w14:paraId="076449A4" w14:textId="77777777" w:rsidTr="00425A1C">
        <w:tc>
          <w:tcPr>
            <w:tcW w:w="4680" w:type="dxa"/>
          </w:tcPr>
          <w:p w14:paraId="295E8A14" w14:textId="77777777" w:rsidR="00DE647F" w:rsidRDefault="00DE647F" w:rsidP="00425A1C">
            <w:r w:rsidRPr="56C4290E">
              <w:rPr>
                <w:szCs w:val="18"/>
              </w:rPr>
              <w:t>Batch Normalization</w:t>
            </w:r>
          </w:p>
        </w:tc>
        <w:tc>
          <w:tcPr>
            <w:tcW w:w="4680" w:type="dxa"/>
          </w:tcPr>
          <w:p w14:paraId="2AE3FCC1" w14:textId="77777777" w:rsidR="00DE647F" w:rsidRDefault="00DE647F" w:rsidP="00425A1C">
            <w:r w:rsidRPr="56C4290E">
              <w:rPr>
                <w:szCs w:val="18"/>
              </w:rPr>
              <w:t>Input Layer: 512, Hidden Layer 1: 256</w:t>
            </w:r>
          </w:p>
        </w:tc>
      </w:tr>
      <w:tr w:rsidR="00DE647F" w14:paraId="692EAEDB" w14:textId="77777777" w:rsidTr="00425A1C">
        <w:tc>
          <w:tcPr>
            <w:tcW w:w="4680" w:type="dxa"/>
          </w:tcPr>
          <w:p w14:paraId="2D69BDAB" w14:textId="77777777" w:rsidR="00DE647F" w:rsidRDefault="00DE647F" w:rsidP="00425A1C">
            <w:r w:rsidRPr="56C4290E">
              <w:rPr>
                <w:szCs w:val="18"/>
              </w:rPr>
              <w:t>Early Stopping Patience</w:t>
            </w:r>
          </w:p>
        </w:tc>
        <w:tc>
          <w:tcPr>
            <w:tcW w:w="4680" w:type="dxa"/>
          </w:tcPr>
          <w:p w14:paraId="4C9E1F97" w14:textId="77777777" w:rsidR="00DE647F" w:rsidRDefault="00DE647F" w:rsidP="00425A1C">
            <w:pPr>
              <w:rPr>
                <w:szCs w:val="18"/>
              </w:rPr>
            </w:pPr>
            <w:r w:rsidRPr="56C4290E">
              <w:rPr>
                <w:szCs w:val="18"/>
              </w:rPr>
              <w:t>-</w:t>
            </w:r>
          </w:p>
        </w:tc>
      </w:tr>
      <w:tr w:rsidR="00DE647F" w14:paraId="0CF9F7EF" w14:textId="77777777" w:rsidTr="00425A1C">
        <w:tc>
          <w:tcPr>
            <w:tcW w:w="4680" w:type="dxa"/>
          </w:tcPr>
          <w:p w14:paraId="3EF700F1" w14:textId="77777777" w:rsidR="00DE647F" w:rsidRDefault="00DE647F" w:rsidP="00425A1C">
            <w:r w:rsidRPr="56C4290E">
              <w:rPr>
                <w:szCs w:val="18"/>
              </w:rPr>
              <w:t>Drop Out Rate</w:t>
            </w:r>
          </w:p>
        </w:tc>
        <w:tc>
          <w:tcPr>
            <w:tcW w:w="4680" w:type="dxa"/>
          </w:tcPr>
          <w:p w14:paraId="24EC0148" w14:textId="77777777" w:rsidR="00DE647F" w:rsidRDefault="00DE647F" w:rsidP="00425A1C">
            <w:pPr>
              <w:rPr>
                <w:szCs w:val="18"/>
              </w:rPr>
            </w:pPr>
            <w:r w:rsidRPr="56C4290E">
              <w:rPr>
                <w:szCs w:val="18"/>
              </w:rPr>
              <w:t>-</w:t>
            </w:r>
          </w:p>
        </w:tc>
      </w:tr>
      <w:tr w:rsidR="00DE647F" w14:paraId="1EF1900C" w14:textId="77777777" w:rsidTr="00425A1C">
        <w:tc>
          <w:tcPr>
            <w:tcW w:w="4680" w:type="dxa"/>
          </w:tcPr>
          <w:p w14:paraId="6CA937F4" w14:textId="77777777" w:rsidR="00DE647F" w:rsidRDefault="00DE647F" w:rsidP="00425A1C">
            <w:pPr>
              <w:rPr>
                <w:szCs w:val="18"/>
              </w:rPr>
            </w:pPr>
            <w:r w:rsidRPr="56C4290E">
              <w:rPr>
                <w:szCs w:val="18"/>
              </w:rPr>
              <w:t>Last Epoch Information</w:t>
            </w:r>
          </w:p>
        </w:tc>
        <w:tc>
          <w:tcPr>
            <w:tcW w:w="4680" w:type="dxa"/>
          </w:tcPr>
          <w:p w14:paraId="32D48B52" w14:textId="77777777" w:rsidR="00DE647F" w:rsidRDefault="00DE647F" w:rsidP="00425A1C">
            <w:pPr>
              <w:spacing w:after="160" w:line="259" w:lineRule="auto"/>
              <w:rPr>
                <w:rFonts w:ascii="Calibri" w:eastAsia="Calibri" w:hAnsi="Calibri" w:cs="Calibri"/>
                <w:szCs w:val="18"/>
              </w:rPr>
            </w:pPr>
            <w:r w:rsidRPr="56C4290E">
              <w:rPr>
                <w:rFonts w:ascii="Calibri" w:eastAsia="Calibri" w:hAnsi="Calibri" w:cs="Calibri"/>
                <w:szCs w:val="18"/>
              </w:rPr>
              <w:t>Epoch 200: | Train Loss: 1.42068 | Val Loss: 1.43115 | Train Acc: 6.667| Val Acc: 38.462</w:t>
            </w:r>
          </w:p>
        </w:tc>
      </w:tr>
      <w:tr w:rsidR="00DE647F" w14:paraId="1CB87E76" w14:textId="77777777" w:rsidTr="00425A1C">
        <w:tc>
          <w:tcPr>
            <w:tcW w:w="4680" w:type="dxa"/>
          </w:tcPr>
          <w:p w14:paraId="342FEC3C" w14:textId="77777777" w:rsidR="00DE647F" w:rsidRDefault="00DE647F" w:rsidP="00425A1C">
            <w:pPr>
              <w:rPr>
                <w:szCs w:val="18"/>
              </w:rPr>
            </w:pPr>
            <w:r w:rsidRPr="56C4290E">
              <w:rPr>
                <w:szCs w:val="18"/>
              </w:rPr>
              <w:t>Test Accuracy</w:t>
            </w:r>
          </w:p>
        </w:tc>
        <w:tc>
          <w:tcPr>
            <w:tcW w:w="4680" w:type="dxa"/>
          </w:tcPr>
          <w:p w14:paraId="2D868567" w14:textId="77777777" w:rsidR="00DE647F" w:rsidRDefault="00DE647F" w:rsidP="00425A1C">
            <w:pPr>
              <w:spacing w:line="259" w:lineRule="auto"/>
              <w:rPr>
                <w:rFonts w:ascii="Calibri" w:eastAsia="Calibri" w:hAnsi="Calibri" w:cs="Calibri"/>
                <w:szCs w:val="18"/>
              </w:rPr>
            </w:pPr>
            <w:r w:rsidRPr="56C4290E">
              <w:rPr>
                <w:rFonts w:ascii="Calibri" w:eastAsia="Calibri" w:hAnsi="Calibri" w:cs="Calibri"/>
                <w:szCs w:val="18"/>
              </w:rPr>
              <w:t>38%</w:t>
            </w:r>
          </w:p>
        </w:tc>
      </w:tr>
    </w:tbl>
    <w:p w14:paraId="6CD837A0" w14:textId="77777777" w:rsidR="00DE647F" w:rsidRDefault="00DE647F" w:rsidP="00DE647F"/>
    <w:p w14:paraId="3DDAEF42" w14:textId="77777777" w:rsidR="00DE647F" w:rsidRDefault="00DE647F" w:rsidP="00DE647F">
      <w:pPr>
        <w:rPr>
          <w:rFonts w:ascii="Calibri" w:eastAsia="Calibri" w:hAnsi="Calibri" w:cs="Calibri"/>
        </w:rPr>
      </w:pPr>
      <w:r w:rsidRPr="56C4290E">
        <w:rPr>
          <w:rFonts w:ascii="Calibri" w:eastAsia="Calibri" w:hAnsi="Calibri" w:cs="Calibri"/>
        </w:rPr>
        <w:t>Output table screen shot:</w:t>
      </w:r>
    </w:p>
    <w:p w14:paraId="131993D1" w14:textId="77777777" w:rsidR="00DE647F" w:rsidRDefault="00DE647F" w:rsidP="00DE647F">
      <w:r>
        <w:rPr>
          <w:noProof/>
        </w:rPr>
        <w:drawing>
          <wp:inline distT="0" distB="0" distL="0" distR="0" wp14:anchorId="43802428" wp14:editId="25F7F178">
            <wp:extent cx="3733800" cy="1790700"/>
            <wp:effectExtent l="0" t="0" r="0" b="0"/>
            <wp:docPr id="1338551547" name="Picture 133855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551547"/>
                    <pic:cNvPicPr/>
                  </pic:nvPicPr>
                  <pic:blipFill>
                    <a:blip r:embed="rId25">
                      <a:extLst>
                        <a:ext uri="{28A0092B-C50C-407E-A947-70E740481C1C}">
                          <a14:useLocalDpi xmlns:a14="http://schemas.microsoft.com/office/drawing/2010/main" val="0"/>
                        </a:ext>
                      </a:extLst>
                    </a:blip>
                    <a:stretch>
                      <a:fillRect/>
                    </a:stretch>
                  </pic:blipFill>
                  <pic:spPr>
                    <a:xfrm>
                      <a:off x="0" y="0"/>
                      <a:ext cx="3733800" cy="1790700"/>
                    </a:xfrm>
                    <a:prstGeom prst="rect">
                      <a:avLst/>
                    </a:prstGeom>
                  </pic:spPr>
                </pic:pic>
              </a:graphicData>
            </a:graphic>
          </wp:inline>
        </w:drawing>
      </w:r>
    </w:p>
    <w:p w14:paraId="57486E6C" w14:textId="77777777" w:rsidR="00DE647F" w:rsidRDefault="00DE647F" w:rsidP="00DE647F">
      <w:r>
        <w:br w:type="page"/>
      </w:r>
    </w:p>
    <w:p w14:paraId="10C1199A" w14:textId="77777777" w:rsidR="00DE647F" w:rsidRDefault="00DE647F" w:rsidP="00DE647F">
      <w:r>
        <w:lastRenderedPageBreak/>
        <w:t>Appendix C</w:t>
      </w:r>
    </w:p>
    <w:tbl>
      <w:tblPr>
        <w:tblStyle w:val="TableGrid"/>
        <w:tblW w:w="0" w:type="auto"/>
        <w:tblLayout w:type="fixed"/>
        <w:tblLook w:val="04A0" w:firstRow="1" w:lastRow="0" w:firstColumn="1" w:lastColumn="0" w:noHBand="0" w:noVBand="1"/>
      </w:tblPr>
      <w:tblGrid>
        <w:gridCol w:w="4680"/>
        <w:gridCol w:w="4680"/>
      </w:tblGrid>
      <w:tr w:rsidR="00DE647F" w14:paraId="2168F6C1" w14:textId="77777777" w:rsidTr="00425A1C">
        <w:tc>
          <w:tcPr>
            <w:tcW w:w="4680" w:type="dxa"/>
          </w:tcPr>
          <w:p w14:paraId="5AFFDFCB" w14:textId="77777777" w:rsidR="00DE647F" w:rsidRDefault="00DE647F" w:rsidP="00425A1C">
            <w:r w:rsidRPr="56C4290E">
              <w:rPr>
                <w:szCs w:val="18"/>
              </w:rPr>
              <w:t>Activation Function</w:t>
            </w:r>
          </w:p>
        </w:tc>
        <w:tc>
          <w:tcPr>
            <w:tcW w:w="4680" w:type="dxa"/>
          </w:tcPr>
          <w:p w14:paraId="25394717" w14:textId="77777777" w:rsidR="00DE647F" w:rsidRDefault="00DE647F" w:rsidP="00425A1C">
            <w:proofErr w:type="spellStart"/>
            <w:r w:rsidRPr="56C4290E">
              <w:rPr>
                <w:szCs w:val="18"/>
              </w:rPr>
              <w:t>ReLU</w:t>
            </w:r>
            <w:proofErr w:type="spellEnd"/>
          </w:p>
        </w:tc>
      </w:tr>
      <w:tr w:rsidR="00DE647F" w14:paraId="797C17C7" w14:textId="77777777" w:rsidTr="00425A1C">
        <w:tc>
          <w:tcPr>
            <w:tcW w:w="4680" w:type="dxa"/>
          </w:tcPr>
          <w:p w14:paraId="52CF02D5" w14:textId="77777777" w:rsidR="00DE647F" w:rsidRDefault="00DE647F" w:rsidP="00425A1C">
            <w:r w:rsidRPr="56C4290E">
              <w:rPr>
                <w:szCs w:val="18"/>
              </w:rPr>
              <w:t>Loss Function</w:t>
            </w:r>
          </w:p>
        </w:tc>
        <w:tc>
          <w:tcPr>
            <w:tcW w:w="4680" w:type="dxa"/>
          </w:tcPr>
          <w:p w14:paraId="6AAC9279" w14:textId="77777777" w:rsidR="00DE647F" w:rsidRDefault="00DE647F" w:rsidP="00425A1C">
            <w:r w:rsidRPr="56C4290E">
              <w:rPr>
                <w:szCs w:val="18"/>
              </w:rPr>
              <w:t>Cross Entropy Loss</w:t>
            </w:r>
          </w:p>
        </w:tc>
      </w:tr>
      <w:tr w:rsidR="00DE647F" w14:paraId="08D5A8FE" w14:textId="77777777" w:rsidTr="00425A1C">
        <w:tc>
          <w:tcPr>
            <w:tcW w:w="4680" w:type="dxa"/>
          </w:tcPr>
          <w:p w14:paraId="28A915BF" w14:textId="77777777" w:rsidR="00DE647F" w:rsidRDefault="00DE647F" w:rsidP="00425A1C">
            <w:r w:rsidRPr="56C4290E">
              <w:rPr>
                <w:szCs w:val="18"/>
              </w:rPr>
              <w:t>Optimizer</w:t>
            </w:r>
          </w:p>
        </w:tc>
        <w:tc>
          <w:tcPr>
            <w:tcW w:w="4680" w:type="dxa"/>
          </w:tcPr>
          <w:p w14:paraId="79B3FBF4" w14:textId="77777777" w:rsidR="00DE647F" w:rsidRDefault="00DE647F" w:rsidP="00425A1C">
            <w:pPr>
              <w:rPr>
                <w:szCs w:val="18"/>
                <w:highlight w:val="yellow"/>
              </w:rPr>
            </w:pPr>
            <w:r w:rsidRPr="56C4290E">
              <w:rPr>
                <w:szCs w:val="18"/>
              </w:rPr>
              <w:t>Adam</w:t>
            </w:r>
          </w:p>
        </w:tc>
      </w:tr>
      <w:tr w:rsidR="00DE647F" w14:paraId="2DE400C2" w14:textId="77777777" w:rsidTr="00425A1C">
        <w:tc>
          <w:tcPr>
            <w:tcW w:w="4680" w:type="dxa"/>
          </w:tcPr>
          <w:p w14:paraId="07C0DABD" w14:textId="77777777" w:rsidR="00DE647F" w:rsidRDefault="00DE647F" w:rsidP="00425A1C">
            <w:r w:rsidRPr="56C4290E">
              <w:rPr>
                <w:szCs w:val="18"/>
              </w:rPr>
              <w:t>Training Epochs</w:t>
            </w:r>
          </w:p>
        </w:tc>
        <w:tc>
          <w:tcPr>
            <w:tcW w:w="4680" w:type="dxa"/>
          </w:tcPr>
          <w:p w14:paraId="0C943C8F" w14:textId="77777777" w:rsidR="00DE647F" w:rsidRDefault="00DE647F" w:rsidP="00425A1C">
            <w:r w:rsidRPr="56C4290E">
              <w:rPr>
                <w:szCs w:val="18"/>
              </w:rPr>
              <w:t>300</w:t>
            </w:r>
          </w:p>
        </w:tc>
      </w:tr>
      <w:tr w:rsidR="00DE647F" w14:paraId="6CDDDB0A" w14:textId="77777777" w:rsidTr="00425A1C">
        <w:tc>
          <w:tcPr>
            <w:tcW w:w="4680" w:type="dxa"/>
          </w:tcPr>
          <w:p w14:paraId="1EFDDEE8" w14:textId="77777777" w:rsidR="00DE647F" w:rsidRDefault="00DE647F" w:rsidP="00425A1C">
            <w:r w:rsidRPr="56C4290E">
              <w:rPr>
                <w:szCs w:val="18"/>
              </w:rPr>
              <w:t>Batch Size</w:t>
            </w:r>
          </w:p>
        </w:tc>
        <w:tc>
          <w:tcPr>
            <w:tcW w:w="4680" w:type="dxa"/>
          </w:tcPr>
          <w:p w14:paraId="0C5D2840" w14:textId="77777777" w:rsidR="00DE647F" w:rsidRDefault="00DE647F" w:rsidP="00425A1C">
            <w:r w:rsidRPr="56C4290E">
              <w:rPr>
                <w:szCs w:val="18"/>
              </w:rPr>
              <w:t>32</w:t>
            </w:r>
          </w:p>
        </w:tc>
      </w:tr>
      <w:tr w:rsidR="00DE647F" w14:paraId="188B4F9D" w14:textId="77777777" w:rsidTr="00425A1C">
        <w:tc>
          <w:tcPr>
            <w:tcW w:w="4680" w:type="dxa"/>
          </w:tcPr>
          <w:p w14:paraId="16290CE4" w14:textId="77777777" w:rsidR="00DE647F" w:rsidRDefault="00DE647F" w:rsidP="00425A1C">
            <w:r w:rsidRPr="56C4290E">
              <w:rPr>
                <w:szCs w:val="18"/>
              </w:rPr>
              <w:t>Learning Rate</w:t>
            </w:r>
          </w:p>
        </w:tc>
        <w:tc>
          <w:tcPr>
            <w:tcW w:w="4680" w:type="dxa"/>
          </w:tcPr>
          <w:p w14:paraId="3FE03CDA" w14:textId="77777777" w:rsidR="00DE647F" w:rsidRDefault="00DE647F" w:rsidP="00425A1C">
            <w:r w:rsidRPr="56C4290E">
              <w:rPr>
                <w:szCs w:val="18"/>
              </w:rPr>
              <w:t>0.0007</w:t>
            </w:r>
          </w:p>
        </w:tc>
      </w:tr>
      <w:tr w:rsidR="00DE647F" w14:paraId="1FF5E4ED" w14:textId="77777777" w:rsidTr="00425A1C">
        <w:tc>
          <w:tcPr>
            <w:tcW w:w="4680" w:type="dxa"/>
          </w:tcPr>
          <w:p w14:paraId="3379FA66" w14:textId="77777777" w:rsidR="00DE647F" w:rsidRDefault="00DE647F" w:rsidP="00425A1C">
            <w:r w:rsidRPr="56C4290E">
              <w:rPr>
                <w:szCs w:val="18"/>
              </w:rPr>
              <w:t>Number of Hidden Layers</w:t>
            </w:r>
          </w:p>
        </w:tc>
        <w:tc>
          <w:tcPr>
            <w:tcW w:w="4680" w:type="dxa"/>
          </w:tcPr>
          <w:p w14:paraId="6987F604" w14:textId="77777777" w:rsidR="00DE647F" w:rsidRDefault="00DE647F" w:rsidP="00425A1C">
            <w:r w:rsidRPr="56C4290E">
              <w:rPr>
                <w:szCs w:val="18"/>
              </w:rPr>
              <w:t>1</w:t>
            </w:r>
          </w:p>
        </w:tc>
      </w:tr>
      <w:tr w:rsidR="00DE647F" w14:paraId="6667FF30" w14:textId="77777777" w:rsidTr="00425A1C">
        <w:tc>
          <w:tcPr>
            <w:tcW w:w="4680" w:type="dxa"/>
          </w:tcPr>
          <w:p w14:paraId="375C1A09" w14:textId="77777777" w:rsidR="00DE647F" w:rsidRDefault="00DE647F" w:rsidP="00425A1C">
            <w:r w:rsidRPr="56C4290E">
              <w:rPr>
                <w:szCs w:val="18"/>
              </w:rPr>
              <w:t>Hidden Layers: Inputs and Outputs</w:t>
            </w:r>
          </w:p>
        </w:tc>
        <w:tc>
          <w:tcPr>
            <w:tcW w:w="4680" w:type="dxa"/>
          </w:tcPr>
          <w:p w14:paraId="635F9F1D" w14:textId="77777777" w:rsidR="00DE647F" w:rsidRDefault="00DE647F" w:rsidP="00425A1C">
            <w:r w:rsidRPr="56C4290E">
              <w:rPr>
                <w:szCs w:val="18"/>
              </w:rPr>
              <w:t>1: (512) =&gt; (256)</w:t>
            </w:r>
          </w:p>
        </w:tc>
      </w:tr>
      <w:tr w:rsidR="00DE647F" w14:paraId="7C151109" w14:textId="77777777" w:rsidTr="00425A1C">
        <w:tc>
          <w:tcPr>
            <w:tcW w:w="4680" w:type="dxa"/>
          </w:tcPr>
          <w:p w14:paraId="3EB5C49B" w14:textId="77777777" w:rsidR="00DE647F" w:rsidRDefault="00DE647F" w:rsidP="00425A1C">
            <w:r w:rsidRPr="56C4290E">
              <w:rPr>
                <w:szCs w:val="18"/>
              </w:rPr>
              <w:t>Batch Normalization</w:t>
            </w:r>
          </w:p>
        </w:tc>
        <w:tc>
          <w:tcPr>
            <w:tcW w:w="4680" w:type="dxa"/>
          </w:tcPr>
          <w:p w14:paraId="5E4444ED" w14:textId="77777777" w:rsidR="00DE647F" w:rsidRDefault="00DE647F" w:rsidP="00425A1C">
            <w:r w:rsidRPr="56C4290E">
              <w:rPr>
                <w:szCs w:val="18"/>
              </w:rPr>
              <w:t>Input Layer: 512, Hidden Layer 1: 256</w:t>
            </w:r>
          </w:p>
        </w:tc>
      </w:tr>
      <w:tr w:rsidR="00DE647F" w14:paraId="19DC1299" w14:textId="77777777" w:rsidTr="00425A1C">
        <w:tc>
          <w:tcPr>
            <w:tcW w:w="4680" w:type="dxa"/>
          </w:tcPr>
          <w:p w14:paraId="4F3B7769" w14:textId="77777777" w:rsidR="00DE647F" w:rsidRDefault="00DE647F" w:rsidP="00425A1C">
            <w:r w:rsidRPr="56C4290E">
              <w:rPr>
                <w:szCs w:val="18"/>
              </w:rPr>
              <w:t>Early Stopping Patience</w:t>
            </w:r>
          </w:p>
        </w:tc>
        <w:tc>
          <w:tcPr>
            <w:tcW w:w="4680" w:type="dxa"/>
          </w:tcPr>
          <w:p w14:paraId="3760DBC6" w14:textId="77777777" w:rsidR="00DE647F" w:rsidRDefault="00DE647F" w:rsidP="00425A1C">
            <w:pPr>
              <w:rPr>
                <w:szCs w:val="18"/>
              </w:rPr>
            </w:pPr>
            <w:r w:rsidRPr="56C4290E">
              <w:rPr>
                <w:szCs w:val="18"/>
              </w:rPr>
              <w:t>-</w:t>
            </w:r>
          </w:p>
        </w:tc>
      </w:tr>
      <w:tr w:rsidR="00DE647F" w14:paraId="426D7591" w14:textId="77777777" w:rsidTr="00425A1C">
        <w:tc>
          <w:tcPr>
            <w:tcW w:w="4680" w:type="dxa"/>
          </w:tcPr>
          <w:p w14:paraId="2AC23EFE" w14:textId="77777777" w:rsidR="00DE647F" w:rsidRDefault="00DE647F" w:rsidP="00425A1C">
            <w:r w:rsidRPr="56C4290E">
              <w:rPr>
                <w:szCs w:val="18"/>
              </w:rPr>
              <w:t>Drop Out Rate</w:t>
            </w:r>
          </w:p>
        </w:tc>
        <w:tc>
          <w:tcPr>
            <w:tcW w:w="4680" w:type="dxa"/>
          </w:tcPr>
          <w:p w14:paraId="78F74DB8" w14:textId="77777777" w:rsidR="00DE647F" w:rsidRDefault="00DE647F" w:rsidP="00425A1C">
            <w:pPr>
              <w:rPr>
                <w:szCs w:val="18"/>
              </w:rPr>
            </w:pPr>
            <w:r w:rsidRPr="56C4290E">
              <w:rPr>
                <w:szCs w:val="18"/>
              </w:rPr>
              <w:t>-</w:t>
            </w:r>
          </w:p>
        </w:tc>
      </w:tr>
      <w:tr w:rsidR="00DE647F" w14:paraId="4676C50C" w14:textId="77777777" w:rsidTr="00425A1C">
        <w:tc>
          <w:tcPr>
            <w:tcW w:w="4680" w:type="dxa"/>
          </w:tcPr>
          <w:p w14:paraId="7C4420E7" w14:textId="77777777" w:rsidR="00DE647F" w:rsidRDefault="00DE647F" w:rsidP="00425A1C">
            <w:pPr>
              <w:rPr>
                <w:szCs w:val="18"/>
              </w:rPr>
            </w:pPr>
            <w:r w:rsidRPr="56C4290E">
              <w:rPr>
                <w:szCs w:val="18"/>
              </w:rPr>
              <w:t>Last Epoch Information</w:t>
            </w:r>
          </w:p>
        </w:tc>
        <w:tc>
          <w:tcPr>
            <w:tcW w:w="4680" w:type="dxa"/>
          </w:tcPr>
          <w:p w14:paraId="5CAF26F7" w14:textId="77777777" w:rsidR="00DE647F" w:rsidRDefault="00DE647F" w:rsidP="00425A1C">
            <w:pPr>
              <w:spacing w:after="160" w:line="259" w:lineRule="auto"/>
              <w:rPr>
                <w:rFonts w:ascii="Calibri" w:eastAsia="Calibri" w:hAnsi="Calibri" w:cs="Calibri"/>
                <w:szCs w:val="18"/>
              </w:rPr>
            </w:pPr>
            <w:r w:rsidRPr="56C4290E">
              <w:rPr>
                <w:rFonts w:ascii="Calibri" w:eastAsia="Calibri" w:hAnsi="Calibri" w:cs="Calibri"/>
                <w:szCs w:val="18"/>
              </w:rPr>
              <w:t>Epoch 300: | Train Loss: 0.00193 | Val Loss: 4.13492 | Train Acc: 100.000| Val Acc: 40.385</w:t>
            </w:r>
          </w:p>
        </w:tc>
      </w:tr>
      <w:tr w:rsidR="00DE647F" w14:paraId="0F392A65" w14:textId="77777777" w:rsidTr="00425A1C">
        <w:tc>
          <w:tcPr>
            <w:tcW w:w="4680" w:type="dxa"/>
          </w:tcPr>
          <w:p w14:paraId="557225BD" w14:textId="77777777" w:rsidR="00DE647F" w:rsidRDefault="00DE647F" w:rsidP="00425A1C">
            <w:pPr>
              <w:rPr>
                <w:szCs w:val="18"/>
              </w:rPr>
            </w:pPr>
            <w:r w:rsidRPr="56C4290E">
              <w:rPr>
                <w:szCs w:val="18"/>
              </w:rPr>
              <w:t>Test Accuracy</w:t>
            </w:r>
          </w:p>
        </w:tc>
        <w:tc>
          <w:tcPr>
            <w:tcW w:w="4680" w:type="dxa"/>
          </w:tcPr>
          <w:p w14:paraId="171EAF56" w14:textId="77777777" w:rsidR="00DE647F" w:rsidRDefault="00DE647F" w:rsidP="00425A1C">
            <w:pPr>
              <w:spacing w:line="259" w:lineRule="auto"/>
              <w:rPr>
                <w:rFonts w:ascii="Calibri" w:eastAsia="Calibri" w:hAnsi="Calibri" w:cs="Calibri"/>
                <w:szCs w:val="18"/>
              </w:rPr>
            </w:pPr>
            <w:r w:rsidRPr="56C4290E">
              <w:rPr>
                <w:rFonts w:ascii="Calibri" w:eastAsia="Calibri" w:hAnsi="Calibri" w:cs="Calibri"/>
                <w:szCs w:val="18"/>
              </w:rPr>
              <w:t>40%</w:t>
            </w:r>
          </w:p>
        </w:tc>
      </w:tr>
    </w:tbl>
    <w:p w14:paraId="1F1C285B" w14:textId="77777777" w:rsidR="00DE647F" w:rsidRDefault="00DE647F" w:rsidP="00DE647F"/>
    <w:p w14:paraId="1644DF5D" w14:textId="77777777" w:rsidR="00DE647F" w:rsidRDefault="00DE647F" w:rsidP="00DE647F">
      <w:pPr>
        <w:rPr>
          <w:rFonts w:ascii="Calibri" w:eastAsia="Calibri" w:hAnsi="Calibri" w:cs="Calibri"/>
        </w:rPr>
      </w:pPr>
      <w:r w:rsidRPr="56C4290E">
        <w:rPr>
          <w:rFonts w:ascii="Calibri" w:eastAsia="Calibri" w:hAnsi="Calibri" w:cs="Calibri"/>
        </w:rPr>
        <w:t>Output table screen shot:</w:t>
      </w:r>
    </w:p>
    <w:p w14:paraId="6B399E04" w14:textId="77777777" w:rsidR="00DE647F" w:rsidRDefault="00DE647F" w:rsidP="00DE647F">
      <w:r>
        <w:rPr>
          <w:noProof/>
        </w:rPr>
        <w:drawing>
          <wp:inline distT="0" distB="0" distL="0" distR="0" wp14:anchorId="33F74164" wp14:editId="2F946708">
            <wp:extent cx="4572000" cy="2247900"/>
            <wp:effectExtent l="0" t="0" r="0" b="0"/>
            <wp:docPr id="1225318274" name="Picture 1225318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5318274"/>
                    <pic:cNvPicPr/>
                  </pic:nvPicPr>
                  <pic:blipFill>
                    <a:blip r:embed="rId26">
                      <a:extLst>
                        <a:ext uri="{28A0092B-C50C-407E-A947-70E740481C1C}">
                          <a14:useLocalDpi xmlns:a14="http://schemas.microsoft.com/office/drawing/2010/main" val="0"/>
                        </a:ext>
                      </a:extLst>
                    </a:blip>
                    <a:stretch>
                      <a:fillRect/>
                    </a:stretch>
                  </pic:blipFill>
                  <pic:spPr>
                    <a:xfrm>
                      <a:off x="0" y="0"/>
                      <a:ext cx="4572000" cy="2247900"/>
                    </a:xfrm>
                    <a:prstGeom prst="rect">
                      <a:avLst/>
                    </a:prstGeom>
                  </pic:spPr>
                </pic:pic>
              </a:graphicData>
            </a:graphic>
          </wp:inline>
        </w:drawing>
      </w:r>
    </w:p>
    <w:p w14:paraId="1C6FF83D" w14:textId="77777777" w:rsidR="00DE647F" w:rsidRDefault="00DE647F" w:rsidP="00DE647F">
      <w:r>
        <w:rPr>
          <w:noProof/>
        </w:rPr>
        <w:drawing>
          <wp:inline distT="0" distB="0" distL="0" distR="0" wp14:anchorId="6B415F3E" wp14:editId="45EFB659">
            <wp:extent cx="6467474" cy="2435668"/>
            <wp:effectExtent l="0" t="0" r="0" b="0"/>
            <wp:docPr id="1468645040" name="Picture 1468645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8645040"/>
                    <pic:cNvPicPr/>
                  </pic:nvPicPr>
                  <pic:blipFill>
                    <a:blip r:embed="rId27">
                      <a:extLst>
                        <a:ext uri="{28A0092B-C50C-407E-A947-70E740481C1C}">
                          <a14:useLocalDpi xmlns:a14="http://schemas.microsoft.com/office/drawing/2010/main" val="0"/>
                        </a:ext>
                      </a:extLst>
                    </a:blip>
                    <a:stretch>
                      <a:fillRect/>
                    </a:stretch>
                  </pic:blipFill>
                  <pic:spPr>
                    <a:xfrm>
                      <a:off x="0" y="0"/>
                      <a:ext cx="6467474" cy="2435668"/>
                    </a:xfrm>
                    <a:prstGeom prst="rect">
                      <a:avLst/>
                    </a:prstGeom>
                  </pic:spPr>
                </pic:pic>
              </a:graphicData>
            </a:graphic>
          </wp:inline>
        </w:drawing>
      </w:r>
      <w:r>
        <w:br w:type="page"/>
      </w:r>
    </w:p>
    <w:p w14:paraId="0E930E82" w14:textId="77777777" w:rsidR="00DE647F" w:rsidRDefault="00DE647F" w:rsidP="00DE647F">
      <w:r>
        <w:lastRenderedPageBreak/>
        <w:t>Appendix D</w:t>
      </w:r>
    </w:p>
    <w:tbl>
      <w:tblPr>
        <w:tblStyle w:val="TableGrid"/>
        <w:tblW w:w="0" w:type="auto"/>
        <w:tblLayout w:type="fixed"/>
        <w:tblLook w:val="04A0" w:firstRow="1" w:lastRow="0" w:firstColumn="1" w:lastColumn="0" w:noHBand="0" w:noVBand="1"/>
      </w:tblPr>
      <w:tblGrid>
        <w:gridCol w:w="4680"/>
        <w:gridCol w:w="4680"/>
      </w:tblGrid>
      <w:tr w:rsidR="00DE647F" w14:paraId="606D5552" w14:textId="77777777" w:rsidTr="00425A1C">
        <w:tc>
          <w:tcPr>
            <w:tcW w:w="4680" w:type="dxa"/>
          </w:tcPr>
          <w:p w14:paraId="3AA05C9B" w14:textId="77777777" w:rsidR="00DE647F" w:rsidRDefault="00DE647F" w:rsidP="00425A1C">
            <w:r w:rsidRPr="56C4290E">
              <w:rPr>
                <w:szCs w:val="18"/>
              </w:rPr>
              <w:t>Activation Function</w:t>
            </w:r>
          </w:p>
        </w:tc>
        <w:tc>
          <w:tcPr>
            <w:tcW w:w="4680" w:type="dxa"/>
          </w:tcPr>
          <w:p w14:paraId="350D75CF" w14:textId="77777777" w:rsidR="00DE647F" w:rsidRDefault="00DE647F" w:rsidP="00425A1C">
            <w:proofErr w:type="spellStart"/>
            <w:r w:rsidRPr="56C4290E">
              <w:rPr>
                <w:szCs w:val="18"/>
              </w:rPr>
              <w:t>ReLU</w:t>
            </w:r>
            <w:proofErr w:type="spellEnd"/>
          </w:p>
        </w:tc>
      </w:tr>
      <w:tr w:rsidR="00DE647F" w14:paraId="73F51ECC" w14:textId="77777777" w:rsidTr="00425A1C">
        <w:tc>
          <w:tcPr>
            <w:tcW w:w="4680" w:type="dxa"/>
          </w:tcPr>
          <w:p w14:paraId="5D6F23CC" w14:textId="77777777" w:rsidR="00DE647F" w:rsidRDefault="00DE647F" w:rsidP="00425A1C">
            <w:r w:rsidRPr="56C4290E">
              <w:rPr>
                <w:szCs w:val="18"/>
              </w:rPr>
              <w:t>Loss Function</w:t>
            </w:r>
          </w:p>
        </w:tc>
        <w:tc>
          <w:tcPr>
            <w:tcW w:w="4680" w:type="dxa"/>
          </w:tcPr>
          <w:p w14:paraId="0BBD305D" w14:textId="77777777" w:rsidR="00DE647F" w:rsidRDefault="00DE647F" w:rsidP="00425A1C">
            <w:r w:rsidRPr="56C4290E">
              <w:rPr>
                <w:szCs w:val="18"/>
              </w:rPr>
              <w:t>Cross Entropy Loss</w:t>
            </w:r>
          </w:p>
        </w:tc>
      </w:tr>
      <w:tr w:rsidR="00DE647F" w14:paraId="11243323" w14:textId="77777777" w:rsidTr="00425A1C">
        <w:tc>
          <w:tcPr>
            <w:tcW w:w="4680" w:type="dxa"/>
          </w:tcPr>
          <w:p w14:paraId="1DAB6F19" w14:textId="77777777" w:rsidR="00DE647F" w:rsidRDefault="00DE647F" w:rsidP="00425A1C">
            <w:r w:rsidRPr="56C4290E">
              <w:rPr>
                <w:szCs w:val="18"/>
              </w:rPr>
              <w:t>Optimizer</w:t>
            </w:r>
          </w:p>
        </w:tc>
        <w:tc>
          <w:tcPr>
            <w:tcW w:w="4680" w:type="dxa"/>
          </w:tcPr>
          <w:p w14:paraId="54D1D6A4" w14:textId="77777777" w:rsidR="00DE647F" w:rsidRDefault="00DE647F" w:rsidP="00425A1C">
            <w:pPr>
              <w:rPr>
                <w:szCs w:val="18"/>
                <w:highlight w:val="yellow"/>
              </w:rPr>
            </w:pPr>
            <w:r w:rsidRPr="56C4290E">
              <w:rPr>
                <w:szCs w:val="18"/>
              </w:rPr>
              <w:t>Adam</w:t>
            </w:r>
          </w:p>
        </w:tc>
      </w:tr>
      <w:tr w:rsidR="00DE647F" w14:paraId="0EB2F194" w14:textId="77777777" w:rsidTr="00425A1C">
        <w:tc>
          <w:tcPr>
            <w:tcW w:w="4680" w:type="dxa"/>
          </w:tcPr>
          <w:p w14:paraId="34CA8C39" w14:textId="77777777" w:rsidR="00DE647F" w:rsidRDefault="00DE647F" w:rsidP="00425A1C">
            <w:r w:rsidRPr="56C4290E">
              <w:rPr>
                <w:szCs w:val="18"/>
              </w:rPr>
              <w:t>Training Epochs</w:t>
            </w:r>
          </w:p>
        </w:tc>
        <w:tc>
          <w:tcPr>
            <w:tcW w:w="4680" w:type="dxa"/>
          </w:tcPr>
          <w:p w14:paraId="59723D9F" w14:textId="77777777" w:rsidR="00DE647F" w:rsidRDefault="00DE647F" w:rsidP="00425A1C">
            <w:r w:rsidRPr="56C4290E">
              <w:rPr>
                <w:szCs w:val="18"/>
              </w:rPr>
              <w:t>200</w:t>
            </w:r>
          </w:p>
        </w:tc>
      </w:tr>
      <w:tr w:rsidR="00DE647F" w14:paraId="1392859C" w14:textId="77777777" w:rsidTr="00425A1C">
        <w:tc>
          <w:tcPr>
            <w:tcW w:w="4680" w:type="dxa"/>
          </w:tcPr>
          <w:p w14:paraId="01EA7510" w14:textId="77777777" w:rsidR="00DE647F" w:rsidRDefault="00DE647F" w:rsidP="00425A1C">
            <w:r w:rsidRPr="56C4290E">
              <w:rPr>
                <w:szCs w:val="18"/>
              </w:rPr>
              <w:t>Batch Size</w:t>
            </w:r>
          </w:p>
        </w:tc>
        <w:tc>
          <w:tcPr>
            <w:tcW w:w="4680" w:type="dxa"/>
          </w:tcPr>
          <w:p w14:paraId="1A99A66E" w14:textId="77777777" w:rsidR="00DE647F" w:rsidRDefault="00DE647F" w:rsidP="00425A1C">
            <w:r w:rsidRPr="56C4290E">
              <w:rPr>
                <w:szCs w:val="18"/>
              </w:rPr>
              <w:t>16</w:t>
            </w:r>
          </w:p>
        </w:tc>
      </w:tr>
      <w:tr w:rsidR="00DE647F" w14:paraId="73485165" w14:textId="77777777" w:rsidTr="00425A1C">
        <w:tc>
          <w:tcPr>
            <w:tcW w:w="4680" w:type="dxa"/>
          </w:tcPr>
          <w:p w14:paraId="771C6C43" w14:textId="77777777" w:rsidR="00DE647F" w:rsidRDefault="00DE647F" w:rsidP="00425A1C">
            <w:r w:rsidRPr="56C4290E">
              <w:rPr>
                <w:szCs w:val="18"/>
              </w:rPr>
              <w:t>Learning Rate</w:t>
            </w:r>
          </w:p>
        </w:tc>
        <w:tc>
          <w:tcPr>
            <w:tcW w:w="4680" w:type="dxa"/>
          </w:tcPr>
          <w:p w14:paraId="18724831" w14:textId="77777777" w:rsidR="00DE647F" w:rsidRDefault="00DE647F" w:rsidP="00425A1C">
            <w:r w:rsidRPr="56C4290E">
              <w:rPr>
                <w:szCs w:val="18"/>
              </w:rPr>
              <w:t>0.0007</w:t>
            </w:r>
          </w:p>
        </w:tc>
      </w:tr>
      <w:tr w:rsidR="00DE647F" w14:paraId="4400A580" w14:textId="77777777" w:rsidTr="00425A1C">
        <w:tc>
          <w:tcPr>
            <w:tcW w:w="4680" w:type="dxa"/>
          </w:tcPr>
          <w:p w14:paraId="3867887A" w14:textId="77777777" w:rsidR="00DE647F" w:rsidRDefault="00DE647F" w:rsidP="00425A1C">
            <w:r w:rsidRPr="56C4290E">
              <w:rPr>
                <w:szCs w:val="18"/>
              </w:rPr>
              <w:t>Number of Hidden Layers</w:t>
            </w:r>
          </w:p>
        </w:tc>
        <w:tc>
          <w:tcPr>
            <w:tcW w:w="4680" w:type="dxa"/>
          </w:tcPr>
          <w:p w14:paraId="76EB82AA" w14:textId="77777777" w:rsidR="00DE647F" w:rsidRDefault="00DE647F" w:rsidP="00425A1C">
            <w:r w:rsidRPr="56C4290E">
              <w:rPr>
                <w:szCs w:val="18"/>
              </w:rPr>
              <w:t>1</w:t>
            </w:r>
          </w:p>
        </w:tc>
      </w:tr>
      <w:tr w:rsidR="00DE647F" w14:paraId="728F4C0D" w14:textId="77777777" w:rsidTr="00425A1C">
        <w:tc>
          <w:tcPr>
            <w:tcW w:w="4680" w:type="dxa"/>
          </w:tcPr>
          <w:p w14:paraId="67D9EF26" w14:textId="77777777" w:rsidR="00DE647F" w:rsidRDefault="00DE647F" w:rsidP="00425A1C">
            <w:r w:rsidRPr="56C4290E">
              <w:rPr>
                <w:szCs w:val="18"/>
              </w:rPr>
              <w:t>Hidden Layers: Inputs and Outputs</w:t>
            </w:r>
          </w:p>
        </w:tc>
        <w:tc>
          <w:tcPr>
            <w:tcW w:w="4680" w:type="dxa"/>
          </w:tcPr>
          <w:p w14:paraId="2EB861DE" w14:textId="77777777" w:rsidR="00DE647F" w:rsidRDefault="00DE647F" w:rsidP="00425A1C">
            <w:r w:rsidRPr="56C4290E">
              <w:rPr>
                <w:szCs w:val="18"/>
              </w:rPr>
              <w:t>1: (1024) =&gt; (512)</w:t>
            </w:r>
          </w:p>
        </w:tc>
      </w:tr>
      <w:tr w:rsidR="00DE647F" w14:paraId="2F122359" w14:textId="77777777" w:rsidTr="00425A1C">
        <w:tc>
          <w:tcPr>
            <w:tcW w:w="4680" w:type="dxa"/>
          </w:tcPr>
          <w:p w14:paraId="7E6576B8" w14:textId="77777777" w:rsidR="00DE647F" w:rsidRDefault="00DE647F" w:rsidP="00425A1C">
            <w:r w:rsidRPr="56C4290E">
              <w:rPr>
                <w:szCs w:val="18"/>
              </w:rPr>
              <w:t>Batch Normalization</w:t>
            </w:r>
          </w:p>
        </w:tc>
        <w:tc>
          <w:tcPr>
            <w:tcW w:w="4680" w:type="dxa"/>
          </w:tcPr>
          <w:p w14:paraId="1588758B" w14:textId="77777777" w:rsidR="00DE647F" w:rsidRDefault="00DE647F" w:rsidP="00425A1C">
            <w:pPr>
              <w:rPr>
                <w:szCs w:val="18"/>
              </w:rPr>
            </w:pPr>
            <w:r w:rsidRPr="56C4290E">
              <w:rPr>
                <w:szCs w:val="18"/>
              </w:rPr>
              <w:t>Input Layer: 1024, Hidden Layer 1: 512</w:t>
            </w:r>
          </w:p>
        </w:tc>
      </w:tr>
      <w:tr w:rsidR="00DE647F" w14:paraId="72B337D6" w14:textId="77777777" w:rsidTr="00425A1C">
        <w:tc>
          <w:tcPr>
            <w:tcW w:w="4680" w:type="dxa"/>
          </w:tcPr>
          <w:p w14:paraId="65E2DC9B" w14:textId="77777777" w:rsidR="00DE647F" w:rsidRDefault="00DE647F" w:rsidP="00425A1C">
            <w:r w:rsidRPr="56C4290E">
              <w:rPr>
                <w:szCs w:val="18"/>
              </w:rPr>
              <w:t>Early Stopping Patience</w:t>
            </w:r>
          </w:p>
        </w:tc>
        <w:tc>
          <w:tcPr>
            <w:tcW w:w="4680" w:type="dxa"/>
          </w:tcPr>
          <w:p w14:paraId="4B3606E4" w14:textId="77777777" w:rsidR="00DE647F" w:rsidRDefault="00DE647F" w:rsidP="00425A1C">
            <w:pPr>
              <w:rPr>
                <w:szCs w:val="18"/>
              </w:rPr>
            </w:pPr>
            <w:r w:rsidRPr="56C4290E">
              <w:rPr>
                <w:szCs w:val="18"/>
              </w:rPr>
              <w:t>-</w:t>
            </w:r>
          </w:p>
        </w:tc>
      </w:tr>
      <w:tr w:rsidR="00DE647F" w14:paraId="3DC84ECD" w14:textId="77777777" w:rsidTr="00425A1C">
        <w:tc>
          <w:tcPr>
            <w:tcW w:w="4680" w:type="dxa"/>
          </w:tcPr>
          <w:p w14:paraId="6071F2DE" w14:textId="77777777" w:rsidR="00DE647F" w:rsidRDefault="00DE647F" w:rsidP="00425A1C">
            <w:r w:rsidRPr="56C4290E">
              <w:rPr>
                <w:szCs w:val="18"/>
              </w:rPr>
              <w:t>Drop Out Rate</w:t>
            </w:r>
          </w:p>
        </w:tc>
        <w:tc>
          <w:tcPr>
            <w:tcW w:w="4680" w:type="dxa"/>
          </w:tcPr>
          <w:p w14:paraId="0E7F1EAB" w14:textId="77777777" w:rsidR="00DE647F" w:rsidRDefault="00DE647F" w:rsidP="00425A1C">
            <w:pPr>
              <w:rPr>
                <w:szCs w:val="18"/>
              </w:rPr>
            </w:pPr>
            <w:r w:rsidRPr="56C4290E">
              <w:rPr>
                <w:szCs w:val="18"/>
              </w:rPr>
              <w:t>-</w:t>
            </w:r>
          </w:p>
        </w:tc>
      </w:tr>
      <w:tr w:rsidR="00DE647F" w14:paraId="428D8CF9" w14:textId="77777777" w:rsidTr="00425A1C">
        <w:tc>
          <w:tcPr>
            <w:tcW w:w="4680" w:type="dxa"/>
          </w:tcPr>
          <w:p w14:paraId="4883EFA8" w14:textId="77777777" w:rsidR="00DE647F" w:rsidRDefault="00DE647F" w:rsidP="00425A1C">
            <w:pPr>
              <w:rPr>
                <w:szCs w:val="18"/>
              </w:rPr>
            </w:pPr>
            <w:r w:rsidRPr="56C4290E">
              <w:rPr>
                <w:szCs w:val="18"/>
              </w:rPr>
              <w:t>Last Epoch Information</w:t>
            </w:r>
          </w:p>
        </w:tc>
        <w:tc>
          <w:tcPr>
            <w:tcW w:w="4680" w:type="dxa"/>
          </w:tcPr>
          <w:p w14:paraId="088DCA10" w14:textId="77777777" w:rsidR="00DE647F" w:rsidRDefault="00DE647F" w:rsidP="00425A1C">
            <w:pPr>
              <w:spacing w:after="160" w:line="259" w:lineRule="auto"/>
              <w:rPr>
                <w:rFonts w:ascii="Calibri" w:eastAsia="Calibri" w:hAnsi="Calibri" w:cs="Calibri"/>
                <w:szCs w:val="18"/>
              </w:rPr>
            </w:pPr>
            <w:r w:rsidRPr="56C4290E">
              <w:rPr>
                <w:rFonts w:ascii="Calibri" w:eastAsia="Calibri" w:hAnsi="Calibri" w:cs="Calibri"/>
                <w:szCs w:val="18"/>
              </w:rPr>
              <w:t>Epoch 200: | Train Loss: 0.07149 | Val Loss: 3.78730 | Train Acc: 96.667| Val Acc: 26.923</w:t>
            </w:r>
          </w:p>
        </w:tc>
      </w:tr>
      <w:tr w:rsidR="00DE647F" w14:paraId="4B9A63E6" w14:textId="77777777" w:rsidTr="00425A1C">
        <w:tc>
          <w:tcPr>
            <w:tcW w:w="4680" w:type="dxa"/>
          </w:tcPr>
          <w:p w14:paraId="4B65F909" w14:textId="77777777" w:rsidR="00DE647F" w:rsidRDefault="00DE647F" w:rsidP="00425A1C">
            <w:pPr>
              <w:rPr>
                <w:szCs w:val="18"/>
              </w:rPr>
            </w:pPr>
            <w:r w:rsidRPr="56C4290E">
              <w:rPr>
                <w:szCs w:val="18"/>
              </w:rPr>
              <w:t>Test Accuracy</w:t>
            </w:r>
          </w:p>
        </w:tc>
        <w:tc>
          <w:tcPr>
            <w:tcW w:w="4680" w:type="dxa"/>
          </w:tcPr>
          <w:p w14:paraId="220F9A2D" w14:textId="77777777" w:rsidR="00DE647F" w:rsidRDefault="00DE647F" w:rsidP="00425A1C">
            <w:pPr>
              <w:spacing w:line="259" w:lineRule="auto"/>
              <w:rPr>
                <w:rFonts w:ascii="Calibri" w:eastAsia="Calibri" w:hAnsi="Calibri" w:cs="Calibri"/>
                <w:szCs w:val="18"/>
              </w:rPr>
            </w:pPr>
            <w:r w:rsidRPr="56C4290E">
              <w:rPr>
                <w:rFonts w:ascii="Calibri" w:eastAsia="Calibri" w:hAnsi="Calibri" w:cs="Calibri"/>
                <w:szCs w:val="18"/>
              </w:rPr>
              <w:t>38%</w:t>
            </w:r>
          </w:p>
        </w:tc>
      </w:tr>
    </w:tbl>
    <w:p w14:paraId="7CF74731" w14:textId="77777777" w:rsidR="00DE647F" w:rsidRDefault="00DE647F" w:rsidP="00DE647F">
      <w:pPr>
        <w:rPr>
          <w:rFonts w:ascii="Calibri" w:eastAsia="Calibri" w:hAnsi="Calibri" w:cs="Calibri"/>
        </w:rPr>
      </w:pPr>
    </w:p>
    <w:p w14:paraId="35731E6F" w14:textId="77777777" w:rsidR="00DE647F" w:rsidRDefault="00DE647F" w:rsidP="00DE647F">
      <w:pPr>
        <w:rPr>
          <w:rFonts w:ascii="Calibri" w:eastAsia="Calibri" w:hAnsi="Calibri" w:cs="Calibri"/>
        </w:rPr>
      </w:pPr>
      <w:r w:rsidRPr="56C4290E">
        <w:rPr>
          <w:rFonts w:ascii="Calibri" w:eastAsia="Calibri" w:hAnsi="Calibri" w:cs="Calibri"/>
        </w:rPr>
        <w:t>Output table screen shot:</w:t>
      </w:r>
    </w:p>
    <w:p w14:paraId="1C635714" w14:textId="77777777" w:rsidR="00DE647F" w:rsidRDefault="00DE647F" w:rsidP="00DE647F">
      <w:r>
        <w:rPr>
          <w:noProof/>
        </w:rPr>
        <w:drawing>
          <wp:inline distT="0" distB="0" distL="0" distR="0" wp14:anchorId="183352AB" wp14:editId="03F737E7">
            <wp:extent cx="4572000" cy="2305050"/>
            <wp:effectExtent l="0" t="0" r="0" b="0"/>
            <wp:docPr id="848957920" name="Picture 848957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957920"/>
                    <pic:cNvPicPr/>
                  </pic:nvPicPr>
                  <pic:blipFill>
                    <a:blip r:embed="rId28">
                      <a:extLst>
                        <a:ext uri="{28A0092B-C50C-407E-A947-70E740481C1C}">
                          <a14:useLocalDpi xmlns:a14="http://schemas.microsoft.com/office/drawing/2010/main" val="0"/>
                        </a:ext>
                      </a:extLst>
                    </a:blip>
                    <a:stretch>
                      <a:fillRect/>
                    </a:stretch>
                  </pic:blipFill>
                  <pic:spPr>
                    <a:xfrm>
                      <a:off x="0" y="0"/>
                      <a:ext cx="4572000" cy="2305050"/>
                    </a:xfrm>
                    <a:prstGeom prst="rect">
                      <a:avLst/>
                    </a:prstGeom>
                  </pic:spPr>
                </pic:pic>
              </a:graphicData>
            </a:graphic>
          </wp:inline>
        </w:drawing>
      </w:r>
    </w:p>
    <w:p w14:paraId="2A104A12" w14:textId="77777777" w:rsidR="00DE647F" w:rsidRDefault="00DE647F" w:rsidP="00DE647F"/>
    <w:p w14:paraId="4DF66A08" w14:textId="77777777" w:rsidR="00DE647F" w:rsidRDefault="00DE647F" w:rsidP="00DE647F">
      <w:r>
        <w:rPr>
          <w:noProof/>
        </w:rPr>
        <w:drawing>
          <wp:inline distT="0" distB="0" distL="0" distR="0" wp14:anchorId="3E283ADC" wp14:editId="2866EEA1">
            <wp:extent cx="4572000" cy="1724025"/>
            <wp:effectExtent l="0" t="0" r="0" b="0"/>
            <wp:docPr id="860400403" name="Picture 860400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40040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1724025"/>
                    </a:xfrm>
                    <a:prstGeom prst="rect">
                      <a:avLst/>
                    </a:prstGeom>
                  </pic:spPr>
                </pic:pic>
              </a:graphicData>
            </a:graphic>
          </wp:inline>
        </w:drawing>
      </w:r>
      <w:r>
        <w:br w:type="page"/>
      </w:r>
    </w:p>
    <w:p w14:paraId="014E986A" w14:textId="77777777" w:rsidR="00DE647F" w:rsidRDefault="00DE647F" w:rsidP="00DE647F">
      <w:r>
        <w:lastRenderedPageBreak/>
        <w:t>Appendix E</w:t>
      </w:r>
    </w:p>
    <w:tbl>
      <w:tblPr>
        <w:tblStyle w:val="TableGrid"/>
        <w:tblW w:w="0" w:type="auto"/>
        <w:tblLayout w:type="fixed"/>
        <w:tblLook w:val="04A0" w:firstRow="1" w:lastRow="0" w:firstColumn="1" w:lastColumn="0" w:noHBand="0" w:noVBand="1"/>
      </w:tblPr>
      <w:tblGrid>
        <w:gridCol w:w="4680"/>
        <w:gridCol w:w="4680"/>
      </w:tblGrid>
      <w:tr w:rsidR="00DE647F" w14:paraId="011CB2F5" w14:textId="77777777" w:rsidTr="00425A1C">
        <w:tc>
          <w:tcPr>
            <w:tcW w:w="4680" w:type="dxa"/>
          </w:tcPr>
          <w:p w14:paraId="3F39D660" w14:textId="77777777" w:rsidR="00DE647F" w:rsidRDefault="00DE647F" w:rsidP="00425A1C">
            <w:r w:rsidRPr="56C4290E">
              <w:rPr>
                <w:szCs w:val="18"/>
              </w:rPr>
              <w:t>Activation Function</w:t>
            </w:r>
          </w:p>
        </w:tc>
        <w:tc>
          <w:tcPr>
            <w:tcW w:w="4680" w:type="dxa"/>
          </w:tcPr>
          <w:p w14:paraId="28E1FFBD" w14:textId="77777777" w:rsidR="00DE647F" w:rsidRDefault="00DE647F" w:rsidP="00425A1C">
            <w:proofErr w:type="spellStart"/>
            <w:r w:rsidRPr="56C4290E">
              <w:rPr>
                <w:szCs w:val="18"/>
              </w:rPr>
              <w:t>ReLU</w:t>
            </w:r>
            <w:proofErr w:type="spellEnd"/>
          </w:p>
        </w:tc>
      </w:tr>
      <w:tr w:rsidR="00DE647F" w14:paraId="7BC5F74F" w14:textId="77777777" w:rsidTr="00425A1C">
        <w:tc>
          <w:tcPr>
            <w:tcW w:w="4680" w:type="dxa"/>
          </w:tcPr>
          <w:p w14:paraId="450A0472" w14:textId="77777777" w:rsidR="00DE647F" w:rsidRDefault="00DE647F" w:rsidP="00425A1C">
            <w:r w:rsidRPr="56C4290E">
              <w:rPr>
                <w:szCs w:val="18"/>
              </w:rPr>
              <w:t>Loss Function</w:t>
            </w:r>
          </w:p>
        </w:tc>
        <w:tc>
          <w:tcPr>
            <w:tcW w:w="4680" w:type="dxa"/>
          </w:tcPr>
          <w:p w14:paraId="2C596009" w14:textId="77777777" w:rsidR="00DE647F" w:rsidRDefault="00DE647F" w:rsidP="00425A1C">
            <w:r w:rsidRPr="56C4290E">
              <w:rPr>
                <w:szCs w:val="18"/>
              </w:rPr>
              <w:t>Cross Entropy Loss</w:t>
            </w:r>
          </w:p>
        </w:tc>
      </w:tr>
      <w:tr w:rsidR="00DE647F" w14:paraId="48781FDE" w14:textId="77777777" w:rsidTr="00425A1C">
        <w:tc>
          <w:tcPr>
            <w:tcW w:w="4680" w:type="dxa"/>
          </w:tcPr>
          <w:p w14:paraId="74AD7AD2" w14:textId="77777777" w:rsidR="00DE647F" w:rsidRDefault="00DE647F" w:rsidP="00425A1C">
            <w:r w:rsidRPr="56C4290E">
              <w:rPr>
                <w:szCs w:val="18"/>
              </w:rPr>
              <w:t>Optimizer</w:t>
            </w:r>
          </w:p>
        </w:tc>
        <w:tc>
          <w:tcPr>
            <w:tcW w:w="4680" w:type="dxa"/>
          </w:tcPr>
          <w:p w14:paraId="3E4DC47F" w14:textId="77777777" w:rsidR="00DE647F" w:rsidRDefault="00DE647F" w:rsidP="00425A1C">
            <w:pPr>
              <w:rPr>
                <w:szCs w:val="18"/>
                <w:highlight w:val="yellow"/>
              </w:rPr>
            </w:pPr>
            <w:r w:rsidRPr="56C4290E">
              <w:rPr>
                <w:szCs w:val="18"/>
              </w:rPr>
              <w:t>Adam</w:t>
            </w:r>
          </w:p>
        </w:tc>
      </w:tr>
      <w:tr w:rsidR="00DE647F" w14:paraId="1A185440" w14:textId="77777777" w:rsidTr="00425A1C">
        <w:tc>
          <w:tcPr>
            <w:tcW w:w="4680" w:type="dxa"/>
          </w:tcPr>
          <w:p w14:paraId="436B586C" w14:textId="77777777" w:rsidR="00DE647F" w:rsidRDefault="00DE647F" w:rsidP="00425A1C">
            <w:r w:rsidRPr="56C4290E">
              <w:rPr>
                <w:szCs w:val="18"/>
              </w:rPr>
              <w:t>Training Epochs</w:t>
            </w:r>
          </w:p>
        </w:tc>
        <w:tc>
          <w:tcPr>
            <w:tcW w:w="4680" w:type="dxa"/>
          </w:tcPr>
          <w:p w14:paraId="082BF9BC" w14:textId="77777777" w:rsidR="00DE647F" w:rsidRDefault="00DE647F" w:rsidP="00425A1C">
            <w:r w:rsidRPr="56C4290E">
              <w:rPr>
                <w:szCs w:val="18"/>
              </w:rPr>
              <w:t>200</w:t>
            </w:r>
          </w:p>
        </w:tc>
      </w:tr>
      <w:tr w:rsidR="00DE647F" w14:paraId="6AFD620C" w14:textId="77777777" w:rsidTr="00425A1C">
        <w:tc>
          <w:tcPr>
            <w:tcW w:w="4680" w:type="dxa"/>
          </w:tcPr>
          <w:p w14:paraId="3264E282" w14:textId="77777777" w:rsidR="00DE647F" w:rsidRDefault="00DE647F" w:rsidP="00425A1C">
            <w:r w:rsidRPr="56C4290E">
              <w:rPr>
                <w:szCs w:val="18"/>
              </w:rPr>
              <w:t>Batch Size</w:t>
            </w:r>
          </w:p>
        </w:tc>
        <w:tc>
          <w:tcPr>
            <w:tcW w:w="4680" w:type="dxa"/>
          </w:tcPr>
          <w:p w14:paraId="63526519" w14:textId="77777777" w:rsidR="00DE647F" w:rsidRDefault="00DE647F" w:rsidP="00425A1C">
            <w:r w:rsidRPr="56C4290E">
              <w:rPr>
                <w:szCs w:val="18"/>
              </w:rPr>
              <w:t>16</w:t>
            </w:r>
          </w:p>
        </w:tc>
      </w:tr>
      <w:tr w:rsidR="00DE647F" w14:paraId="7260EE7F" w14:textId="77777777" w:rsidTr="00425A1C">
        <w:tc>
          <w:tcPr>
            <w:tcW w:w="4680" w:type="dxa"/>
          </w:tcPr>
          <w:p w14:paraId="15A74AC4" w14:textId="77777777" w:rsidR="00DE647F" w:rsidRDefault="00DE647F" w:rsidP="00425A1C">
            <w:r w:rsidRPr="56C4290E">
              <w:rPr>
                <w:szCs w:val="18"/>
              </w:rPr>
              <w:t>Learning Rate</w:t>
            </w:r>
          </w:p>
        </w:tc>
        <w:tc>
          <w:tcPr>
            <w:tcW w:w="4680" w:type="dxa"/>
          </w:tcPr>
          <w:p w14:paraId="4DEC03F7" w14:textId="77777777" w:rsidR="00DE647F" w:rsidRDefault="00DE647F" w:rsidP="00425A1C">
            <w:r w:rsidRPr="56C4290E">
              <w:rPr>
                <w:szCs w:val="18"/>
              </w:rPr>
              <w:t>0.0007</w:t>
            </w:r>
          </w:p>
        </w:tc>
      </w:tr>
      <w:tr w:rsidR="00DE647F" w14:paraId="325791E6" w14:textId="77777777" w:rsidTr="00425A1C">
        <w:tc>
          <w:tcPr>
            <w:tcW w:w="4680" w:type="dxa"/>
          </w:tcPr>
          <w:p w14:paraId="0BAA8131" w14:textId="77777777" w:rsidR="00DE647F" w:rsidRDefault="00DE647F" w:rsidP="00425A1C">
            <w:r w:rsidRPr="56C4290E">
              <w:rPr>
                <w:szCs w:val="18"/>
              </w:rPr>
              <w:t>Number of Hidden Layers</w:t>
            </w:r>
          </w:p>
        </w:tc>
        <w:tc>
          <w:tcPr>
            <w:tcW w:w="4680" w:type="dxa"/>
          </w:tcPr>
          <w:p w14:paraId="272ADC71" w14:textId="77777777" w:rsidR="00DE647F" w:rsidRDefault="00DE647F" w:rsidP="00425A1C">
            <w:r w:rsidRPr="56C4290E">
              <w:rPr>
                <w:szCs w:val="18"/>
              </w:rPr>
              <w:t>2</w:t>
            </w:r>
          </w:p>
        </w:tc>
      </w:tr>
      <w:tr w:rsidR="00DE647F" w14:paraId="1AEB955D" w14:textId="77777777" w:rsidTr="00425A1C">
        <w:tc>
          <w:tcPr>
            <w:tcW w:w="4680" w:type="dxa"/>
          </w:tcPr>
          <w:p w14:paraId="6484FCE5" w14:textId="77777777" w:rsidR="00DE647F" w:rsidRDefault="00DE647F" w:rsidP="00425A1C">
            <w:r w:rsidRPr="56C4290E">
              <w:rPr>
                <w:szCs w:val="18"/>
              </w:rPr>
              <w:t>Hidden Layers: Inputs and Outputs</w:t>
            </w:r>
          </w:p>
        </w:tc>
        <w:tc>
          <w:tcPr>
            <w:tcW w:w="4680" w:type="dxa"/>
          </w:tcPr>
          <w:p w14:paraId="5CE6BCF3" w14:textId="77777777" w:rsidR="00DE647F" w:rsidRDefault="00DE647F" w:rsidP="00425A1C">
            <w:r w:rsidRPr="56C4290E">
              <w:rPr>
                <w:szCs w:val="18"/>
              </w:rPr>
              <w:t>1: (512) =&gt; (256) 2: (256) =&gt; (128)</w:t>
            </w:r>
          </w:p>
        </w:tc>
      </w:tr>
      <w:tr w:rsidR="00DE647F" w14:paraId="7CF66A60" w14:textId="77777777" w:rsidTr="00425A1C">
        <w:tc>
          <w:tcPr>
            <w:tcW w:w="4680" w:type="dxa"/>
          </w:tcPr>
          <w:p w14:paraId="5ACDD784" w14:textId="77777777" w:rsidR="00DE647F" w:rsidRDefault="00DE647F" w:rsidP="00425A1C">
            <w:r w:rsidRPr="56C4290E">
              <w:rPr>
                <w:szCs w:val="18"/>
              </w:rPr>
              <w:t>Batch Normalization</w:t>
            </w:r>
          </w:p>
        </w:tc>
        <w:tc>
          <w:tcPr>
            <w:tcW w:w="4680" w:type="dxa"/>
          </w:tcPr>
          <w:p w14:paraId="25D1CEC7" w14:textId="77777777" w:rsidR="00DE647F" w:rsidRDefault="00DE647F" w:rsidP="00425A1C">
            <w:pPr>
              <w:rPr>
                <w:szCs w:val="18"/>
              </w:rPr>
            </w:pPr>
            <w:r w:rsidRPr="56C4290E">
              <w:rPr>
                <w:szCs w:val="18"/>
              </w:rPr>
              <w:t>Input Layer: 512, Hidden Layer 1: 256, Hidden Layer 2: 128</w:t>
            </w:r>
          </w:p>
        </w:tc>
      </w:tr>
      <w:tr w:rsidR="00DE647F" w14:paraId="2131E5DC" w14:textId="77777777" w:rsidTr="00425A1C">
        <w:tc>
          <w:tcPr>
            <w:tcW w:w="4680" w:type="dxa"/>
          </w:tcPr>
          <w:p w14:paraId="145BED06" w14:textId="77777777" w:rsidR="00DE647F" w:rsidRDefault="00DE647F" w:rsidP="00425A1C">
            <w:r w:rsidRPr="56C4290E">
              <w:rPr>
                <w:szCs w:val="18"/>
              </w:rPr>
              <w:t>Early Stopping Patience</w:t>
            </w:r>
          </w:p>
        </w:tc>
        <w:tc>
          <w:tcPr>
            <w:tcW w:w="4680" w:type="dxa"/>
          </w:tcPr>
          <w:p w14:paraId="25A0B44E" w14:textId="77777777" w:rsidR="00DE647F" w:rsidRDefault="00DE647F" w:rsidP="00425A1C">
            <w:pPr>
              <w:rPr>
                <w:szCs w:val="18"/>
              </w:rPr>
            </w:pPr>
            <w:r w:rsidRPr="56C4290E">
              <w:rPr>
                <w:szCs w:val="18"/>
              </w:rPr>
              <w:t>-</w:t>
            </w:r>
          </w:p>
        </w:tc>
      </w:tr>
      <w:tr w:rsidR="00DE647F" w14:paraId="7B3A43F8" w14:textId="77777777" w:rsidTr="00425A1C">
        <w:tc>
          <w:tcPr>
            <w:tcW w:w="4680" w:type="dxa"/>
          </w:tcPr>
          <w:p w14:paraId="124BF461" w14:textId="77777777" w:rsidR="00DE647F" w:rsidRDefault="00DE647F" w:rsidP="00425A1C">
            <w:r w:rsidRPr="56C4290E">
              <w:rPr>
                <w:szCs w:val="18"/>
              </w:rPr>
              <w:t>Drop Out Rate</w:t>
            </w:r>
          </w:p>
        </w:tc>
        <w:tc>
          <w:tcPr>
            <w:tcW w:w="4680" w:type="dxa"/>
          </w:tcPr>
          <w:p w14:paraId="06EADD59" w14:textId="77777777" w:rsidR="00DE647F" w:rsidRDefault="00DE647F" w:rsidP="00425A1C">
            <w:pPr>
              <w:rPr>
                <w:szCs w:val="18"/>
              </w:rPr>
            </w:pPr>
            <w:r w:rsidRPr="56C4290E">
              <w:rPr>
                <w:szCs w:val="18"/>
              </w:rPr>
              <w:t>-</w:t>
            </w:r>
          </w:p>
        </w:tc>
      </w:tr>
      <w:tr w:rsidR="00DE647F" w14:paraId="3699897F" w14:textId="77777777" w:rsidTr="00425A1C">
        <w:tc>
          <w:tcPr>
            <w:tcW w:w="4680" w:type="dxa"/>
          </w:tcPr>
          <w:p w14:paraId="054E7A7B" w14:textId="77777777" w:rsidR="00DE647F" w:rsidRDefault="00DE647F" w:rsidP="00425A1C">
            <w:pPr>
              <w:rPr>
                <w:szCs w:val="18"/>
              </w:rPr>
            </w:pPr>
            <w:r w:rsidRPr="56C4290E">
              <w:rPr>
                <w:szCs w:val="18"/>
              </w:rPr>
              <w:t>Last Epoch Information</w:t>
            </w:r>
          </w:p>
        </w:tc>
        <w:tc>
          <w:tcPr>
            <w:tcW w:w="4680" w:type="dxa"/>
          </w:tcPr>
          <w:p w14:paraId="2EBD7E0D" w14:textId="77777777" w:rsidR="00DE647F" w:rsidRDefault="00DE647F" w:rsidP="00425A1C">
            <w:pPr>
              <w:spacing w:after="160" w:line="259" w:lineRule="auto"/>
              <w:rPr>
                <w:rFonts w:ascii="Calibri" w:eastAsia="Calibri" w:hAnsi="Calibri" w:cs="Calibri"/>
                <w:szCs w:val="18"/>
              </w:rPr>
            </w:pPr>
            <w:r w:rsidRPr="56C4290E">
              <w:rPr>
                <w:rFonts w:ascii="Calibri" w:eastAsia="Calibri" w:hAnsi="Calibri" w:cs="Calibri"/>
                <w:szCs w:val="18"/>
              </w:rPr>
              <w:t>Epoch 200: | Train Loss: 0.08759 | Val Loss: 3.19291 | Train Acc: 96.667| Val Acc: 30.769</w:t>
            </w:r>
          </w:p>
        </w:tc>
      </w:tr>
      <w:tr w:rsidR="00DE647F" w14:paraId="5F4BAFE0" w14:textId="77777777" w:rsidTr="00425A1C">
        <w:tc>
          <w:tcPr>
            <w:tcW w:w="4680" w:type="dxa"/>
          </w:tcPr>
          <w:p w14:paraId="3B3C9FA2" w14:textId="77777777" w:rsidR="00DE647F" w:rsidRDefault="00DE647F" w:rsidP="00425A1C">
            <w:pPr>
              <w:rPr>
                <w:szCs w:val="18"/>
              </w:rPr>
            </w:pPr>
            <w:r w:rsidRPr="56C4290E">
              <w:rPr>
                <w:szCs w:val="18"/>
              </w:rPr>
              <w:t>Test Accuracy</w:t>
            </w:r>
          </w:p>
        </w:tc>
        <w:tc>
          <w:tcPr>
            <w:tcW w:w="4680" w:type="dxa"/>
          </w:tcPr>
          <w:p w14:paraId="1FC4E32B" w14:textId="77777777" w:rsidR="00DE647F" w:rsidRDefault="00DE647F" w:rsidP="00425A1C">
            <w:pPr>
              <w:spacing w:line="259" w:lineRule="auto"/>
              <w:rPr>
                <w:rFonts w:ascii="Calibri" w:eastAsia="Calibri" w:hAnsi="Calibri" w:cs="Calibri"/>
                <w:szCs w:val="18"/>
              </w:rPr>
            </w:pPr>
            <w:r w:rsidRPr="56C4290E">
              <w:rPr>
                <w:rFonts w:ascii="Calibri" w:eastAsia="Calibri" w:hAnsi="Calibri" w:cs="Calibri"/>
                <w:szCs w:val="18"/>
              </w:rPr>
              <w:t>42%</w:t>
            </w:r>
          </w:p>
        </w:tc>
      </w:tr>
    </w:tbl>
    <w:p w14:paraId="75A71A9C" w14:textId="77777777" w:rsidR="00DE647F" w:rsidRDefault="00DE647F" w:rsidP="00DE647F"/>
    <w:p w14:paraId="26B4C4A4" w14:textId="77777777" w:rsidR="00DE647F" w:rsidRDefault="00DE647F" w:rsidP="00DE647F">
      <w:pPr>
        <w:rPr>
          <w:rFonts w:ascii="Calibri" w:eastAsia="Calibri" w:hAnsi="Calibri" w:cs="Calibri"/>
        </w:rPr>
      </w:pPr>
      <w:r w:rsidRPr="56C4290E">
        <w:rPr>
          <w:rFonts w:ascii="Calibri" w:eastAsia="Calibri" w:hAnsi="Calibri" w:cs="Calibri"/>
        </w:rPr>
        <w:t>Output table screen shot:</w:t>
      </w:r>
    </w:p>
    <w:p w14:paraId="7FE885B1" w14:textId="77777777" w:rsidR="00DE647F" w:rsidRDefault="00DE647F" w:rsidP="00DE647F">
      <w:pPr>
        <w:rPr>
          <w:rFonts w:ascii="Calibri" w:eastAsia="Calibri" w:hAnsi="Calibri" w:cs="Calibri"/>
        </w:rPr>
      </w:pPr>
      <w:r>
        <w:rPr>
          <w:noProof/>
        </w:rPr>
        <w:drawing>
          <wp:inline distT="0" distB="0" distL="0" distR="0" wp14:anchorId="0FDD4EC3" wp14:editId="38235220">
            <wp:extent cx="3790950" cy="1790700"/>
            <wp:effectExtent l="0" t="0" r="0" b="0"/>
            <wp:docPr id="1355552558" name="Picture 1355552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5552558"/>
                    <pic:cNvPicPr/>
                  </pic:nvPicPr>
                  <pic:blipFill>
                    <a:blip r:embed="rId30">
                      <a:extLst>
                        <a:ext uri="{28A0092B-C50C-407E-A947-70E740481C1C}">
                          <a14:useLocalDpi xmlns:a14="http://schemas.microsoft.com/office/drawing/2010/main" val="0"/>
                        </a:ext>
                      </a:extLst>
                    </a:blip>
                    <a:stretch>
                      <a:fillRect/>
                    </a:stretch>
                  </pic:blipFill>
                  <pic:spPr>
                    <a:xfrm>
                      <a:off x="0" y="0"/>
                      <a:ext cx="3790950" cy="1790700"/>
                    </a:xfrm>
                    <a:prstGeom prst="rect">
                      <a:avLst/>
                    </a:prstGeom>
                  </pic:spPr>
                </pic:pic>
              </a:graphicData>
            </a:graphic>
          </wp:inline>
        </w:drawing>
      </w:r>
    </w:p>
    <w:p w14:paraId="165DC765" w14:textId="77777777" w:rsidR="00DE647F" w:rsidRDefault="00DE647F" w:rsidP="00DE647F"/>
    <w:p w14:paraId="26B73D58" w14:textId="77777777" w:rsidR="00DE647F" w:rsidRDefault="00DE647F" w:rsidP="00DE647F"/>
    <w:p w14:paraId="5EB90FAA" w14:textId="77777777" w:rsidR="00DE647F" w:rsidRDefault="00DE647F" w:rsidP="00DE647F"/>
    <w:p w14:paraId="7C9ADD86" w14:textId="77777777" w:rsidR="00DE647F" w:rsidRDefault="00DE647F" w:rsidP="00DE647F"/>
    <w:p w14:paraId="5C3145AE" w14:textId="77777777" w:rsidR="00DE647F" w:rsidRDefault="00DE647F" w:rsidP="00DE647F"/>
    <w:p w14:paraId="694B028B" w14:textId="77777777" w:rsidR="00DE647F" w:rsidRDefault="00DE647F" w:rsidP="00DE647F"/>
    <w:p w14:paraId="7DAD82A2" w14:textId="77777777" w:rsidR="00DE647F" w:rsidRDefault="00DE647F" w:rsidP="00DE647F"/>
    <w:p w14:paraId="04796F86" w14:textId="77777777" w:rsidR="00DE647F" w:rsidRDefault="00DE647F" w:rsidP="00DE647F"/>
    <w:p w14:paraId="41B82618" w14:textId="77777777" w:rsidR="00DE647F" w:rsidRDefault="00DE647F" w:rsidP="00DE647F"/>
    <w:p w14:paraId="509A4C52" w14:textId="77777777" w:rsidR="00DE647F" w:rsidRDefault="00DE647F" w:rsidP="00DE647F"/>
    <w:p w14:paraId="4A6ECB51" w14:textId="77777777" w:rsidR="00DE647F" w:rsidRDefault="00DE647F" w:rsidP="00DE647F"/>
    <w:p w14:paraId="177AC0FD" w14:textId="77777777" w:rsidR="00DE647F" w:rsidRDefault="00DE647F" w:rsidP="00DE647F">
      <w:r>
        <w:t>Appendix F</w:t>
      </w:r>
    </w:p>
    <w:tbl>
      <w:tblPr>
        <w:tblStyle w:val="TableGrid"/>
        <w:tblW w:w="0" w:type="auto"/>
        <w:tblLayout w:type="fixed"/>
        <w:tblLook w:val="04A0" w:firstRow="1" w:lastRow="0" w:firstColumn="1" w:lastColumn="0" w:noHBand="0" w:noVBand="1"/>
      </w:tblPr>
      <w:tblGrid>
        <w:gridCol w:w="4680"/>
        <w:gridCol w:w="4680"/>
      </w:tblGrid>
      <w:tr w:rsidR="00DE647F" w14:paraId="5A7BC5B4" w14:textId="77777777" w:rsidTr="00425A1C">
        <w:tc>
          <w:tcPr>
            <w:tcW w:w="4680" w:type="dxa"/>
          </w:tcPr>
          <w:p w14:paraId="5B4A663A" w14:textId="77777777" w:rsidR="00DE647F" w:rsidRDefault="00DE647F" w:rsidP="00425A1C">
            <w:r w:rsidRPr="56C4290E">
              <w:rPr>
                <w:szCs w:val="18"/>
              </w:rPr>
              <w:t>Activation Function</w:t>
            </w:r>
          </w:p>
        </w:tc>
        <w:tc>
          <w:tcPr>
            <w:tcW w:w="4680" w:type="dxa"/>
          </w:tcPr>
          <w:p w14:paraId="5040A160" w14:textId="77777777" w:rsidR="00DE647F" w:rsidRDefault="00DE647F" w:rsidP="00425A1C">
            <w:proofErr w:type="spellStart"/>
            <w:r w:rsidRPr="56C4290E">
              <w:rPr>
                <w:szCs w:val="18"/>
              </w:rPr>
              <w:t>ReLU</w:t>
            </w:r>
            <w:proofErr w:type="spellEnd"/>
          </w:p>
        </w:tc>
      </w:tr>
      <w:tr w:rsidR="00DE647F" w14:paraId="7935F49D" w14:textId="77777777" w:rsidTr="00425A1C">
        <w:tc>
          <w:tcPr>
            <w:tcW w:w="4680" w:type="dxa"/>
          </w:tcPr>
          <w:p w14:paraId="595C5E75" w14:textId="77777777" w:rsidR="00DE647F" w:rsidRDefault="00DE647F" w:rsidP="00425A1C">
            <w:r w:rsidRPr="56C4290E">
              <w:rPr>
                <w:szCs w:val="18"/>
              </w:rPr>
              <w:t>Loss Function</w:t>
            </w:r>
          </w:p>
        </w:tc>
        <w:tc>
          <w:tcPr>
            <w:tcW w:w="4680" w:type="dxa"/>
          </w:tcPr>
          <w:p w14:paraId="47A0A710" w14:textId="77777777" w:rsidR="00DE647F" w:rsidRDefault="00DE647F" w:rsidP="00425A1C">
            <w:r w:rsidRPr="56C4290E">
              <w:rPr>
                <w:szCs w:val="18"/>
              </w:rPr>
              <w:t>Cross Entropy Loss</w:t>
            </w:r>
          </w:p>
        </w:tc>
      </w:tr>
      <w:tr w:rsidR="00DE647F" w14:paraId="45DAD3B3" w14:textId="77777777" w:rsidTr="00425A1C">
        <w:tc>
          <w:tcPr>
            <w:tcW w:w="4680" w:type="dxa"/>
          </w:tcPr>
          <w:p w14:paraId="25F62924" w14:textId="77777777" w:rsidR="00DE647F" w:rsidRDefault="00DE647F" w:rsidP="00425A1C">
            <w:r w:rsidRPr="56C4290E">
              <w:rPr>
                <w:szCs w:val="18"/>
              </w:rPr>
              <w:t>Optimizer</w:t>
            </w:r>
          </w:p>
        </w:tc>
        <w:tc>
          <w:tcPr>
            <w:tcW w:w="4680" w:type="dxa"/>
          </w:tcPr>
          <w:p w14:paraId="6F951887" w14:textId="77777777" w:rsidR="00DE647F" w:rsidRDefault="00DE647F" w:rsidP="00425A1C">
            <w:pPr>
              <w:rPr>
                <w:szCs w:val="18"/>
                <w:highlight w:val="yellow"/>
              </w:rPr>
            </w:pPr>
            <w:r w:rsidRPr="56C4290E">
              <w:rPr>
                <w:szCs w:val="18"/>
              </w:rPr>
              <w:t>Adam</w:t>
            </w:r>
          </w:p>
        </w:tc>
      </w:tr>
      <w:tr w:rsidR="00DE647F" w14:paraId="22772266" w14:textId="77777777" w:rsidTr="00425A1C">
        <w:tc>
          <w:tcPr>
            <w:tcW w:w="4680" w:type="dxa"/>
          </w:tcPr>
          <w:p w14:paraId="76F86027" w14:textId="77777777" w:rsidR="00DE647F" w:rsidRDefault="00DE647F" w:rsidP="00425A1C">
            <w:r w:rsidRPr="56C4290E">
              <w:rPr>
                <w:szCs w:val="18"/>
              </w:rPr>
              <w:t>Training Epochs</w:t>
            </w:r>
          </w:p>
        </w:tc>
        <w:tc>
          <w:tcPr>
            <w:tcW w:w="4680" w:type="dxa"/>
          </w:tcPr>
          <w:p w14:paraId="318DA81D" w14:textId="77777777" w:rsidR="00DE647F" w:rsidRDefault="00DE647F" w:rsidP="00425A1C">
            <w:r w:rsidRPr="56C4290E">
              <w:rPr>
                <w:szCs w:val="18"/>
              </w:rPr>
              <w:t>200</w:t>
            </w:r>
          </w:p>
        </w:tc>
      </w:tr>
      <w:tr w:rsidR="00DE647F" w14:paraId="25D81E98" w14:textId="77777777" w:rsidTr="00425A1C">
        <w:tc>
          <w:tcPr>
            <w:tcW w:w="4680" w:type="dxa"/>
          </w:tcPr>
          <w:p w14:paraId="4F6F6FEE" w14:textId="77777777" w:rsidR="00DE647F" w:rsidRDefault="00DE647F" w:rsidP="00425A1C">
            <w:r w:rsidRPr="56C4290E">
              <w:rPr>
                <w:szCs w:val="18"/>
              </w:rPr>
              <w:t>Batch Size</w:t>
            </w:r>
          </w:p>
        </w:tc>
        <w:tc>
          <w:tcPr>
            <w:tcW w:w="4680" w:type="dxa"/>
          </w:tcPr>
          <w:p w14:paraId="0125E53E" w14:textId="77777777" w:rsidR="00DE647F" w:rsidRDefault="00DE647F" w:rsidP="00425A1C">
            <w:r w:rsidRPr="56C4290E">
              <w:rPr>
                <w:szCs w:val="18"/>
              </w:rPr>
              <w:t>16</w:t>
            </w:r>
          </w:p>
        </w:tc>
      </w:tr>
      <w:tr w:rsidR="00DE647F" w14:paraId="648EC661" w14:textId="77777777" w:rsidTr="00425A1C">
        <w:tc>
          <w:tcPr>
            <w:tcW w:w="4680" w:type="dxa"/>
          </w:tcPr>
          <w:p w14:paraId="6F1A60FE" w14:textId="77777777" w:rsidR="00DE647F" w:rsidRDefault="00DE647F" w:rsidP="00425A1C">
            <w:r w:rsidRPr="56C4290E">
              <w:rPr>
                <w:szCs w:val="18"/>
              </w:rPr>
              <w:t>Learning Rate</w:t>
            </w:r>
          </w:p>
        </w:tc>
        <w:tc>
          <w:tcPr>
            <w:tcW w:w="4680" w:type="dxa"/>
          </w:tcPr>
          <w:p w14:paraId="6207E951" w14:textId="77777777" w:rsidR="00DE647F" w:rsidRDefault="00DE647F" w:rsidP="00425A1C">
            <w:r w:rsidRPr="56C4290E">
              <w:rPr>
                <w:szCs w:val="18"/>
              </w:rPr>
              <w:t>0.00007</w:t>
            </w:r>
          </w:p>
        </w:tc>
      </w:tr>
      <w:tr w:rsidR="00DE647F" w14:paraId="5F7688A9" w14:textId="77777777" w:rsidTr="00425A1C">
        <w:tc>
          <w:tcPr>
            <w:tcW w:w="4680" w:type="dxa"/>
          </w:tcPr>
          <w:p w14:paraId="545D5E0A" w14:textId="77777777" w:rsidR="00DE647F" w:rsidRDefault="00DE647F" w:rsidP="00425A1C">
            <w:r w:rsidRPr="56C4290E">
              <w:rPr>
                <w:szCs w:val="18"/>
              </w:rPr>
              <w:t>Number of Hidden Layers</w:t>
            </w:r>
          </w:p>
        </w:tc>
        <w:tc>
          <w:tcPr>
            <w:tcW w:w="4680" w:type="dxa"/>
          </w:tcPr>
          <w:p w14:paraId="1CED8791" w14:textId="77777777" w:rsidR="00DE647F" w:rsidRDefault="00DE647F" w:rsidP="00425A1C">
            <w:r w:rsidRPr="56C4290E">
              <w:rPr>
                <w:szCs w:val="18"/>
              </w:rPr>
              <w:t>2</w:t>
            </w:r>
          </w:p>
        </w:tc>
      </w:tr>
      <w:tr w:rsidR="00DE647F" w14:paraId="1BFDEB56" w14:textId="77777777" w:rsidTr="00425A1C">
        <w:tc>
          <w:tcPr>
            <w:tcW w:w="4680" w:type="dxa"/>
          </w:tcPr>
          <w:p w14:paraId="6165A411" w14:textId="77777777" w:rsidR="00DE647F" w:rsidRDefault="00DE647F" w:rsidP="00425A1C">
            <w:r w:rsidRPr="56C4290E">
              <w:rPr>
                <w:szCs w:val="18"/>
              </w:rPr>
              <w:t>Hidden Layers: Inputs and Outputs</w:t>
            </w:r>
          </w:p>
        </w:tc>
        <w:tc>
          <w:tcPr>
            <w:tcW w:w="4680" w:type="dxa"/>
          </w:tcPr>
          <w:p w14:paraId="135416DE" w14:textId="77777777" w:rsidR="00DE647F" w:rsidRDefault="00DE647F" w:rsidP="00425A1C">
            <w:r w:rsidRPr="56C4290E">
              <w:rPr>
                <w:szCs w:val="18"/>
              </w:rPr>
              <w:t>1: (512) =&gt; (256) 2: (256) =&gt; (128)</w:t>
            </w:r>
          </w:p>
        </w:tc>
      </w:tr>
      <w:tr w:rsidR="00DE647F" w14:paraId="4BDEED1A" w14:textId="77777777" w:rsidTr="00425A1C">
        <w:tc>
          <w:tcPr>
            <w:tcW w:w="4680" w:type="dxa"/>
          </w:tcPr>
          <w:p w14:paraId="773A0DEB" w14:textId="77777777" w:rsidR="00DE647F" w:rsidRDefault="00DE647F" w:rsidP="00425A1C">
            <w:r w:rsidRPr="56C4290E">
              <w:rPr>
                <w:szCs w:val="18"/>
              </w:rPr>
              <w:t>Batch Normalization</w:t>
            </w:r>
          </w:p>
        </w:tc>
        <w:tc>
          <w:tcPr>
            <w:tcW w:w="4680" w:type="dxa"/>
          </w:tcPr>
          <w:p w14:paraId="0934DBBF" w14:textId="77777777" w:rsidR="00DE647F" w:rsidRDefault="00DE647F" w:rsidP="00425A1C">
            <w:pPr>
              <w:rPr>
                <w:szCs w:val="18"/>
              </w:rPr>
            </w:pPr>
            <w:r w:rsidRPr="56C4290E">
              <w:rPr>
                <w:szCs w:val="18"/>
              </w:rPr>
              <w:t>Input Layer: 512, Hidden Layer 1: 256, Hidden Layer 2: 128</w:t>
            </w:r>
          </w:p>
        </w:tc>
      </w:tr>
      <w:tr w:rsidR="00DE647F" w14:paraId="65DA4B54" w14:textId="77777777" w:rsidTr="00425A1C">
        <w:tc>
          <w:tcPr>
            <w:tcW w:w="4680" w:type="dxa"/>
          </w:tcPr>
          <w:p w14:paraId="423AD98F" w14:textId="77777777" w:rsidR="00DE647F" w:rsidRDefault="00DE647F" w:rsidP="00425A1C">
            <w:r w:rsidRPr="56C4290E">
              <w:rPr>
                <w:szCs w:val="18"/>
              </w:rPr>
              <w:t>Early Stopping Patience</w:t>
            </w:r>
          </w:p>
        </w:tc>
        <w:tc>
          <w:tcPr>
            <w:tcW w:w="4680" w:type="dxa"/>
          </w:tcPr>
          <w:p w14:paraId="66B917FE" w14:textId="77777777" w:rsidR="00DE647F" w:rsidRDefault="00DE647F" w:rsidP="00425A1C">
            <w:pPr>
              <w:rPr>
                <w:szCs w:val="18"/>
              </w:rPr>
            </w:pPr>
            <w:r w:rsidRPr="56C4290E">
              <w:rPr>
                <w:szCs w:val="18"/>
              </w:rPr>
              <w:t>-</w:t>
            </w:r>
          </w:p>
        </w:tc>
      </w:tr>
      <w:tr w:rsidR="00DE647F" w14:paraId="3E143E00" w14:textId="77777777" w:rsidTr="00425A1C">
        <w:tc>
          <w:tcPr>
            <w:tcW w:w="4680" w:type="dxa"/>
          </w:tcPr>
          <w:p w14:paraId="0288D07A" w14:textId="77777777" w:rsidR="00DE647F" w:rsidRDefault="00DE647F" w:rsidP="00425A1C">
            <w:r w:rsidRPr="56C4290E">
              <w:rPr>
                <w:szCs w:val="18"/>
              </w:rPr>
              <w:t>Drop Out Rate</w:t>
            </w:r>
          </w:p>
        </w:tc>
        <w:tc>
          <w:tcPr>
            <w:tcW w:w="4680" w:type="dxa"/>
          </w:tcPr>
          <w:p w14:paraId="55B28E91" w14:textId="77777777" w:rsidR="00DE647F" w:rsidRDefault="00DE647F" w:rsidP="00425A1C">
            <w:pPr>
              <w:rPr>
                <w:szCs w:val="18"/>
              </w:rPr>
            </w:pPr>
            <w:r w:rsidRPr="56C4290E">
              <w:rPr>
                <w:szCs w:val="18"/>
              </w:rPr>
              <w:t>-</w:t>
            </w:r>
          </w:p>
        </w:tc>
      </w:tr>
      <w:tr w:rsidR="00DE647F" w14:paraId="2087A155" w14:textId="77777777" w:rsidTr="00425A1C">
        <w:tc>
          <w:tcPr>
            <w:tcW w:w="4680" w:type="dxa"/>
          </w:tcPr>
          <w:p w14:paraId="299B5101" w14:textId="77777777" w:rsidR="00DE647F" w:rsidRDefault="00DE647F" w:rsidP="00425A1C">
            <w:pPr>
              <w:rPr>
                <w:szCs w:val="18"/>
              </w:rPr>
            </w:pPr>
            <w:r w:rsidRPr="56C4290E">
              <w:rPr>
                <w:szCs w:val="18"/>
              </w:rPr>
              <w:t>Last Epoch Information</w:t>
            </w:r>
          </w:p>
        </w:tc>
        <w:tc>
          <w:tcPr>
            <w:tcW w:w="4680" w:type="dxa"/>
          </w:tcPr>
          <w:p w14:paraId="467F6662" w14:textId="77777777" w:rsidR="00DE647F" w:rsidRDefault="00DE647F" w:rsidP="00425A1C">
            <w:pPr>
              <w:spacing w:after="160" w:line="259" w:lineRule="auto"/>
              <w:rPr>
                <w:rFonts w:ascii="Calibri" w:eastAsia="Calibri" w:hAnsi="Calibri" w:cs="Calibri"/>
                <w:szCs w:val="18"/>
              </w:rPr>
            </w:pPr>
            <w:r w:rsidRPr="56C4290E">
              <w:rPr>
                <w:rFonts w:ascii="Calibri" w:eastAsia="Calibri" w:hAnsi="Calibri" w:cs="Calibri"/>
                <w:szCs w:val="18"/>
              </w:rPr>
              <w:t xml:space="preserve">Epoch 200: | Train Loss: 0.08966 | Val Loss: 1.90381 | Train </w:t>
            </w:r>
            <w:r w:rsidRPr="56C4290E">
              <w:rPr>
                <w:rFonts w:ascii="Calibri" w:eastAsia="Calibri" w:hAnsi="Calibri" w:cs="Calibri"/>
                <w:szCs w:val="18"/>
              </w:rPr>
              <w:lastRenderedPageBreak/>
              <w:t>Acc: 100.000| Val Acc: 34.615</w:t>
            </w:r>
          </w:p>
        </w:tc>
      </w:tr>
      <w:tr w:rsidR="00DE647F" w14:paraId="389FD393" w14:textId="77777777" w:rsidTr="00425A1C">
        <w:tc>
          <w:tcPr>
            <w:tcW w:w="4680" w:type="dxa"/>
          </w:tcPr>
          <w:p w14:paraId="0E450AA8" w14:textId="77777777" w:rsidR="00DE647F" w:rsidRDefault="00DE647F" w:rsidP="00425A1C">
            <w:pPr>
              <w:rPr>
                <w:szCs w:val="18"/>
              </w:rPr>
            </w:pPr>
            <w:r w:rsidRPr="56C4290E">
              <w:rPr>
                <w:szCs w:val="18"/>
              </w:rPr>
              <w:lastRenderedPageBreak/>
              <w:t>Test Accuracy</w:t>
            </w:r>
          </w:p>
        </w:tc>
        <w:tc>
          <w:tcPr>
            <w:tcW w:w="4680" w:type="dxa"/>
          </w:tcPr>
          <w:p w14:paraId="09B67B2B" w14:textId="77777777" w:rsidR="00DE647F" w:rsidRDefault="00DE647F" w:rsidP="00425A1C">
            <w:pPr>
              <w:spacing w:line="259" w:lineRule="auto"/>
              <w:rPr>
                <w:rFonts w:ascii="Calibri" w:eastAsia="Calibri" w:hAnsi="Calibri" w:cs="Calibri"/>
                <w:szCs w:val="18"/>
              </w:rPr>
            </w:pPr>
            <w:r w:rsidRPr="56C4290E">
              <w:rPr>
                <w:rFonts w:ascii="Calibri" w:eastAsia="Calibri" w:hAnsi="Calibri" w:cs="Calibri"/>
                <w:szCs w:val="18"/>
              </w:rPr>
              <w:t>42%</w:t>
            </w:r>
          </w:p>
        </w:tc>
      </w:tr>
    </w:tbl>
    <w:p w14:paraId="668475A8" w14:textId="77777777" w:rsidR="00DE647F" w:rsidRDefault="00DE647F" w:rsidP="00DE647F"/>
    <w:p w14:paraId="02A2A446" w14:textId="77777777" w:rsidR="00DE647F" w:rsidRDefault="00DE647F" w:rsidP="00DE647F">
      <w:pPr>
        <w:rPr>
          <w:rFonts w:ascii="Calibri" w:eastAsia="Calibri" w:hAnsi="Calibri" w:cs="Calibri"/>
        </w:rPr>
      </w:pPr>
      <w:r w:rsidRPr="56C4290E">
        <w:rPr>
          <w:rFonts w:ascii="Calibri" w:eastAsia="Calibri" w:hAnsi="Calibri" w:cs="Calibri"/>
        </w:rPr>
        <w:t>Output table screen shot:</w:t>
      </w:r>
    </w:p>
    <w:p w14:paraId="3484B6AC" w14:textId="77777777" w:rsidR="00DE647F" w:rsidRDefault="00DE647F" w:rsidP="00DE647F">
      <w:pPr>
        <w:rPr>
          <w:rFonts w:ascii="Calibri" w:eastAsia="Calibri" w:hAnsi="Calibri" w:cs="Calibri"/>
        </w:rPr>
      </w:pPr>
      <w:r>
        <w:rPr>
          <w:noProof/>
        </w:rPr>
        <w:drawing>
          <wp:inline distT="0" distB="0" distL="0" distR="0" wp14:anchorId="3E1273CF" wp14:editId="64F1B266">
            <wp:extent cx="3829050" cy="1714500"/>
            <wp:effectExtent l="0" t="0" r="0" b="0"/>
            <wp:docPr id="376193426" name="Picture 37619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193426"/>
                    <pic:cNvPicPr/>
                  </pic:nvPicPr>
                  <pic:blipFill>
                    <a:blip r:embed="rId31">
                      <a:extLst>
                        <a:ext uri="{28A0092B-C50C-407E-A947-70E740481C1C}">
                          <a14:useLocalDpi xmlns:a14="http://schemas.microsoft.com/office/drawing/2010/main" val="0"/>
                        </a:ext>
                      </a:extLst>
                    </a:blip>
                    <a:stretch>
                      <a:fillRect/>
                    </a:stretch>
                  </pic:blipFill>
                  <pic:spPr>
                    <a:xfrm>
                      <a:off x="0" y="0"/>
                      <a:ext cx="3829050" cy="1714500"/>
                    </a:xfrm>
                    <a:prstGeom prst="rect">
                      <a:avLst/>
                    </a:prstGeom>
                  </pic:spPr>
                </pic:pic>
              </a:graphicData>
            </a:graphic>
          </wp:inline>
        </w:drawing>
      </w:r>
    </w:p>
    <w:p w14:paraId="6260A287" w14:textId="77777777" w:rsidR="00DE647F" w:rsidRDefault="00DE647F" w:rsidP="00DE647F">
      <w:r>
        <w:br w:type="page"/>
      </w:r>
    </w:p>
    <w:p w14:paraId="3047EECF" w14:textId="77777777" w:rsidR="00DE647F" w:rsidRDefault="00DE647F" w:rsidP="00DE647F">
      <w:r>
        <w:lastRenderedPageBreak/>
        <w:t>Appendix G</w:t>
      </w:r>
    </w:p>
    <w:tbl>
      <w:tblPr>
        <w:tblStyle w:val="TableGrid"/>
        <w:tblW w:w="0" w:type="auto"/>
        <w:tblLayout w:type="fixed"/>
        <w:tblLook w:val="04A0" w:firstRow="1" w:lastRow="0" w:firstColumn="1" w:lastColumn="0" w:noHBand="0" w:noVBand="1"/>
      </w:tblPr>
      <w:tblGrid>
        <w:gridCol w:w="4680"/>
        <w:gridCol w:w="4680"/>
      </w:tblGrid>
      <w:tr w:rsidR="00DE647F" w14:paraId="732F25CF" w14:textId="77777777" w:rsidTr="00425A1C">
        <w:tc>
          <w:tcPr>
            <w:tcW w:w="4680" w:type="dxa"/>
          </w:tcPr>
          <w:p w14:paraId="52A145E7" w14:textId="77777777" w:rsidR="00DE647F" w:rsidRDefault="00DE647F" w:rsidP="00425A1C">
            <w:r w:rsidRPr="56C4290E">
              <w:rPr>
                <w:szCs w:val="18"/>
              </w:rPr>
              <w:t>Activation Function</w:t>
            </w:r>
          </w:p>
        </w:tc>
        <w:tc>
          <w:tcPr>
            <w:tcW w:w="4680" w:type="dxa"/>
          </w:tcPr>
          <w:p w14:paraId="10038C6F" w14:textId="77777777" w:rsidR="00DE647F" w:rsidRDefault="00DE647F" w:rsidP="00425A1C">
            <w:proofErr w:type="spellStart"/>
            <w:r w:rsidRPr="56C4290E">
              <w:rPr>
                <w:szCs w:val="18"/>
              </w:rPr>
              <w:t>ReLU</w:t>
            </w:r>
            <w:proofErr w:type="spellEnd"/>
          </w:p>
        </w:tc>
      </w:tr>
      <w:tr w:rsidR="00DE647F" w14:paraId="0D4BFBFB" w14:textId="77777777" w:rsidTr="00425A1C">
        <w:tc>
          <w:tcPr>
            <w:tcW w:w="4680" w:type="dxa"/>
          </w:tcPr>
          <w:p w14:paraId="72CA6BD5" w14:textId="77777777" w:rsidR="00DE647F" w:rsidRDefault="00DE647F" w:rsidP="00425A1C">
            <w:r w:rsidRPr="56C4290E">
              <w:rPr>
                <w:szCs w:val="18"/>
              </w:rPr>
              <w:t>Loss Function</w:t>
            </w:r>
          </w:p>
        </w:tc>
        <w:tc>
          <w:tcPr>
            <w:tcW w:w="4680" w:type="dxa"/>
          </w:tcPr>
          <w:p w14:paraId="5A97D179" w14:textId="77777777" w:rsidR="00DE647F" w:rsidRDefault="00DE647F" w:rsidP="00425A1C">
            <w:r w:rsidRPr="56C4290E">
              <w:rPr>
                <w:szCs w:val="18"/>
              </w:rPr>
              <w:t>Cross Entropy Loss</w:t>
            </w:r>
          </w:p>
        </w:tc>
      </w:tr>
      <w:tr w:rsidR="00DE647F" w14:paraId="22FC5B7F" w14:textId="77777777" w:rsidTr="00425A1C">
        <w:tc>
          <w:tcPr>
            <w:tcW w:w="4680" w:type="dxa"/>
          </w:tcPr>
          <w:p w14:paraId="370E8AAD" w14:textId="77777777" w:rsidR="00DE647F" w:rsidRDefault="00DE647F" w:rsidP="00425A1C">
            <w:r w:rsidRPr="56C4290E">
              <w:rPr>
                <w:szCs w:val="18"/>
              </w:rPr>
              <w:t>Optimizer</w:t>
            </w:r>
          </w:p>
        </w:tc>
        <w:tc>
          <w:tcPr>
            <w:tcW w:w="4680" w:type="dxa"/>
          </w:tcPr>
          <w:p w14:paraId="43EAD50E" w14:textId="77777777" w:rsidR="00DE647F" w:rsidRDefault="00DE647F" w:rsidP="00425A1C">
            <w:pPr>
              <w:rPr>
                <w:szCs w:val="18"/>
                <w:highlight w:val="yellow"/>
              </w:rPr>
            </w:pPr>
            <w:r w:rsidRPr="56C4290E">
              <w:rPr>
                <w:szCs w:val="18"/>
              </w:rPr>
              <w:t>Adam</w:t>
            </w:r>
          </w:p>
        </w:tc>
      </w:tr>
      <w:tr w:rsidR="00DE647F" w14:paraId="3C1EABB6" w14:textId="77777777" w:rsidTr="00425A1C">
        <w:tc>
          <w:tcPr>
            <w:tcW w:w="4680" w:type="dxa"/>
          </w:tcPr>
          <w:p w14:paraId="464ECFB5" w14:textId="77777777" w:rsidR="00DE647F" w:rsidRDefault="00DE647F" w:rsidP="00425A1C">
            <w:r w:rsidRPr="56C4290E">
              <w:rPr>
                <w:szCs w:val="18"/>
              </w:rPr>
              <w:t>Training Epochs</w:t>
            </w:r>
          </w:p>
        </w:tc>
        <w:tc>
          <w:tcPr>
            <w:tcW w:w="4680" w:type="dxa"/>
          </w:tcPr>
          <w:p w14:paraId="588331E9" w14:textId="77777777" w:rsidR="00DE647F" w:rsidRDefault="00DE647F" w:rsidP="00425A1C">
            <w:r w:rsidRPr="56C4290E">
              <w:rPr>
                <w:szCs w:val="18"/>
              </w:rPr>
              <w:t>200</w:t>
            </w:r>
          </w:p>
        </w:tc>
      </w:tr>
      <w:tr w:rsidR="00DE647F" w14:paraId="1FF89A11" w14:textId="77777777" w:rsidTr="00425A1C">
        <w:tc>
          <w:tcPr>
            <w:tcW w:w="4680" w:type="dxa"/>
          </w:tcPr>
          <w:p w14:paraId="7FAE2673" w14:textId="77777777" w:rsidR="00DE647F" w:rsidRDefault="00DE647F" w:rsidP="00425A1C">
            <w:r w:rsidRPr="56C4290E">
              <w:rPr>
                <w:szCs w:val="18"/>
              </w:rPr>
              <w:t>Batch Size</w:t>
            </w:r>
          </w:p>
        </w:tc>
        <w:tc>
          <w:tcPr>
            <w:tcW w:w="4680" w:type="dxa"/>
          </w:tcPr>
          <w:p w14:paraId="570618F7" w14:textId="77777777" w:rsidR="00DE647F" w:rsidRDefault="00DE647F" w:rsidP="00425A1C">
            <w:r w:rsidRPr="56C4290E">
              <w:rPr>
                <w:szCs w:val="18"/>
              </w:rPr>
              <w:t>32</w:t>
            </w:r>
          </w:p>
        </w:tc>
      </w:tr>
      <w:tr w:rsidR="00DE647F" w14:paraId="101B039F" w14:textId="77777777" w:rsidTr="00425A1C">
        <w:tc>
          <w:tcPr>
            <w:tcW w:w="4680" w:type="dxa"/>
          </w:tcPr>
          <w:p w14:paraId="1F3B4BF4" w14:textId="77777777" w:rsidR="00DE647F" w:rsidRDefault="00DE647F" w:rsidP="00425A1C">
            <w:r w:rsidRPr="56C4290E">
              <w:rPr>
                <w:szCs w:val="18"/>
              </w:rPr>
              <w:t>Learning Rate</w:t>
            </w:r>
          </w:p>
        </w:tc>
        <w:tc>
          <w:tcPr>
            <w:tcW w:w="4680" w:type="dxa"/>
          </w:tcPr>
          <w:p w14:paraId="40DD97F2" w14:textId="77777777" w:rsidR="00DE647F" w:rsidRDefault="00DE647F" w:rsidP="00425A1C">
            <w:r w:rsidRPr="56C4290E">
              <w:rPr>
                <w:szCs w:val="18"/>
              </w:rPr>
              <w:t>0.0007</w:t>
            </w:r>
          </w:p>
        </w:tc>
      </w:tr>
      <w:tr w:rsidR="00DE647F" w14:paraId="2A574CEC" w14:textId="77777777" w:rsidTr="00425A1C">
        <w:tc>
          <w:tcPr>
            <w:tcW w:w="4680" w:type="dxa"/>
          </w:tcPr>
          <w:p w14:paraId="7766A308" w14:textId="77777777" w:rsidR="00DE647F" w:rsidRDefault="00DE647F" w:rsidP="00425A1C">
            <w:r w:rsidRPr="56C4290E">
              <w:rPr>
                <w:szCs w:val="18"/>
              </w:rPr>
              <w:t>Number of Hidden Layers</w:t>
            </w:r>
          </w:p>
        </w:tc>
        <w:tc>
          <w:tcPr>
            <w:tcW w:w="4680" w:type="dxa"/>
          </w:tcPr>
          <w:p w14:paraId="3789538E" w14:textId="77777777" w:rsidR="00DE647F" w:rsidRDefault="00DE647F" w:rsidP="00425A1C">
            <w:r w:rsidRPr="56C4290E">
              <w:rPr>
                <w:szCs w:val="18"/>
              </w:rPr>
              <w:t>2</w:t>
            </w:r>
          </w:p>
        </w:tc>
      </w:tr>
      <w:tr w:rsidR="00DE647F" w14:paraId="6E3099F8" w14:textId="77777777" w:rsidTr="00425A1C">
        <w:tc>
          <w:tcPr>
            <w:tcW w:w="4680" w:type="dxa"/>
          </w:tcPr>
          <w:p w14:paraId="722EC782" w14:textId="77777777" w:rsidR="00DE647F" w:rsidRDefault="00DE647F" w:rsidP="00425A1C">
            <w:r w:rsidRPr="56C4290E">
              <w:rPr>
                <w:szCs w:val="18"/>
              </w:rPr>
              <w:t>Hidden Layers: Inputs and Outputs</w:t>
            </w:r>
          </w:p>
        </w:tc>
        <w:tc>
          <w:tcPr>
            <w:tcW w:w="4680" w:type="dxa"/>
          </w:tcPr>
          <w:p w14:paraId="07A8B4E6" w14:textId="77777777" w:rsidR="00DE647F" w:rsidRDefault="00DE647F" w:rsidP="00425A1C">
            <w:r w:rsidRPr="56C4290E">
              <w:rPr>
                <w:szCs w:val="18"/>
              </w:rPr>
              <w:t>1: (512) =&gt; (256) 2: (256) =&gt; (128)</w:t>
            </w:r>
          </w:p>
        </w:tc>
      </w:tr>
      <w:tr w:rsidR="00DE647F" w14:paraId="11FC045D" w14:textId="77777777" w:rsidTr="00425A1C">
        <w:tc>
          <w:tcPr>
            <w:tcW w:w="4680" w:type="dxa"/>
          </w:tcPr>
          <w:p w14:paraId="598FA4B2" w14:textId="77777777" w:rsidR="00DE647F" w:rsidRDefault="00DE647F" w:rsidP="00425A1C">
            <w:r w:rsidRPr="56C4290E">
              <w:rPr>
                <w:szCs w:val="18"/>
              </w:rPr>
              <w:t>Batch Normalization</w:t>
            </w:r>
          </w:p>
        </w:tc>
        <w:tc>
          <w:tcPr>
            <w:tcW w:w="4680" w:type="dxa"/>
          </w:tcPr>
          <w:p w14:paraId="76AE2630" w14:textId="77777777" w:rsidR="00DE647F" w:rsidRDefault="00DE647F" w:rsidP="00425A1C">
            <w:pPr>
              <w:rPr>
                <w:szCs w:val="18"/>
              </w:rPr>
            </w:pPr>
            <w:r w:rsidRPr="56C4290E">
              <w:rPr>
                <w:szCs w:val="18"/>
              </w:rPr>
              <w:t>Input Layer: 512, Hidden Layer 1: 256, Hidden Layer 2: 128</w:t>
            </w:r>
          </w:p>
        </w:tc>
      </w:tr>
      <w:tr w:rsidR="00DE647F" w14:paraId="2051EA5C" w14:textId="77777777" w:rsidTr="00425A1C">
        <w:tc>
          <w:tcPr>
            <w:tcW w:w="4680" w:type="dxa"/>
          </w:tcPr>
          <w:p w14:paraId="0C402041" w14:textId="77777777" w:rsidR="00DE647F" w:rsidRDefault="00DE647F" w:rsidP="00425A1C">
            <w:r w:rsidRPr="56C4290E">
              <w:rPr>
                <w:szCs w:val="18"/>
              </w:rPr>
              <w:t>Early Stopping Patience</w:t>
            </w:r>
          </w:p>
        </w:tc>
        <w:tc>
          <w:tcPr>
            <w:tcW w:w="4680" w:type="dxa"/>
          </w:tcPr>
          <w:p w14:paraId="1322277F" w14:textId="77777777" w:rsidR="00DE647F" w:rsidRDefault="00DE647F" w:rsidP="00425A1C">
            <w:pPr>
              <w:rPr>
                <w:szCs w:val="18"/>
              </w:rPr>
            </w:pPr>
            <w:r w:rsidRPr="56C4290E">
              <w:rPr>
                <w:szCs w:val="18"/>
              </w:rPr>
              <w:t>-</w:t>
            </w:r>
          </w:p>
        </w:tc>
      </w:tr>
      <w:tr w:rsidR="00DE647F" w14:paraId="08400ECF" w14:textId="77777777" w:rsidTr="00425A1C">
        <w:tc>
          <w:tcPr>
            <w:tcW w:w="4680" w:type="dxa"/>
          </w:tcPr>
          <w:p w14:paraId="0198A03F" w14:textId="77777777" w:rsidR="00DE647F" w:rsidRDefault="00DE647F" w:rsidP="00425A1C">
            <w:r w:rsidRPr="56C4290E">
              <w:rPr>
                <w:szCs w:val="18"/>
              </w:rPr>
              <w:t>Drop Out Rate</w:t>
            </w:r>
          </w:p>
        </w:tc>
        <w:tc>
          <w:tcPr>
            <w:tcW w:w="4680" w:type="dxa"/>
          </w:tcPr>
          <w:p w14:paraId="574835AD" w14:textId="77777777" w:rsidR="00DE647F" w:rsidRDefault="00DE647F" w:rsidP="00425A1C">
            <w:pPr>
              <w:rPr>
                <w:szCs w:val="18"/>
              </w:rPr>
            </w:pPr>
            <w:r w:rsidRPr="56C4290E">
              <w:rPr>
                <w:szCs w:val="18"/>
              </w:rPr>
              <w:t>-</w:t>
            </w:r>
          </w:p>
        </w:tc>
      </w:tr>
      <w:tr w:rsidR="00DE647F" w14:paraId="3CE5EE93" w14:textId="77777777" w:rsidTr="00425A1C">
        <w:tc>
          <w:tcPr>
            <w:tcW w:w="4680" w:type="dxa"/>
          </w:tcPr>
          <w:p w14:paraId="1C84DBCA" w14:textId="77777777" w:rsidR="00DE647F" w:rsidRDefault="00DE647F" w:rsidP="00425A1C">
            <w:pPr>
              <w:rPr>
                <w:szCs w:val="18"/>
              </w:rPr>
            </w:pPr>
            <w:r w:rsidRPr="56C4290E">
              <w:rPr>
                <w:szCs w:val="18"/>
              </w:rPr>
              <w:t>Last Epoch Information</w:t>
            </w:r>
          </w:p>
        </w:tc>
        <w:tc>
          <w:tcPr>
            <w:tcW w:w="4680" w:type="dxa"/>
          </w:tcPr>
          <w:p w14:paraId="2FF09DE4" w14:textId="77777777" w:rsidR="00DE647F" w:rsidRDefault="00DE647F" w:rsidP="00425A1C">
            <w:pPr>
              <w:spacing w:after="160" w:line="259" w:lineRule="auto"/>
              <w:rPr>
                <w:rFonts w:ascii="Calibri" w:eastAsia="Calibri" w:hAnsi="Calibri" w:cs="Calibri"/>
                <w:szCs w:val="18"/>
              </w:rPr>
            </w:pPr>
            <w:r w:rsidRPr="56C4290E">
              <w:rPr>
                <w:rFonts w:ascii="Calibri" w:eastAsia="Calibri" w:hAnsi="Calibri" w:cs="Calibri"/>
                <w:szCs w:val="18"/>
              </w:rPr>
              <w:t>Epoch 200: | Train Loss: 0.00513 | Val Loss: 3.05927 | Train Acc: 100.000| Val Acc: 40.385</w:t>
            </w:r>
          </w:p>
        </w:tc>
      </w:tr>
      <w:tr w:rsidR="00DE647F" w14:paraId="309413CB" w14:textId="77777777" w:rsidTr="00425A1C">
        <w:tc>
          <w:tcPr>
            <w:tcW w:w="4680" w:type="dxa"/>
          </w:tcPr>
          <w:p w14:paraId="5BFE4076" w14:textId="77777777" w:rsidR="00DE647F" w:rsidRDefault="00DE647F" w:rsidP="00425A1C">
            <w:pPr>
              <w:rPr>
                <w:szCs w:val="18"/>
              </w:rPr>
            </w:pPr>
            <w:r w:rsidRPr="56C4290E">
              <w:rPr>
                <w:szCs w:val="18"/>
              </w:rPr>
              <w:t>Test Accuracy</w:t>
            </w:r>
          </w:p>
        </w:tc>
        <w:tc>
          <w:tcPr>
            <w:tcW w:w="4680" w:type="dxa"/>
          </w:tcPr>
          <w:p w14:paraId="43FBDE83" w14:textId="77777777" w:rsidR="00DE647F" w:rsidRDefault="00DE647F" w:rsidP="00425A1C">
            <w:pPr>
              <w:spacing w:line="259" w:lineRule="auto"/>
              <w:rPr>
                <w:rFonts w:ascii="Calibri" w:eastAsia="Calibri" w:hAnsi="Calibri" w:cs="Calibri"/>
                <w:szCs w:val="18"/>
              </w:rPr>
            </w:pPr>
            <w:r w:rsidRPr="56C4290E">
              <w:rPr>
                <w:rFonts w:ascii="Calibri" w:eastAsia="Calibri" w:hAnsi="Calibri" w:cs="Calibri"/>
                <w:szCs w:val="18"/>
              </w:rPr>
              <w:t>39%</w:t>
            </w:r>
          </w:p>
        </w:tc>
      </w:tr>
    </w:tbl>
    <w:p w14:paraId="3BC8222C" w14:textId="77777777" w:rsidR="00DE647F" w:rsidRDefault="00DE647F" w:rsidP="00DE647F"/>
    <w:p w14:paraId="07D3BA25" w14:textId="77777777" w:rsidR="00DE647F" w:rsidRDefault="00DE647F" w:rsidP="00DE647F">
      <w:pPr>
        <w:rPr>
          <w:rFonts w:ascii="Calibri" w:eastAsia="Calibri" w:hAnsi="Calibri" w:cs="Calibri"/>
        </w:rPr>
      </w:pPr>
      <w:r w:rsidRPr="56C4290E">
        <w:rPr>
          <w:rFonts w:ascii="Calibri" w:eastAsia="Calibri" w:hAnsi="Calibri" w:cs="Calibri"/>
        </w:rPr>
        <w:t>Output table screen shot:</w:t>
      </w:r>
    </w:p>
    <w:p w14:paraId="6098CDD8" w14:textId="77777777" w:rsidR="00DE647F" w:rsidRDefault="00DE647F" w:rsidP="00DE647F">
      <w:r>
        <w:rPr>
          <w:noProof/>
        </w:rPr>
        <w:drawing>
          <wp:inline distT="0" distB="0" distL="0" distR="0" wp14:anchorId="2755E9F8" wp14:editId="25FD8CB0">
            <wp:extent cx="3743325" cy="1819275"/>
            <wp:effectExtent l="0" t="0" r="0" b="0"/>
            <wp:docPr id="1731757808" name="Picture 1731757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1757808"/>
                    <pic:cNvPicPr/>
                  </pic:nvPicPr>
                  <pic:blipFill>
                    <a:blip r:embed="rId32">
                      <a:extLst>
                        <a:ext uri="{28A0092B-C50C-407E-A947-70E740481C1C}">
                          <a14:useLocalDpi xmlns:a14="http://schemas.microsoft.com/office/drawing/2010/main" val="0"/>
                        </a:ext>
                      </a:extLst>
                    </a:blip>
                    <a:stretch>
                      <a:fillRect/>
                    </a:stretch>
                  </pic:blipFill>
                  <pic:spPr>
                    <a:xfrm>
                      <a:off x="0" y="0"/>
                      <a:ext cx="3743325" cy="1819275"/>
                    </a:xfrm>
                    <a:prstGeom prst="rect">
                      <a:avLst/>
                    </a:prstGeom>
                  </pic:spPr>
                </pic:pic>
              </a:graphicData>
            </a:graphic>
          </wp:inline>
        </w:drawing>
      </w:r>
    </w:p>
    <w:p w14:paraId="611DBE58" w14:textId="77777777" w:rsidR="00DE647F" w:rsidRDefault="00DE647F" w:rsidP="00DE647F">
      <w:r>
        <w:br w:type="page"/>
      </w:r>
      <w:r>
        <w:lastRenderedPageBreak/>
        <w:t>Appendix H</w:t>
      </w:r>
    </w:p>
    <w:tbl>
      <w:tblPr>
        <w:tblStyle w:val="TableGrid"/>
        <w:tblW w:w="0" w:type="auto"/>
        <w:tblLayout w:type="fixed"/>
        <w:tblLook w:val="04A0" w:firstRow="1" w:lastRow="0" w:firstColumn="1" w:lastColumn="0" w:noHBand="0" w:noVBand="1"/>
      </w:tblPr>
      <w:tblGrid>
        <w:gridCol w:w="4680"/>
        <w:gridCol w:w="4680"/>
      </w:tblGrid>
      <w:tr w:rsidR="00DE647F" w14:paraId="0442ED6E" w14:textId="77777777" w:rsidTr="00425A1C">
        <w:tc>
          <w:tcPr>
            <w:tcW w:w="4680" w:type="dxa"/>
          </w:tcPr>
          <w:p w14:paraId="4D1C1EDE" w14:textId="77777777" w:rsidR="00DE647F" w:rsidRDefault="00DE647F" w:rsidP="00425A1C">
            <w:r w:rsidRPr="56C4290E">
              <w:rPr>
                <w:szCs w:val="18"/>
              </w:rPr>
              <w:t>Activation Function</w:t>
            </w:r>
          </w:p>
        </w:tc>
        <w:tc>
          <w:tcPr>
            <w:tcW w:w="4680" w:type="dxa"/>
          </w:tcPr>
          <w:p w14:paraId="4AD90FE0" w14:textId="77777777" w:rsidR="00DE647F" w:rsidRDefault="00DE647F" w:rsidP="00425A1C">
            <w:proofErr w:type="spellStart"/>
            <w:r w:rsidRPr="56C4290E">
              <w:rPr>
                <w:szCs w:val="18"/>
              </w:rPr>
              <w:t>ReLU</w:t>
            </w:r>
            <w:proofErr w:type="spellEnd"/>
          </w:p>
        </w:tc>
      </w:tr>
      <w:tr w:rsidR="00DE647F" w14:paraId="01EF23D7" w14:textId="77777777" w:rsidTr="00425A1C">
        <w:tc>
          <w:tcPr>
            <w:tcW w:w="4680" w:type="dxa"/>
          </w:tcPr>
          <w:p w14:paraId="169B3B67" w14:textId="77777777" w:rsidR="00DE647F" w:rsidRDefault="00DE647F" w:rsidP="00425A1C">
            <w:r w:rsidRPr="56C4290E">
              <w:rPr>
                <w:szCs w:val="18"/>
              </w:rPr>
              <w:t>Loss Function</w:t>
            </w:r>
          </w:p>
        </w:tc>
        <w:tc>
          <w:tcPr>
            <w:tcW w:w="4680" w:type="dxa"/>
          </w:tcPr>
          <w:p w14:paraId="5C4298DC" w14:textId="77777777" w:rsidR="00DE647F" w:rsidRDefault="00DE647F" w:rsidP="00425A1C">
            <w:r w:rsidRPr="56C4290E">
              <w:rPr>
                <w:szCs w:val="18"/>
              </w:rPr>
              <w:t>Cross Entropy Loss</w:t>
            </w:r>
          </w:p>
        </w:tc>
      </w:tr>
      <w:tr w:rsidR="00DE647F" w14:paraId="4AEEE1F9" w14:textId="77777777" w:rsidTr="00425A1C">
        <w:tc>
          <w:tcPr>
            <w:tcW w:w="4680" w:type="dxa"/>
          </w:tcPr>
          <w:p w14:paraId="4E3EA281" w14:textId="77777777" w:rsidR="00DE647F" w:rsidRDefault="00DE647F" w:rsidP="00425A1C">
            <w:r w:rsidRPr="56C4290E">
              <w:rPr>
                <w:szCs w:val="18"/>
              </w:rPr>
              <w:t>Optimizer</w:t>
            </w:r>
          </w:p>
        </w:tc>
        <w:tc>
          <w:tcPr>
            <w:tcW w:w="4680" w:type="dxa"/>
          </w:tcPr>
          <w:p w14:paraId="53ED1FEE" w14:textId="77777777" w:rsidR="00DE647F" w:rsidRDefault="00DE647F" w:rsidP="00425A1C">
            <w:pPr>
              <w:rPr>
                <w:szCs w:val="18"/>
                <w:highlight w:val="yellow"/>
              </w:rPr>
            </w:pPr>
            <w:r w:rsidRPr="56C4290E">
              <w:rPr>
                <w:szCs w:val="18"/>
              </w:rPr>
              <w:t>Adam</w:t>
            </w:r>
          </w:p>
        </w:tc>
      </w:tr>
      <w:tr w:rsidR="00DE647F" w14:paraId="4F21D04A" w14:textId="77777777" w:rsidTr="00425A1C">
        <w:tc>
          <w:tcPr>
            <w:tcW w:w="4680" w:type="dxa"/>
          </w:tcPr>
          <w:p w14:paraId="495FF89B" w14:textId="77777777" w:rsidR="00DE647F" w:rsidRDefault="00DE647F" w:rsidP="00425A1C">
            <w:r w:rsidRPr="56C4290E">
              <w:rPr>
                <w:szCs w:val="18"/>
              </w:rPr>
              <w:t>Training Epochs</w:t>
            </w:r>
          </w:p>
        </w:tc>
        <w:tc>
          <w:tcPr>
            <w:tcW w:w="4680" w:type="dxa"/>
          </w:tcPr>
          <w:p w14:paraId="01D12269" w14:textId="77777777" w:rsidR="00DE647F" w:rsidRDefault="00DE647F" w:rsidP="00425A1C">
            <w:r w:rsidRPr="56C4290E">
              <w:rPr>
                <w:szCs w:val="18"/>
              </w:rPr>
              <w:t>200</w:t>
            </w:r>
          </w:p>
        </w:tc>
      </w:tr>
      <w:tr w:rsidR="00DE647F" w14:paraId="1261BE0D" w14:textId="77777777" w:rsidTr="00425A1C">
        <w:tc>
          <w:tcPr>
            <w:tcW w:w="4680" w:type="dxa"/>
          </w:tcPr>
          <w:p w14:paraId="5F407EED" w14:textId="77777777" w:rsidR="00DE647F" w:rsidRDefault="00DE647F" w:rsidP="00425A1C">
            <w:r w:rsidRPr="56C4290E">
              <w:rPr>
                <w:szCs w:val="18"/>
              </w:rPr>
              <w:t>Batch Size</w:t>
            </w:r>
          </w:p>
        </w:tc>
        <w:tc>
          <w:tcPr>
            <w:tcW w:w="4680" w:type="dxa"/>
          </w:tcPr>
          <w:p w14:paraId="485224FC" w14:textId="77777777" w:rsidR="00DE647F" w:rsidRDefault="00DE647F" w:rsidP="00425A1C">
            <w:r w:rsidRPr="56C4290E">
              <w:rPr>
                <w:szCs w:val="18"/>
              </w:rPr>
              <w:t>16</w:t>
            </w:r>
          </w:p>
        </w:tc>
      </w:tr>
      <w:tr w:rsidR="00DE647F" w14:paraId="0AA4FCCE" w14:textId="77777777" w:rsidTr="00425A1C">
        <w:tc>
          <w:tcPr>
            <w:tcW w:w="4680" w:type="dxa"/>
          </w:tcPr>
          <w:p w14:paraId="4AC4BEC8" w14:textId="77777777" w:rsidR="00DE647F" w:rsidRDefault="00DE647F" w:rsidP="00425A1C">
            <w:r w:rsidRPr="56C4290E">
              <w:rPr>
                <w:szCs w:val="18"/>
              </w:rPr>
              <w:t>Learning Rate</w:t>
            </w:r>
          </w:p>
        </w:tc>
        <w:tc>
          <w:tcPr>
            <w:tcW w:w="4680" w:type="dxa"/>
          </w:tcPr>
          <w:p w14:paraId="78D7D220" w14:textId="77777777" w:rsidR="00DE647F" w:rsidRDefault="00DE647F" w:rsidP="00425A1C">
            <w:r w:rsidRPr="56C4290E">
              <w:rPr>
                <w:szCs w:val="18"/>
              </w:rPr>
              <w:t>0.0007</w:t>
            </w:r>
          </w:p>
        </w:tc>
      </w:tr>
      <w:tr w:rsidR="00DE647F" w14:paraId="12E60EE9" w14:textId="77777777" w:rsidTr="00425A1C">
        <w:tc>
          <w:tcPr>
            <w:tcW w:w="4680" w:type="dxa"/>
          </w:tcPr>
          <w:p w14:paraId="768322F4" w14:textId="77777777" w:rsidR="00DE647F" w:rsidRDefault="00DE647F" w:rsidP="00425A1C">
            <w:r w:rsidRPr="56C4290E">
              <w:rPr>
                <w:szCs w:val="18"/>
              </w:rPr>
              <w:t>Number of Hidden Layers</w:t>
            </w:r>
          </w:p>
        </w:tc>
        <w:tc>
          <w:tcPr>
            <w:tcW w:w="4680" w:type="dxa"/>
          </w:tcPr>
          <w:p w14:paraId="1FE0ECB8" w14:textId="77777777" w:rsidR="00DE647F" w:rsidRDefault="00DE647F" w:rsidP="00425A1C">
            <w:r w:rsidRPr="56C4290E">
              <w:rPr>
                <w:szCs w:val="18"/>
              </w:rPr>
              <w:t>2</w:t>
            </w:r>
          </w:p>
        </w:tc>
      </w:tr>
      <w:tr w:rsidR="00DE647F" w14:paraId="5225F944" w14:textId="77777777" w:rsidTr="00425A1C">
        <w:tc>
          <w:tcPr>
            <w:tcW w:w="4680" w:type="dxa"/>
          </w:tcPr>
          <w:p w14:paraId="1ED6BFBD" w14:textId="77777777" w:rsidR="00DE647F" w:rsidRDefault="00DE647F" w:rsidP="00425A1C">
            <w:r w:rsidRPr="56C4290E">
              <w:rPr>
                <w:szCs w:val="18"/>
              </w:rPr>
              <w:t>Hidden Layers: Inputs and Outputs</w:t>
            </w:r>
          </w:p>
        </w:tc>
        <w:tc>
          <w:tcPr>
            <w:tcW w:w="4680" w:type="dxa"/>
          </w:tcPr>
          <w:p w14:paraId="2F8666E4" w14:textId="77777777" w:rsidR="00DE647F" w:rsidRDefault="00DE647F" w:rsidP="00425A1C">
            <w:r w:rsidRPr="56C4290E">
              <w:rPr>
                <w:szCs w:val="18"/>
              </w:rPr>
              <w:t>1: (1024) =&gt; (512) 2: (512) =&gt; (256)</w:t>
            </w:r>
          </w:p>
        </w:tc>
      </w:tr>
      <w:tr w:rsidR="00DE647F" w14:paraId="3863FC34" w14:textId="77777777" w:rsidTr="00425A1C">
        <w:tc>
          <w:tcPr>
            <w:tcW w:w="4680" w:type="dxa"/>
          </w:tcPr>
          <w:p w14:paraId="15D887A3" w14:textId="77777777" w:rsidR="00DE647F" w:rsidRDefault="00DE647F" w:rsidP="00425A1C">
            <w:r w:rsidRPr="56C4290E">
              <w:rPr>
                <w:szCs w:val="18"/>
              </w:rPr>
              <w:t>Batch Normalization</w:t>
            </w:r>
          </w:p>
        </w:tc>
        <w:tc>
          <w:tcPr>
            <w:tcW w:w="4680" w:type="dxa"/>
          </w:tcPr>
          <w:p w14:paraId="2ED83B34" w14:textId="77777777" w:rsidR="00DE647F" w:rsidRDefault="00DE647F" w:rsidP="00425A1C">
            <w:pPr>
              <w:rPr>
                <w:szCs w:val="18"/>
              </w:rPr>
            </w:pPr>
            <w:r w:rsidRPr="56C4290E">
              <w:rPr>
                <w:szCs w:val="18"/>
              </w:rPr>
              <w:t>Input Layer: 1024, Hidden Layer 1: 512, Hidden Layer 2: 256</w:t>
            </w:r>
          </w:p>
        </w:tc>
      </w:tr>
      <w:tr w:rsidR="00DE647F" w14:paraId="1B1256A9" w14:textId="77777777" w:rsidTr="00425A1C">
        <w:tc>
          <w:tcPr>
            <w:tcW w:w="4680" w:type="dxa"/>
          </w:tcPr>
          <w:p w14:paraId="6ECF2736" w14:textId="77777777" w:rsidR="00DE647F" w:rsidRDefault="00DE647F" w:rsidP="00425A1C">
            <w:r w:rsidRPr="56C4290E">
              <w:rPr>
                <w:szCs w:val="18"/>
              </w:rPr>
              <w:t>Early Stopping Patience</w:t>
            </w:r>
          </w:p>
        </w:tc>
        <w:tc>
          <w:tcPr>
            <w:tcW w:w="4680" w:type="dxa"/>
          </w:tcPr>
          <w:p w14:paraId="1C203808" w14:textId="77777777" w:rsidR="00DE647F" w:rsidRDefault="00DE647F" w:rsidP="00425A1C">
            <w:pPr>
              <w:rPr>
                <w:szCs w:val="18"/>
              </w:rPr>
            </w:pPr>
            <w:r w:rsidRPr="56C4290E">
              <w:rPr>
                <w:szCs w:val="18"/>
              </w:rPr>
              <w:t>-</w:t>
            </w:r>
          </w:p>
        </w:tc>
      </w:tr>
      <w:tr w:rsidR="00DE647F" w14:paraId="4DA08536" w14:textId="77777777" w:rsidTr="00425A1C">
        <w:tc>
          <w:tcPr>
            <w:tcW w:w="4680" w:type="dxa"/>
          </w:tcPr>
          <w:p w14:paraId="29935D60" w14:textId="77777777" w:rsidR="00DE647F" w:rsidRDefault="00DE647F" w:rsidP="00425A1C">
            <w:r w:rsidRPr="56C4290E">
              <w:rPr>
                <w:szCs w:val="18"/>
              </w:rPr>
              <w:t>Drop Out Rate</w:t>
            </w:r>
          </w:p>
        </w:tc>
        <w:tc>
          <w:tcPr>
            <w:tcW w:w="4680" w:type="dxa"/>
          </w:tcPr>
          <w:p w14:paraId="1571E666" w14:textId="77777777" w:rsidR="00DE647F" w:rsidRDefault="00DE647F" w:rsidP="00425A1C">
            <w:pPr>
              <w:rPr>
                <w:szCs w:val="18"/>
              </w:rPr>
            </w:pPr>
            <w:r w:rsidRPr="56C4290E">
              <w:rPr>
                <w:szCs w:val="18"/>
              </w:rPr>
              <w:t>-</w:t>
            </w:r>
          </w:p>
        </w:tc>
      </w:tr>
      <w:tr w:rsidR="00DE647F" w14:paraId="6A77F1DC" w14:textId="77777777" w:rsidTr="00425A1C">
        <w:tc>
          <w:tcPr>
            <w:tcW w:w="4680" w:type="dxa"/>
          </w:tcPr>
          <w:p w14:paraId="22233E43" w14:textId="77777777" w:rsidR="00DE647F" w:rsidRDefault="00DE647F" w:rsidP="00425A1C">
            <w:pPr>
              <w:rPr>
                <w:szCs w:val="18"/>
              </w:rPr>
            </w:pPr>
            <w:r w:rsidRPr="56C4290E">
              <w:rPr>
                <w:szCs w:val="18"/>
              </w:rPr>
              <w:t>Last Epoch Information</w:t>
            </w:r>
          </w:p>
        </w:tc>
        <w:tc>
          <w:tcPr>
            <w:tcW w:w="4680" w:type="dxa"/>
          </w:tcPr>
          <w:p w14:paraId="3D185B6B" w14:textId="77777777" w:rsidR="00DE647F" w:rsidRDefault="00DE647F" w:rsidP="00425A1C">
            <w:pPr>
              <w:spacing w:after="160" w:line="259" w:lineRule="auto"/>
              <w:rPr>
                <w:rFonts w:ascii="Calibri" w:eastAsia="Calibri" w:hAnsi="Calibri" w:cs="Calibri"/>
                <w:szCs w:val="18"/>
              </w:rPr>
            </w:pPr>
            <w:r w:rsidRPr="56C4290E">
              <w:rPr>
                <w:rFonts w:ascii="Calibri" w:eastAsia="Calibri" w:hAnsi="Calibri" w:cs="Calibri"/>
                <w:szCs w:val="18"/>
              </w:rPr>
              <w:t>Epoch 200: | Train Loss: 0.08633 | Val Loss: 3.25121 | Train Acc: 100.000| Val Acc: 34.615</w:t>
            </w:r>
          </w:p>
        </w:tc>
      </w:tr>
      <w:tr w:rsidR="00DE647F" w14:paraId="66F5C48F" w14:textId="77777777" w:rsidTr="00425A1C">
        <w:tc>
          <w:tcPr>
            <w:tcW w:w="4680" w:type="dxa"/>
          </w:tcPr>
          <w:p w14:paraId="16866489" w14:textId="77777777" w:rsidR="00DE647F" w:rsidRDefault="00DE647F" w:rsidP="00425A1C">
            <w:pPr>
              <w:rPr>
                <w:szCs w:val="18"/>
              </w:rPr>
            </w:pPr>
            <w:r w:rsidRPr="56C4290E">
              <w:rPr>
                <w:szCs w:val="18"/>
              </w:rPr>
              <w:t>Test Accuracy</w:t>
            </w:r>
          </w:p>
        </w:tc>
        <w:tc>
          <w:tcPr>
            <w:tcW w:w="4680" w:type="dxa"/>
          </w:tcPr>
          <w:p w14:paraId="3CCB868E" w14:textId="77777777" w:rsidR="00DE647F" w:rsidRDefault="00DE647F" w:rsidP="00425A1C">
            <w:pPr>
              <w:spacing w:line="259" w:lineRule="auto"/>
              <w:rPr>
                <w:rFonts w:ascii="Calibri" w:eastAsia="Calibri" w:hAnsi="Calibri" w:cs="Calibri"/>
                <w:szCs w:val="18"/>
              </w:rPr>
            </w:pPr>
            <w:r w:rsidRPr="56C4290E">
              <w:rPr>
                <w:rFonts w:ascii="Calibri" w:eastAsia="Calibri" w:hAnsi="Calibri" w:cs="Calibri"/>
                <w:szCs w:val="18"/>
              </w:rPr>
              <w:t>38%</w:t>
            </w:r>
          </w:p>
        </w:tc>
      </w:tr>
    </w:tbl>
    <w:p w14:paraId="7D828D05" w14:textId="77777777" w:rsidR="00DE647F" w:rsidRDefault="00DE647F" w:rsidP="00DE647F"/>
    <w:p w14:paraId="1468E850" w14:textId="77777777" w:rsidR="00DE647F" w:rsidRDefault="00DE647F" w:rsidP="00DE647F">
      <w:pPr>
        <w:rPr>
          <w:rFonts w:ascii="Calibri" w:eastAsia="Calibri" w:hAnsi="Calibri" w:cs="Calibri"/>
        </w:rPr>
      </w:pPr>
      <w:r w:rsidRPr="56C4290E">
        <w:rPr>
          <w:rFonts w:ascii="Calibri" w:eastAsia="Calibri" w:hAnsi="Calibri" w:cs="Calibri"/>
        </w:rPr>
        <w:t>Output table screen shot:</w:t>
      </w:r>
    </w:p>
    <w:p w14:paraId="17A50355" w14:textId="77777777" w:rsidR="00DE647F" w:rsidRDefault="00DE647F" w:rsidP="00DE647F">
      <w:r>
        <w:rPr>
          <w:noProof/>
        </w:rPr>
        <w:drawing>
          <wp:inline distT="0" distB="0" distL="0" distR="0" wp14:anchorId="0B0AFB41" wp14:editId="3F55B2BF">
            <wp:extent cx="3657600" cy="1790700"/>
            <wp:effectExtent l="0" t="0" r="0" b="0"/>
            <wp:docPr id="87512716" name="Picture 87512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12716"/>
                    <pic:cNvPicPr/>
                  </pic:nvPicPr>
                  <pic:blipFill>
                    <a:blip r:embed="rId33">
                      <a:extLst>
                        <a:ext uri="{28A0092B-C50C-407E-A947-70E740481C1C}">
                          <a14:useLocalDpi xmlns:a14="http://schemas.microsoft.com/office/drawing/2010/main" val="0"/>
                        </a:ext>
                      </a:extLst>
                    </a:blip>
                    <a:stretch>
                      <a:fillRect/>
                    </a:stretch>
                  </pic:blipFill>
                  <pic:spPr>
                    <a:xfrm>
                      <a:off x="0" y="0"/>
                      <a:ext cx="3657600" cy="1790700"/>
                    </a:xfrm>
                    <a:prstGeom prst="rect">
                      <a:avLst/>
                    </a:prstGeom>
                  </pic:spPr>
                </pic:pic>
              </a:graphicData>
            </a:graphic>
          </wp:inline>
        </w:drawing>
      </w:r>
    </w:p>
    <w:p w14:paraId="307D852F" w14:textId="77777777" w:rsidR="00DE647F" w:rsidRDefault="00DE647F" w:rsidP="00DE647F">
      <w:r>
        <w:br w:type="page"/>
      </w:r>
    </w:p>
    <w:p w14:paraId="5A6B237B" w14:textId="77777777" w:rsidR="00DE647F" w:rsidRDefault="00DE647F" w:rsidP="00DE647F">
      <w:r>
        <w:lastRenderedPageBreak/>
        <w:t>Appendix I</w:t>
      </w:r>
    </w:p>
    <w:tbl>
      <w:tblPr>
        <w:tblStyle w:val="TableGrid"/>
        <w:tblW w:w="0" w:type="auto"/>
        <w:tblLayout w:type="fixed"/>
        <w:tblLook w:val="04A0" w:firstRow="1" w:lastRow="0" w:firstColumn="1" w:lastColumn="0" w:noHBand="0" w:noVBand="1"/>
      </w:tblPr>
      <w:tblGrid>
        <w:gridCol w:w="4680"/>
        <w:gridCol w:w="4680"/>
      </w:tblGrid>
      <w:tr w:rsidR="00DE647F" w14:paraId="18ED074B" w14:textId="77777777" w:rsidTr="00425A1C">
        <w:tc>
          <w:tcPr>
            <w:tcW w:w="4680" w:type="dxa"/>
          </w:tcPr>
          <w:p w14:paraId="5B3D037E" w14:textId="77777777" w:rsidR="00DE647F" w:rsidRDefault="00DE647F" w:rsidP="00425A1C">
            <w:r w:rsidRPr="56C4290E">
              <w:rPr>
                <w:szCs w:val="18"/>
              </w:rPr>
              <w:t>Activation Function</w:t>
            </w:r>
          </w:p>
        </w:tc>
        <w:tc>
          <w:tcPr>
            <w:tcW w:w="4680" w:type="dxa"/>
          </w:tcPr>
          <w:p w14:paraId="4EBBE27F" w14:textId="77777777" w:rsidR="00DE647F" w:rsidRDefault="00DE647F" w:rsidP="00425A1C">
            <w:proofErr w:type="spellStart"/>
            <w:r w:rsidRPr="56C4290E">
              <w:rPr>
                <w:szCs w:val="18"/>
              </w:rPr>
              <w:t>ReLU</w:t>
            </w:r>
            <w:proofErr w:type="spellEnd"/>
          </w:p>
        </w:tc>
      </w:tr>
      <w:tr w:rsidR="00DE647F" w14:paraId="50BAC61A" w14:textId="77777777" w:rsidTr="00425A1C">
        <w:tc>
          <w:tcPr>
            <w:tcW w:w="4680" w:type="dxa"/>
          </w:tcPr>
          <w:p w14:paraId="583D83F6" w14:textId="77777777" w:rsidR="00DE647F" w:rsidRDefault="00DE647F" w:rsidP="00425A1C">
            <w:r w:rsidRPr="56C4290E">
              <w:rPr>
                <w:szCs w:val="18"/>
              </w:rPr>
              <w:t>Loss Function</w:t>
            </w:r>
          </w:p>
        </w:tc>
        <w:tc>
          <w:tcPr>
            <w:tcW w:w="4680" w:type="dxa"/>
          </w:tcPr>
          <w:p w14:paraId="4AFC6BA7" w14:textId="77777777" w:rsidR="00DE647F" w:rsidRDefault="00DE647F" w:rsidP="00425A1C">
            <w:r w:rsidRPr="56C4290E">
              <w:rPr>
                <w:szCs w:val="18"/>
              </w:rPr>
              <w:t>Cross Entropy Loss</w:t>
            </w:r>
          </w:p>
        </w:tc>
      </w:tr>
      <w:tr w:rsidR="00DE647F" w14:paraId="61D21AFB" w14:textId="77777777" w:rsidTr="00425A1C">
        <w:tc>
          <w:tcPr>
            <w:tcW w:w="4680" w:type="dxa"/>
          </w:tcPr>
          <w:p w14:paraId="284EA485" w14:textId="77777777" w:rsidR="00DE647F" w:rsidRDefault="00DE647F" w:rsidP="00425A1C">
            <w:r w:rsidRPr="56C4290E">
              <w:rPr>
                <w:szCs w:val="18"/>
              </w:rPr>
              <w:t>Optimizer</w:t>
            </w:r>
          </w:p>
        </w:tc>
        <w:tc>
          <w:tcPr>
            <w:tcW w:w="4680" w:type="dxa"/>
          </w:tcPr>
          <w:p w14:paraId="6C0A4A52" w14:textId="77777777" w:rsidR="00DE647F" w:rsidRDefault="00DE647F" w:rsidP="00425A1C">
            <w:pPr>
              <w:rPr>
                <w:szCs w:val="18"/>
                <w:highlight w:val="yellow"/>
              </w:rPr>
            </w:pPr>
            <w:r w:rsidRPr="56C4290E">
              <w:rPr>
                <w:szCs w:val="18"/>
              </w:rPr>
              <w:t>Adam</w:t>
            </w:r>
          </w:p>
        </w:tc>
      </w:tr>
      <w:tr w:rsidR="00DE647F" w14:paraId="2F556989" w14:textId="77777777" w:rsidTr="00425A1C">
        <w:tc>
          <w:tcPr>
            <w:tcW w:w="4680" w:type="dxa"/>
          </w:tcPr>
          <w:p w14:paraId="5461FE4D" w14:textId="77777777" w:rsidR="00DE647F" w:rsidRDefault="00DE647F" w:rsidP="00425A1C">
            <w:r w:rsidRPr="56C4290E">
              <w:rPr>
                <w:szCs w:val="18"/>
              </w:rPr>
              <w:t>Training Epochs</w:t>
            </w:r>
          </w:p>
        </w:tc>
        <w:tc>
          <w:tcPr>
            <w:tcW w:w="4680" w:type="dxa"/>
          </w:tcPr>
          <w:p w14:paraId="4E65B81F" w14:textId="77777777" w:rsidR="00DE647F" w:rsidRDefault="00DE647F" w:rsidP="00425A1C">
            <w:r w:rsidRPr="56C4290E">
              <w:rPr>
                <w:szCs w:val="18"/>
              </w:rPr>
              <w:t>200</w:t>
            </w:r>
          </w:p>
        </w:tc>
      </w:tr>
      <w:tr w:rsidR="00DE647F" w14:paraId="1CA75111" w14:textId="77777777" w:rsidTr="00425A1C">
        <w:tc>
          <w:tcPr>
            <w:tcW w:w="4680" w:type="dxa"/>
          </w:tcPr>
          <w:p w14:paraId="7ABE724D" w14:textId="77777777" w:rsidR="00DE647F" w:rsidRDefault="00DE647F" w:rsidP="00425A1C">
            <w:r w:rsidRPr="56C4290E">
              <w:rPr>
                <w:szCs w:val="18"/>
              </w:rPr>
              <w:t>Batch Size</w:t>
            </w:r>
          </w:p>
        </w:tc>
        <w:tc>
          <w:tcPr>
            <w:tcW w:w="4680" w:type="dxa"/>
          </w:tcPr>
          <w:p w14:paraId="7733E363" w14:textId="77777777" w:rsidR="00DE647F" w:rsidRDefault="00DE647F" w:rsidP="00425A1C">
            <w:r w:rsidRPr="56C4290E">
              <w:rPr>
                <w:szCs w:val="18"/>
              </w:rPr>
              <w:t>16</w:t>
            </w:r>
          </w:p>
        </w:tc>
      </w:tr>
      <w:tr w:rsidR="00DE647F" w14:paraId="51F309E0" w14:textId="77777777" w:rsidTr="00425A1C">
        <w:tc>
          <w:tcPr>
            <w:tcW w:w="4680" w:type="dxa"/>
          </w:tcPr>
          <w:p w14:paraId="59DDB5A4" w14:textId="77777777" w:rsidR="00DE647F" w:rsidRDefault="00DE647F" w:rsidP="00425A1C">
            <w:r w:rsidRPr="56C4290E">
              <w:rPr>
                <w:szCs w:val="18"/>
              </w:rPr>
              <w:t>Learning Rate</w:t>
            </w:r>
          </w:p>
        </w:tc>
        <w:tc>
          <w:tcPr>
            <w:tcW w:w="4680" w:type="dxa"/>
          </w:tcPr>
          <w:p w14:paraId="298E44D3" w14:textId="77777777" w:rsidR="00DE647F" w:rsidRDefault="00DE647F" w:rsidP="00425A1C">
            <w:r w:rsidRPr="56C4290E">
              <w:rPr>
                <w:szCs w:val="18"/>
              </w:rPr>
              <w:t>0.007</w:t>
            </w:r>
          </w:p>
        </w:tc>
      </w:tr>
      <w:tr w:rsidR="00DE647F" w14:paraId="0AD0CC76" w14:textId="77777777" w:rsidTr="00425A1C">
        <w:tc>
          <w:tcPr>
            <w:tcW w:w="4680" w:type="dxa"/>
          </w:tcPr>
          <w:p w14:paraId="73CEAB31" w14:textId="77777777" w:rsidR="00DE647F" w:rsidRDefault="00DE647F" w:rsidP="00425A1C">
            <w:r w:rsidRPr="56C4290E">
              <w:rPr>
                <w:szCs w:val="18"/>
              </w:rPr>
              <w:t>Number of Hidden Layers</w:t>
            </w:r>
          </w:p>
        </w:tc>
        <w:tc>
          <w:tcPr>
            <w:tcW w:w="4680" w:type="dxa"/>
          </w:tcPr>
          <w:p w14:paraId="5A8A6851" w14:textId="77777777" w:rsidR="00DE647F" w:rsidRDefault="00DE647F" w:rsidP="00425A1C">
            <w:r w:rsidRPr="56C4290E">
              <w:rPr>
                <w:szCs w:val="18"/>
              </w:rPr>
              <w:t>2</w:t>
            </w:r>
          </w:p>
        </w:tc>
      </w:tr>
      <w:tr w:rsidR="00DE647F" w14:paraId="2A084965" w14:textId="77777777" w:rsidTr="00425A1C">
        <w:tc>
          <w:tcPr>
            <w:tcW w:w="4680" w:type="dxa"/>
          </w:tcPr>
          <w:p w14:paraId="074086F7" w14:textId="77777777" w:rsidR="00DE647F" w:rsidRDefault="00DE647F" w:rsidP="00425A1C">
            <w:r w:rsidRPr="56C4290E">
              <w:rPr>
                <w:szCs w:val="18"/>
              </w:rPr>
              <w:t>Hidden Layers: Inputs and Outputs</w:t>
            </w:r>
          </w:p>
        </w:tc>
        <w:tc>
          <w:tcPr>
            <w:tcW w:w="4680" w:type="dxa"/>
          </w:tcPr>
          <w:p w14:paraId="518658C4" w14:textId="77777777" w:rsidR="00DE647F" w:rsidRDefault="00DE647F" w:rsidP="00425A1C">
            <w:r w:rsidRPr="56C4290E">
              <w:rPr>
                <w:szCs w:val="18"/>
              </w:rPr>
              <w:t>1: (1024) =&gt; (512) 2: (512) =&gt; (256)</w:t>
            </w:r>
          </w:p>
        </w:tc>
      </w:tr>
      <w:tr w:rsidR="00DE647F" w14:paraId="2E999AB7" w14:textId="77777777" w:rsidTr="00425A1C">
        <w:tc>
          <w:tcPr>
            <w:tcW w:w="4680" w:type="dxa"/>
          </w:tcPr>
          <w:p w14:paraId="1AF47AA4" w14:textId="77777777" w:rsidR="00DE647F" w:rsidRDefault="00DE647F" w:rsidP="00425A1C">
            <w:r w:rsidRPr="56C4290E">
              <w:rPr>
                <w:szCs w:val="18"/>
              </w:rPr>
              <w:t>Batch Normalization</w:t>
            </w:r>
          </w:p>
        </w:tc>
        <w:tc>
          <w:tcPr>
            <w:tcW w:w="4680" w:type="dxa"/>
          </w:tcPr>
          <w:p w14:paraId="30119BFA" w14:textId="77777777" w:rsidR="00DE647F" w:rsidRDefault="00DE647F" w:rsidP="00425A1C">
            <w:pPr>
              <w:rPr>
                <w:szCs w:val="18"/>
              </w:rPr>
            </w:pPr>
            <w:r w:rsidRPr="56C4290E">
              <w:rPr>
                <w:szCs w:val="18"/>
              </w:rPr>
              <w:t>Input Layer: 1024, Hidden Layer 1: 512, Hidden Layer 2: 256</w:t>
            </w:r>
          </w:p>
        </w:tc>
      </w:tr>
      <w:tr w:rsidR="00DE647F" w14:paraId="6E87B484" w14:textId="77777777" w:rsidTr="00425A1C">
        <w:tc>
          <w:tcPr>
            <w:tcW w:w="4680" w:type="dxa"/>
          </w:tcPr>
          <w:p w14:paraId="55D1309A" w14:textId="77777777" w:rsidR="00DE647F" w:rsidRDefault="00DE647F" w:rsidP="00425A1C">
            <w:r w:rsidRPr="56C4290E">
              <w:rPr>
                <w:szCs w:val="18"/>
              </w:rPr>
              <w:t>Early Stopping Patience</w:t>
            </w:r>
          </w:p>
        </w:tc>
        <w:tc>
          <w:tcPr>
            <w:tcW w:w="4680" w:type="dxa"/>
          </w:tcPr>
          <w:p w14:paraId="554260C8" w14:textId="77777777" w:rsidR="00DE647F" w:rsidRDefault="00DE647F" w:rsidP="00425A1C">
            <w:pPr>
              <w:rPr>
                <w:szCs w:val="18"/>
              </w:rPr>
            </w:pPr>
            <w:r w:rsidRPr="56C4290E">
              <w:rPr>
                <w:szCs w:val="18"/>
              </w:rPr>
              <w:t>-</w:t>
            </w:r>
          </w:p>
        </w:tc>
      </w:tr>
      <w:tr w:rsidR="00DE647F" w14:paraId="6E03456C" w14:textId="77777777" w:rsidTr="00425A1C">
        <w:tc>
          <w:tcPr>
            <w:tcW w:w="4680" w:type="dxa"/>
          </w:tcPr>
          <w:p w14:paraId="67252051" w14:textId="77777777" w:rsidR="00DE647F" w:rsidRDefault="00DE647F" w:rsidP="00425A1C">
            <w:r w:rsidRPr="56C4290E">
              <w:rPr>
                <w:szCs w:val="18"/>
              </w:rPr>
              <w:t>Drop Out Rate</w:t>
            </w:r>
          </w:p>
        </w:tc>
        <w:tc>
          <w:tcPr>
            <w:tcW w:w="4680" w:type="dxa"/>
          </w:tcPr>
          <w:p w14:paraId="1655A0B7" w14:textId="77777777" w:rsidR="00DE647F" w:rsidRDefault="00DE647F" w:rsidP="00425A1C">
            <w:pPr>
              <w:rPr>
                <w:szCs w:val="18"/>
              </w:rPr>
            </w:pPr>
            <w:r w:rsidRPr="56C4290E">
              <w:rPr>
                <w:szCs w:val="18"/>
              </w:rPr>
              <w:t>-</w:t>
            </w:r>
          </w:p>
        </w:tc>
      </w:tr>
      <w:tr w:rsidR="00DE647F" w14:paraId="29E9A20F" w14:textId="77777777" w:rsidTr="00425A1C">
        <w:tc>
          <w:tcPr>
            <w:tcW w:w="4680" w:type="dxa"/>
          </w:tcPr>
          <w:p w14:paraId="0E8B423D" w14:textId="77777777" w:rsidR="00DE647F" w:rsidRDefault="00DE647F" w:rsidP="00425A1C">
            <w:pPr>
              <w:rPr>
                <w:szCs w:val="18"/>
              </w:rPr>
            </w:pPr>
            <w:r w:rsidRPr="56C4290E">
              <w:rPr>
                <w:szCs w:val="18"/>
              </w:rPr>
              <w:t>Last Epoch Information</w:t>
            </w:r>
          </w:p>
        </w:tc>
        <w:tc>
          <w:tcPr>
            <w:tcW w:w="4680" w:type="dxa"/>
          </w:tcPr>
          <w:p w14:paraId="0F78D755" w14:textId="77777777" w:rsidR="00DE647F" w:rsidRDefault="00DE647F" w:rsidP="00425A1C">
            <w:pPr>
              <w:spacing w:after="160" w:line="259" w:lineRule="auto"/>
              <w:rPr>
                <w:rFonts w:ascii="Calibri" w:eastAsia="Calibri" w:hAnsi="Calibri" w:cs="Calibri"/>
                <w:szCs w:val="18"/>
              </w:rPr>
            </w:pPr>
            <w:r w:rsidRPr="56C4290E">
              <w:rPr>
                <w:rFonts w:ascii="Calibri" w:eastAsia="Calibri" w:hAnsi="Calibri" w:cs="Calibri"/>
                <w:szCs w:val="18"/>
              </w:rPr>
              <w:t>Epoch 200: | Train Loss: 0.19520 | Val Loss: 3.64504 | Train Acc: 96.667| Val Acc: 42.308</w:t>
            </w:r>
          </w:p>
        </w:tc>
      </w:tr>
      <w:tr w:rsidR="00DE647F" w14:paraId="23EFF9D2" w14:textId="77777777" w:rsidTr="00425A1C">
        <w:tc>
          <w:tcPr>
            <w:tcW w:w="4680" w:type="dxa"/>
          </w:tcPr>
          <w:p w14:paraId="02FAEC8C" w14:textId="77777777" w:rsidR="00DE647F" w:rsidRDefault="00DE647F" w:rsidP="00425A1C">
            <w:pPr>
              <w:rPr>
                <w:szCs w:val="18"/>
              </w:rPr>
            </w:pPr>
            <w:r w:rsidRPr="56C4290E">
              <w:rPr>
                <w:szCs w:val="18"/>
              </w:rPr>
              <w:t>Test Accuracy</w:t>
            </w:r>
          </w:p>
        </w:tc>
        <w:tc>
          <w:tcPr>
            <w:tcW w:w="4680" w:type="dxa"/>
          </w:tcPr>
          <w:p w14:paraId="6F517B31" w14:textId="77777777" w:rsidR="00DE647F" w:rsidRDefault="00DE647F" w:rsidP="00425A1C">
            <w:pPr>
              <w:spacing w:line="259" w:lineRule="auto"/>
              <w:rPr>
                <w:rFonts w:ascii="Calibri" w:eastAsia="Calibri" w:hAnsi="Calibri" w:cs="Calibri"/>
                <w:szCs w:val="18"/>
              </w:rPr>
            </w:pPr>
            <w:r w:rsidRPr="56C4290E">
              <w:rPr>
                <w:rFonts w:ascii="Calibri" w:eastAsia="Calibri" w:hAnsi="Calibri" w:cs="Calibri"/>
                <w:szCs w:val="18"/>
              </w:rPr>
              <w:t>42%</w:t>
            </w:r>
          </w:p>
        </w:tc>
      </w:tr>
    </w:tbl>
    <w:p w14:paraId="484FB0CD" w14:textId="77777777" w:rsidR="00DE647F" w:rsidRDefault="00DE647F" w:rsidP="00DE647F"/>
    <w:p w14:paraId="343E7533" w14:textId="77777777" w:rsidR="00DE647F" w:rsidRDefault="00DE647F" w:rsidP="00DE647F">
      <w:pPr>
        <w:rPr>
          <w:rFonts w:ascii="Calibri" w:eastAsia="Calibri" w:hAnsi="Calibri" w:cs="Calibri"/>
        </w:rPr>
      </w:pPr>
      <w:r w:rsidRPr="56C4290E">
        <w:rPr>
          <w:rFonts w:ascii="Calibri" w:eastAsia="Calibri" w:hAnsi="Calibri" w:cs="Calibri"/>
        </w:rPr>
        <w:t>Output table screen shot:</w:t>
      </w:r>
    </w:p>
    <w:p w14:paraId="5B22FF5D" w14:textId="77777777" w:rsidR="00DE647F" w:rsidRDefault="00DE647F" w:rsidP="00DE647F">
      <w:pPr>
        <w:rPr>
          <w:rFonts w:ascii="Calibri" w:eastAsia="Calibri" w:hAnsi="Calibri" w:cs="Calibri"/>
        </w:rPr>
      </w:pPr>
      <w:r>
        <w:rPr>
          <w:noProof/>
        </w:rPr>
        <w:drawing>
          <wp:inline distT="0" distB="0" distL="0" distR="0" wp14:anchorId="55B723D3" wp14:editId="6DE638B4">
            <wp:extent cx="3686175" cy="1771650"/>
            <wp:effectExtent l="0" t="0" r="0" b="0"/>
            <wp:docPr id="1749836460" name="Picture 1749836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9836460"/>
                    <pic:cNvPicPr/>
                  </pic:nvPicPr>
                  <pic:blipFill>
                    <a:blip r:embed="rId34">
                      <a:extLst>
                        <a:ext uri="{28A0092B-C50C-407E-A947-70E740481C1C}">
                          <a14:useLocalDpi xmlns:a14="http://schemas.microsoft.com/office/drawing/2010/main" val="0"/>
                        </a:ext>
                      </a:extLst>
                    </a:blip>
                    <a:stretch>
                      <a:fillRect/>
                    </a:stretch>
                  </pic:blipFill>
                  <pic:spPr>
                    <a:xfrm>
                      <a:off x="0" y="0"/>
                      <a:ext cx="3686175" cy="1771650"/>
                    </a:xfrm>
                    <a:prstGeom prst="rect">
                      <a:avLst/>
                    </a:prstGeom>
                  </pic:spPr>
                </pic:pic>
              </a:graphicData>
            </a:graphic>
          </wp:inline>
        </w:drawing>
      </w:r>
    </w:p>
    <w:p w14:paraId="68AB8AD1" w14:textId="77777777" w:rsidR="00DE647F" w:rsidRDefault="00DE647F" w:rsidP="00DE647F">
      <w:r>
        <w:br w:type="page"/>
      </w:r>
    </w:p>
    <w:p w14:paraId="17F973AE" w14:textId="77777777" w:rsidR="00DE647F" w:rsidRDefault="00DE647F" w:rsidP="00DE647F">
      <w:r>
        <w:lastRenderedPageBreak/>
        <w:t>Appendix J</w:t>
      </w:r>
    </w:p>
    <w:tbl>
      <w:tblPr>
        <w:tblStyle w:val="TableGrid"/>
        <w:tblW w:w="0" w:type="auto"/>
        <w:tblLayout w:type="fixed"/>
        <w:tblLook w:val="04A0" w:firstRow="1" w:lastRow="0" w:firstColumn="1" w:lastColumn="0" w:noHBand="0" w:noVBand="1"/>
      </w:tblPr>
      <w:tblGrid>
        <w:gridCol w:w="4680"/>
        <w:gridCol w:w="4680"/>
      </w:tblGrid>
      <w:tr w:rsidR="00DE647F" w14:paraId="602F6707" w14:textId="77777777" w:rsidTr="00425A1C">
        <w:tc>
          <w:tcPr>
            <w:tcW w:w="4680" w:type="dxa"/>
          </w:tcPr>
          <w:p w14:paraId="57D7A86F" w14:textId="77777777" w:rsidR="00DE647F" w:rsidRDefault="00DE647F" w:rsidP="00425A1C">
            <w:r w:rsidRPr="56C4290E">
              <w:rPr>
                <w:szCs w:val="18"/>
              </w:rPr>
              <w:t>Activation Function</w:t>
            </w:r>
          </w:p>
        </w:tc>
        <w:tc>
          <w:tcPr>
            <w:tcW w:w="4680" w:type="dxa"/>
          </w:tcPr>
          <w:p w14:paraId="07659C72" w14:textId="77777777" w:rsidR="00DE647F" w:rsidRDefault="00DE647F" w:rsidP="00425A1C">
            <w:proofErr w:type="spellStart"/>
            <w:r w:rsidRPr="56C4290E">
              <w:rPr>
                <w:szCs w:val="18"/>
              </w:rPr>
              <w:t>ReLU</w:t>
            </w:r>
            <w:proofErr w:type="spellEnd"/>
          </w:p>
        </w:tc>
      </w:tr>
      <w:tr w:rsidR="00DE647F" w14:paraId="7032AE8A" w14:textId="77777777" w:rsidTr="00425A1C">
        <w:tc>
          <w:tcPr>
            <w:tcW w:w="4680" w:type="dxa"/>
          </w:tcPr>
          <w:p w14:paraId="1590586E" w14:textId="77777777" w:rsidR="00DE647F" w:rsidRDefault="00DE647F" w:rsidP="00425A1C">
            <w:r w:rsidRPr="56C4290E">
              <w:rPr>
                <w:szCs w:val="18"/>
              </w:rPr>
              <w:t>Loss Function</w:t>
            </w:r>
          </w:p>
        </w:tc>
        <w:tc>
          <w:tcPr>
            <w:tcW w:w="4680" w:type="dxa"/>
          </w:tcPr>
          <w:p w14:paraId="5D9D221E" w14:textId="77777777" w:rsidR="00DE647F" w:rsidRDefault="00DE647F" w:rsidP="00425A1C">
            <w:r w:rsidRPr="56C4290E">
              <w:rPr>
                <w:szCs w:val="18"/>
              </w:rPr>
              <w:t>Cross Entropy Loss</w:t>
            </w:r>
          </w:p>
        </w:tc>
      </w:tr>
      <w:tr w:rsidR="00DE647F" w14:paraId="17E995AE" w14:textId="77777777" w:rsidTr="00425A1C">
        <w:tc>
          <w:tcPr>
            <w:tcW w:w="4680" w:type="dxa"/>
          </w:tcPr>
          <w:p w14:paraId="635ED593" w14:textId="77777777" w:rsidR="00DE647F" w:rsidRDefault="00DE647F" w:rsidP="00425A1C">
            <w:r w:rsidRPr="56C4290E">
              <w:rPr>
                <w:szCs w:val="18"/>
              </w:rPr>
              <w:t>Optimizer</w:t>
            </w:r>
          </w:p>
        </w:tc>
        <w:tc>
          <w:tcPr>
            <w:tcW w:w="4680" w:type="dxa"/>
          </w:tcPr>
          <w:p w14:paraId="4834428A" w14:textId="77777777" w:rsidR="00DE647F" w:rsidRDefault="00DE647F" w:rsidP="00425A1C">
            <w:pPr>
              <w:rPr>
                <w:szCs w:val="18"/>
                <w:highlight w:val="yellow"/>
              </w:rPr>
            </w:pPr>
            <w:r w:rsidRPr="56C4290E">
              <w:rPr>
                <w:szCs w:val="18"/>
              </w:rPr>
              <w:t>Adam</w:t>
            </w:r>
          </w:p>
        </w:tc>
      </w:tr>
      <w:tr w:rsidR="00DE647F" w14:paraId="6AE8B2CA" w14:textId="77777777" w:rsidTr="00425A1C">
        <w:tc>
          <w:tcPr>
            <w:tcW w:w="4680" w:type="dxa"/>
          </w:tcPr>
          <w:p w14:paraId="771FFD1D" w14:textId="77777777" w:rsidR="00DE647F" w:rsidRDefault="00DE647F" w:rsidP="00425A1C">
            <w:r w:rsidRPr="56C4290E">
              <w:rPr>
                <w:szCs w:val="18"/>
              </w:rPr>
              <w:t>Training Epochs</w:t>
            </w:r>
          </w:p>
        </w:tc>
        <w:tc>
          <w:tcPr>
            <w:tcW w:w="4680" w:type="dxa"/>
          </w:tcPr>
          <w:p w14:paraId="213E37A0" w14:textId="77777777" w:rsidR="00DE647F" w:rsidRDefault="00DE647F" w:rsidP="00425A1C">
            <w:r w:rsidRPr="56C4290E">
              <w:rPr>
                <w:szCs w:val="18"/>
              </w:rPr>
              <w:t>200</w:t>
            </w:r>
          </w:p>
        </w:tc>
      </w:tr>
      <w:tr w:rsidR="00DE647F" w14:paraId="1FEF3201" w14:textId="77777777" w:rsidTr="00425A1C">
        <w:tc>
          <w:tcPr>
            <w:tcW w:w="4680" w:type="dxa"/>
          </w:tcPr>
          <w:p w14:paraId="7C1FDC07" w14:textId="77777777" w:rsidR="00DE647F" w:rsidRDefault="00DE647F" w:rsidP="00425A1C">
            <w:r w:rsidRPr="56C4290E">
              <w:rPr>
                <w:szCs w:val="18"/>
              </w:rPr>
              <w:t>Batch Size</w:t>
            </w:r>
          </w:p>
        </w:tc>
        <w:tc>
          <w:tcPr>
            <w:tcW w:w="4680" w:type="dxa"/>
          </w:tcPr>
          <w:p w14:paraId="6D48E111" w14:textId="77777777" w:rsidR="00DE647F" w:rsidRDefault="00DE647F" w:rsidP="00425A1C">
            <w:r w:rsidRPr="56C4290E">
              <w:rPr>
                <w:szCs w:val="18"/>
              </w:rPr>
              <w:t>16</w:t>
            </w:r>
          </w:p>
        </w:tc>
      </w:tr>
      <w:tr w:rsidR="00DE647F" w14:paraId="57651D1F" w14:textId="77777777" w:rsidTr="00425A1C">
        <w:tc>
          <w:tcPr>
            <w:tcW w:w="4680" w:type="dxa"/>
          </w:tcPr>
          <w:p w14:paraId="365E0856" w14:textId="77777777" w:rsidR="00DE647F" w:rsidRDefault="00DE647F" w:rsidP="00425A1C">
            <w:r w:rsidRPr="56C4290E">
              <w:rPr>
                <w:szCs w:val="18"/>
              </w:rPr>
              <w:t>Learning Rate</w:t>
            </w:r>
          </w:p>
        </w:tc>
        <w:tc>
          <w:tcPr>
            <w:tcW w:w="4680" w:type="dxa"/>
          </w:tcPr>
          <w:p w14:paraId="50729904" w14:textId="77777777" w:rsidR="00DE647F" w:rsidRDefault="00DE647F" w:rsidP="00425A1C">
            <w:r w:rsidRPr="56C4290E">
              <w:rPr>
                <w:szCs w:val="18"/>
              </w:rPr>
              <w:t>0.0007</w:t>
            </w:r>
          </w:p>
        </w:tc>
      </w:tr>
      <w:tr w:rsidR="00DE647F" w14:paraId="6851156F" w14:textId="77777777" w:rsidTr="00425A1C">
        <w:tc>
          <w:tcPr>
            <w:tcW w:w="4680" w:type="dxa"/>
          </w:tcPr>
          <w:p w14:paraId="5D1B12F7" w14:textId="77777777" w:rsidR="00DE647F" w:rsidRDefault="00DE647F" w:rsidP="00425A1C">
            <w:r w:rsidRPr="56C4290E">
              <w:rPr>
                <w:szCs w:val="18"/>
              </w:rPr>
              <w:t>Number of Hidden Layers</w:t>
            </w:r>
          </w:p>
        </w:tc>
        <w:tc>
          <w:tcPr>
            <w:tcW w:w="4680" w:type="dxa"/>
          </w:tcPr>
          <w:p w14:paraId="72B36C5D" w14:textId="77777777" w:rsidR="00DE647F" w:rsidRDefault="00DE647F" w:rsidP="00425A1C">
            <w:r w:rsidRPr="56C4290E">
              <w:rPr>
                <w:szCs w:val="18"/>
              </w:rPr>
              <w:t>2</w:t>
            </w:r>
          </w:p>
        </w:tc>
      </w:tr>
      <w:tr w:rsidR="00DE647F" w14:paraId="637A464A" w14:textId="77777777" w:rsidTr="00425A1C">
        <w:tc>
          <w:tcPr>
            <w:tcW w:w="4680" w:type="dxa"/>
          </w:tcPr>
          <w:p w14:paraId="09B021AA" w14:textId="77777777" w:rsidR="00DE647F" w:rsidRDefault="00DE647F" w:rsidP="00425A1C">
            <w:r w:rsidRPr="56C4290E">
              <w:rPr>
                <w:szCs w:val="18"/>
              </w:rPr>
              <w:t>Hidden Layers: Inputs and Outputs</w:t>
            </w:r>
          </w:p>
        </w:tc>
        <w:tc>
          <w:tcPr>
            <w:tcW w:w="4680" w:type="dxa"/>
          </w:tcPr>
          <w:p w14:paraId="45081E2C" w14:textId="77777777" w:rsidR="00DE647F" w:rsidRDefault="00DE647F" w:rsidP="00425A1C">
            <w:r w:rsidRPr="56C4290E">
              <w:rPr>
                <w:szCs w:val="18"/>
              </w:rPr>
              <w:t>1: (256) =&gt; (128) 2: (128) =&gt; (64)</w:t>
            </w:r>
          </w:p>
        </w:tc>
      </w:tr>
      <w:tr w:rsidR="00DE647F" w14:paraId="1F557B47" w14:textId="77777777" w:rsidTr="00425A1C">
        <w:tc>
          <w:tcPr>
            <w:tcW w:w="4680" w:type="dxa"/>
          </w:tcPr>
          <w:p w14:paraId="64E76996" w14:textId="77777777" w:rsidR="00DE647F" w:rsidRDefault="00DE647F" w:rsidP="00425A1C">
            <w:r w:rsidRPr="56C4290E">
              <w:rPr>
                <w:szCs w:val="18"/>
              </w:rPr>
              <w:t>Batch Normalization</w:t>
            </w:r>
          </w:p>
        </w:tc>
        <w:tc>
          <w:tcPr>
            <w:tcW w:w="4680" w:type="dxa"/>
          </w:tcPr>
          <w:p w14:paraId="1CCA7E21" w14:textId="77777777" w:rsidR="00DE647F" w:rsidRDefault="00DE647F" w:rsidP="00425A1C">
            <w:pPr>
              <w:rPr>
                <w:szCs w:val="18"/>
              </w:rPr>
            </w:pPr>
            <w:r w:rsidRPr="56C4290E">
              <w:rPr>
                <w:szCs w:val="18"/>
              </w:rPr>
              <w:t>Input Layer: 256, Hidden Layer 1: 128, Hidden Layer 2: 64</w:t>
            </w:r>
          </w:p>
        </w:tc>
      </w:tr>
      <w:tr w:rsidR="00DE647F" w14:paraId="0DC867B6" w14:textId="77777777" w:rsidTr="00425A1C">
        <w:tc>
          <w:tcPr>
            <w:tcW w:w="4680" w:type="dxa"/>
          </w:tcPr>
          <w:p w14:paraId="2D670A9E" w14:textId="77777777" w:rsidR="00DE647F" w:rsidRDefault="00DE647F" w:rsidP="00425A1C">
            <w:r w:rsidRPr="56C4290E">
              <w:rPr>
                <w:szCs w:val="18"/>
              </w:rPr>
              <w:t>Early Stopping Patience</w:t>
            </w:r>
          </w:p>
        </w:tc>
        <w:tc>
          <w:tcPr>
            <w:tcW w:w="4680" w:type="dxa"/>
          </w:tcPr>
          <w:p w14:paraId="650F0F3C" w14:textId="77777777" w:rsidR="00DE647F" w:rsidRDefault="00DE647F" w:rsidP="00425A1C">
            <w:pPr>
              <w:rPr>
                <w:szCs w:val="18"/>
              </w:rPr>
            </w:pPr>
            <w:r w:rsidRPr="56C4290E">
              <w:rPr>
                <w:szCs w:val="18"/>
              </w:rPr>
              <w:t>-</w:t>
            </w:r>
          </w:p>
        </w:tc>
      </w:tr>
      <w:tr w:rsidR="00DE647F" w14:paraId="3D689775" w14:textId="77777777" w:rsidTr="00425A1C">
        <w:tc>
          <w:tcPr>
            <w:tcW w:w="4680" w:type="dxa"/>
          </w:tcPr>
          <w:p w14:paraId="5C3F6EB5" w14:textId="77777777" w:rsidR="00DE647F" w:rsidRDefault="00DE647F" w:rsidP="00425A1C">
            <w:r w:rsidRPr="56C4290E">
              <w:rPr>
                <w:szCs w:val="18"/>
              </w:rPr>
              <w:t>Drop Out Rate</w:t>
            </w:r>
          </w:p>
        </w:tc>
        <w:tc>
          <w:tcPr>
            <w:tcW w:w="4680" w:type="dxa"/>
          </w:tcPr>
          <w:p w14:paraId="0886FB6F" w14:textId="77777777" w:rsidR="00DE647F" w:rsidRDefault="00DE647F" w:rsidP="00425A1C">
            <w:pPr>
              <w:rPr>
                <w:szCs w:val="18"/>
              </w:rPr>
            </w:pPr>
            <w:r w:rsidRPr="56C4290E">
              <w:rPr>
                <w:szCs w:val="18"/>
              </w:rPr>
              <w:t>-</w:t>
            </w:r>
          </w:p>
        </w:tc>
      </w:tr>
      <w:tr w:rsidR="00DE647F" w14:paraId="7728FE3D" w14:textId="77777777" w:rsidTr="00425A1C">
        <w:tc>
          <w:tcPr>
            <w:tcW w:w="4680" w:type="dxa"/>
          </w:tcPr>
          <w:p w14:paraId="70873DF1" w14:textId="77777777" w:rsidR="00DE647F" w:rsidRDefault="00DE647F" w:rsidP="00425A1C">
            <w:pPr>
              <w:rPr>
                <w:szCs w:val="18"/>
              </w:rPr>
            </w:pPr>
            <w:r w:rsidRPr="56C4290E">
              <w:rPr>
                <w:szCs w:val="18"/>
              </w:rPr>
              <w:t>Last Epoch Information</w:t>
            </w:r>
          </w:p>
        </w:tc>
        <w:tc>
          <w:tcPr>
            <w:tcW w:w="4680" w:type="dxa"/>
          </w:tcPr>
          <w:p w14:paraId="0F60299C" w14:textId="77777777" w:rsidR="00DE647F" w:rsidRDefault="00DE647F" w:rsidP="00425A1C">
            <w:pPr>
              <w:spacing w:after="160" w:line="259" w:lineRule="auto"/>
              <w:rPr>
                <w:rFonts w:ascii="Calibri" w:eastAsia="Calibri" w:hAnsi="Calibri" w:cs="Calibri"/>
                <w:szCs w:val="18"/>
              </w:rPr>
            </w:pPr>
            <w:r w:rsidRPr="56C4290E">
              <w:rPr>
                <w:rFonts w:ascii="Calibri" w:eastAsia="Calibri" w:hAnsi="Calibri" w:cs="Calibri"/>
                <w:szCs w:val="18"/>
              </w:rPr>
              <w:t>Epoch 200: | Train Loss: 0.14128 | Val Loss: 2.63619 | Train Acc: 100.000| Val Acc: 34.615</w:t>
            </w:r>
          </w:p>
        </w:tc>
      </w:tr>
      <w:tr w:rsidR="00DE647F" w14:paraId="2F3CD6F3" w14:textId="77777777" w:rsidTr="00425A1C">
        <w:tc>
          <w:tcPr>
            <w:tcW w:w="4680" w:type="dxa"/>
          </w:tcPr>
          <w:p w14:paraId="7AAE6FAE" w14:textId="77777777" w:rsidR="00DE647F" w:rsidRDefault="00DE647F" w:rsidP="00425A1C">
            <w:pPr>
              <w:rPr>
                <w:szCs w:val="18"/>
              </w:rPr>
            </w:pPr>
            <w:r w:rsidRPr="56C4290E">
              <w:rPr>
                <w:szCs w:val="18"/>
              </w:rPr>
              <w:t>Test Accuracy</w:t>
            </w:r>
          </w:p>
        </w:tc>
        <w:tc>
          <w:tcPr>
            <w:tcW w:w="4680" w:type="dxa"/>
          </w:tcPr>
          <w:p w14:paraId="10FF5A6E" w14:textId="77777777" w:rsidR="00DE647F" w:rsidRDefault="00DE647F" w:rsidP="00425A1C">
            <w:pPr>
              <w:spacing w:line="259" w:lineRule="auto"/>
              <w:rPr>
                <w:rFonts w:ascii="Calibri" w:eastAsia="Calibri" w:hAnsi="Calibri" w:cs="Calibri"/>
                <w:szCs w:val="18"/>
              </w:rPr>
            </w:pPr>
            <w:r w:rsidRPr="56C4290E">
              <w:rPr>
                <w:rFonts w:ascii="Calibri" w:eastAsia="Calibri" w:hAnsi="Calibri" w:cs="Calibri"/>
                <w:szCs w:val="18"/>
              </w:rPr>
              <w:t>39%</w:t>
            </w:r>
          </w:p>
        </w:tc>
      </w:tr>
    </w:tbl>
    <w:p w14:paraId="4C0EE977" w14:textId="77777777" w:rsidR="00DE647F" w:rsidRDefault="00DE647F" w:rsidP="00DE647F"/>
    <w:p w14:paraId="731F551E" w14:textId="77777777" w:rsidR="00DE647F" w:rsidRDefault="00DE647F" w:rsidP="00DE647F">
      <w:pPr>
        <w:rPr>
          <w:rFonts w:ascii="Calibri" w:eastAsia="Calibri" w:hAnsi="Calibri" w:cs="Calibri"/>
        </w:rPr>
      </w:pPr>
      <w:r w:rsidRPr="56C4290E">
        <w:rPr>
          <w:rFonts w:ascii="Calibri" w:eastAsia="Calibri" w:hAnsi="Calibri" w:cs="Calibri"/>
        </w:rPr>
        <w:t>Output table screen shot:</w:t>
      </w:r>
    </w:p>
    <w:p w14:paraId="14114667" w14:textId="77777777" w:rsidR="00DE647F" w:rsidRDefault="00DE647F" w:rsidP="00DE647F">
      <w:pPr>
        <w:rPr>
          <w:rFonts w:ascii="Calibri" w:eastAsia="Calibri" w:hAnsi="Calibri" w:cs="Calibri"/>
        </w:rPr>
      </w:pPr>
      <w:r>
        <w:rPr>
          <w:noProof/>
        </w:rPr>
        <w:drawing>
          <wp:inline distT="0" distB="0" distL="0" distR="0" wp14:anchorId="341A568A" wp14:editId="7176BD6D">
            <wp:extent cx="3743325" cy="1800225"/>
            <wp:effectExtent l="0" t="0" r="0" b="0"/>
            <wp:docPr id="1070313870" name="Picture 1070313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313870"/>
                    <pic:cNvPicPr/>
                  </pic:nvPicPr>
                  <pic:blipFill>
                    <a:blip r:embed="rId35">
                      <a:extLst>
                        <a:ext uri="{28A0092B-C50C-407E-A947-70E740481C1C}">
                          <a14:useLocalDpi xmlns:a14="http://schemas.microsoft.com/office/drawing/2010/main" val="0"/>
                        </a:ext>
                      </a:extLst>
                    </a:blip>
                    <a:stretch>
                      <a:fillRect/>
                    </a:stretch>
                  </pic:blipFill>
                  <pic:spPr>
                    <a:xfrm>
                      <a:off x="0" y="0"/>
                      <a:ext cx="3743325" cy="1800225"/>
                    </a:xfrm>
                    <a:prstGeom prst="rect">
                      <a:avLst/>
                    </a:prstGeom>
                  </pic:spPr>
                </pic:pic>
              </a:graphicData>
            </a:graphic>
          </wp:inline>
        </w:drawing>
      </w:r>
    </w:p>
    <w:p w14:paraId="75C6A379" w14:textId="77777777" w:rsidR="00DE647F" w:rsidRDefault="00DE647F" w:rsidP="00DE647F">
      <w:r>
        <w:br w:type="page"/>
      </w:r>
    </w:p>
    <w:p w14:paraId="607A52CA" w14:textId="77777777" w:rsidR="00DE647F" w:rsidRDefault="00DE647F" w:rsidP="00DE647F">
      <w:r>
        <w:lastRenderedPageBreak/>
        <w:t>Appendix K</w:t>
      </w:r>
    </w:p>
    <w:tbl>
      <w:tblPr>
        <w:tblStyle w:val="TableGrid"/>
        <w:tblW w:w="0" w:type="auto"/>
        <w:tblLayout w:type="fixed"/>
        <w:tblLook w:val="04A0" w:firstRow="1" w:lastRow="0" w:firstColumn="1" w:lastColumn="0" w:noHBand="0" w:noVBand="1"/>
      </w:tblPr>
      <w:tblGrid>
        <w:gridCol w:w="4680"/>
        <w:gridCol w:w="4680"/>
      </w:tblGrid>
      <w:tr w:rsidR="00DE647F" w14:paraId="7B3A33F2" w14:textId="77777777" w:rsidTr="00425A1C">
        <w:tc>
          <w:tcPr>
            <w:tcW w:w="4680" w:type="dxa"/>
          </w:tcPr>
          <w:p w14:paraId="4FC6F6B5" w14:textId="77777777" w:rsidR="00DE647F" w:rsidRDefault="00DE647F" w:rsidP="00425A1C">
            <w:r w:rsidRPr="56C4290E">
              <w:rPr>
                <w:szCs w:val="18"/>
              </w:rPr>
              <w:t>Activation Function</w:t>
            </w:r>
          </w:p>
        </w:tc>
        <w:tc>
          <w:tcPr>
            <w:tcW w:w="4680" w:type="dxa"/>
          </w:tcPr>
          <w:p w14:paraId="1EF36A1A" w14:textId="77777777" w:rsidR="00DE647F" w:rsidRDefault="00DE647F" w:rsidP="00425A1C">
            <w:proofErr w:type="spellStart"/>
            <w:r w:rsidRPr="56C4290E">
              <w:rPr>
                <w:szCs w:val="18"/>
              </w:rPr>
              <w:t>ReLU</w:t>
            </w:r>
            <w:proofErr w:type="spellEnd"/>
          </w:p>
        </w:tc>
      </w:tr>
      <w:tr w:rsidR="00DE647F" w14:paraId="316CC5F0" w14:textId="77777777" w:rsidTr="00425A1C">
        <w:tc>
          <w:tcPr>
            <w:tcW w:w="4680" w:type="dxa"/>
          </w:tcPr>
          <w:p w14:paraId="02E7B637" w14:textId="77777777" w:rsidR="00DE647F" w:rsidRDefault="00DE647F" w:rsidP="00425A1C">
            <w:r w:rsidRPr="56C4290E">
              <w:rPr>
                <w:szCs w:val="18"/>
              </w:rPr>
              <w:t>Loss Function</w:t>
            </w:r>
          </w:p>
        </w:tc>
        <w:tc>
          <w:tcPr>
            <w:tcW w:w="4680" w:type="dxa"/>
          </w:tcPr>
          <w:p w14:paraId="0E4613A8" w14:textId="77777777" w:rsidR="00DE647F" w:rsidRDefault="00DE647F" w:rsidP="00425A1C">
            <w:r w:rsidRPr="56C4290E">
              <w:rPr>
                <w:szCs w:val="18"/>
              </w:rPr>
              <w:t>Cross Entropy Loss</w:t>
            </w:r>
          </w:p>
        </w:tc>
      </w:tr>
      <w:tr w:rsidR="00DE647F" w14:paraId="4A7F1950" w14:textId="77777777" w:rsidTr="00425A1C">
        <w:tc>
          <w:tcPr>
            <w:tcW w:w="4680" w:type="dxa"/>
          </w:tcPr>
          <w:p w14:paraId="34F2519E" w14:textId="77777777" w:rsidR="00DE647F" w:rsidRDefault="00DE647F" w:rsidP="00425A1C">
            <w:r w:rsidRPr="56C4290E">
              <w:rPr>
                <w:szCs w:val="18"/>
              </w:rPr>
              <w:t>Optimizer</w:t>
            </w:r>
          </w:p>
        </w:tc>
        <w:tc>
          <w:tcPr>
            <w:tcW w:w="4680" w:type="dxa"/>
          </w:tcPr>
          <w:p w14:paraId="4F31F489" w14:textId="77777777" w:rsidR="00DE647F" w:rsidRDefault="00DE647F" w:rsidP="00425A1C">
            <w:pPr>
              <w:rPr>
                <w:szCs w:val="18"/>
                <w:highlight w:val="yellow"/>
              </w:rPr>
            </w:pPr>
            <w:r w:rsidRPr="56C4290E">
              <w:rPr>
                <w:szCs w:val="18"/>
              </w:rPr>
              <w:t>Adam</w:t>
            </w:r>
          </w:p>
        </w:tc>
      </w:tr>
      <w:tr w:rsidR="00DE647F" w14:paraId="5A049CF9" w14:textId="77777777" w:rsidTr="00425A1C">
        <w:tc>
          <w:tcPr>
            <w:tcW w:w="4680" w:type="dxa"/>
          </w:tcPr>
          <w:p w14:paraId="08FB0156" w14:textId="77777777" w:rsidR="00DE647F" w:rsidRDefault="00DE647F" w:rsidP="00425A1C">
            <w:r w:rsidRPr="56C4290E">
              <w:rPr>
                <w:szCs w:val="18"/>
              </w:rPr>
              <w:t>Training Epochs</w:t>
            </w:r>
          </w:p>
        </w:tc>
        <w:tc>
          <w:tcPr>
            <w:tcW w:w="4680" w:type="dxa"/>
          </w:tcPr>
          <w:p w14:paraId="206EE99B" w14:textId="77777777" w:rsidR="00DE647F" w:rsidRDefault="00DE647F" w:rsidP="00425A1C">
            <w:r w:rsidRPr="56C4290E">
              <w:rPr>
                <w:szCs w:val="18"/>
              </w:rPr>
              <w:t>200</w:t>
            </w:r>
          </w:p>
        </w:tc>
      </w:tr>
      <w:tr w:rsidR="00DE647F" w14:paraId="5326BD2D" w14:textId="77777777" w:rsidTr="00425A1C">
        <w:tc>
          <w:tcPr>
            <w:tcW w:w="4680" w:type="dxa"/>
          </w:tcPr>
          <w:p w14:paraId="7E06E919" w14:textId="77777777" w:rsidR="00DE647F" w:rsidRDefault="00DE647F" w:rsidP="00425A1C">
            <w:r w:rsidRPr="56C4290E">
              <w:rPr>
                <w:szCs w:val="18"/>
              </w:rPr>
              <w:t>Batch Size</w:t>
            </w:r>
          </w:p>
        </w:tc>
        <w:tc>
          <w:tcPr>
            <w:tcW w:w="4680" w:type="dxa"/>
          </w:tcPr>
          <w:p w14:paraId="6A2972D1" w14:textId="77777777" w:rsidR="00DE647F" w:rsidRDefault="00DE647F" w:rsidP="00425A1C">
            <w:r w:rsidRPr="56C4290E">
              <w:rPr>
                <w:szCs w:val="18"/>
              </w:rPr>
              <w:t>16</w:t>
            </w:r>
          </w:p>
        </w:tc>
      </w:tr>
      <w:tr w:rsidR="00DE647F" w14:paraId="02481316" w14:textId="77777777" w:rsidTr="00425A1C">
        <w:tc>
          <w:tcPr>
            <w:tcW w:w="4680" w:type="dxa"/>
          </w:tcPr>
          <w:p w14:paraId="10344DDA" w14:textId="77777777" w:rsidR="00DE647F" w:rsidRDefault="00DE647F" w:rsidP="00425A1C">
            <w:r w:rsidRPr="56C4290E">
              <w:rPr>
                <w:szCs w:val="18"/>
              </w:rPr>
              <w:t>Learning Rate</w:t>
            </w:r>
          </w:p>
        </w:tc>
        <w:tc>
          <w:tcPr>
            <w:tcW w:w="4680" w:type="dxa"/>
          </w:tcPr>
          <w:p w14:paraId="419B6A41" w14:textId="77777777" w:rsidR="00DE647F" w:rsidRDefault="00DE647F" w:rsidP="00425A1C">
            <w:r w:rsidRPr="56C4290E">
              <w:rPr>
                <w:szCs w:val="18"/>
              </w:rPr>
              <w:t>0.0007</w:t>
            </w:r>
          </w:p>
        </w:tc>
      </w:tr>
      <w:tr w:rsidR="00DE647F" w14:paraId="07BDD0A3" w14:textId="77777777" w:rsidTr="00425A1C">
        <w:tc>
          <w:tcPr>
            <w:tcW w:w="4680" w:type="dxa"/>
          </w:tcPr>
          <w:p w14:paraId="2210F3CF" w14:textId="77777777" w:rsidR="00DE647F" w:rsidRDefault="00DE647F" w:rsidP="00425A1C">
            <w:r w:rsidRPr="56C4290E">
              <w:rPr>
                <w:szCs w:val="18"/>
              </w:rPr>
              <w:t>Number of Hidden Layers</w:t>
            </w:r>
          </w:p>
        </w:tc>
        <w:tc>
          <w:tcPr>
            <w:tcW w:w="4680" w:type="dxa"/>
          </w:tcPr>
          <w:p w14:paraId="7F66043F" w14:textId="77777777" w:rsidR="00DE647F" w:rsidRDefault="00DE647F" w:rsidP="00425A1C">
            <w:r w:rsidRPr="56C4290E">
              <w:rPr>
                <w:szCs w:val="18"/>
              </w:rPr>
              <w:t>3</w:t>
            </w:r>
          </w:p>
        </w:tc>
      </w:tr>
      <w:tr w:rsidR="00DE647F" w14:paraId="15FCF97A" w14:textId="77777777" w:rsidTr="00425A1C">
        <w:tc>
          <w:tcPr>
            <w:tcW w:w="4680" w:type="dxa"/>
          </w:tcPr>
          <w:p w14:paraId="17F9B87C" w14:textId="77777777" w:rsidR="00DE647F" w:rsidRDefault="00DE647F" w:rsidP="00425A1C">
            <w:r w:rsidRPr="56C4290E">
              <w:rPr>
                <w:szCs w:val="18"/>
              </w:rPr>
              <w:t>Hidden Layers: Inputs and Outputs</w:t>
            </w:r>
          </w:p>
        </w:tc>
        <w:tc>
          <w:tcPr>
            <w:tcW w:w="4680" w:type="dxa"/>
          </w:tcPr>
          <w:p w14:paraId="62273A85" w14:textId="77777777" w:rsidR="00DE647F" w:rsidRDefault="00DE647F" w:rsidP="00425A1C">
            <w:r w:rsidRPr="56C4290E">
              <w:rPr>
                <w:szCs w:val="18"/>
              </w:rPr>
              <w:t>1: (512) =&gt; (256) 2: (256) =&gt; (128) 3: (128) =&gt; (64)</w:t>
            </w:r>
          </w:p>
        </w:tc>
      </w:tr>
      <w:tr w:rsidR="00DE647F" w14:paraId="601FB323" w14:textId="77777777" w:rsidTr="00425A1C">
        <w:tc>
          <w:tcPr>
            <w:tcW w:w="4680" w:type="dxa"/>
          </w:tcPr>
          <w:p w14:paraId="24FB8C26" w14:textId="77777777" w:rsidR="00DE647F" w:rsidRDefault="00DE647F" w:rsidP="00425A1C">
            <w:r w:rsidRPr="56C4290E">
              <w:rPr>
                <w:szCs w:val="18"/>
              </w:rPr>
              <w:t>Batch Normalization</w:t>
            </w:r>
          </w:p>
        </w:tc>
        <w:tc>
          <w:tcPr>
            <w:tcW w:w="4680" w:type="dxa"/>
          </w:tcPr>
          <w:p w14:paraId="613C4493" w14:textId="77777777" w:rsidR="00DE647F" w:rsidRDefault="00DE647F" w:rsidP="00425A1C">
            <w:pPr>
              <w:rPr>
                <w:szCs w:val="18"/>
              </w:rPr>
            </w:pPr>
            <w:r w:rsidRPr="56C4290E">
              <w:rPr>
                <w:szCs w:val="18"/>
              </w:rPr>
              <w:t>Input Layer: 512, Hidden Layer 1: 256, Hidden Layer 2: 128, Hidden Layer 3: 64</w:t>
            </w:r>
          </w:p>
        </w:tc>
      </w:tr>
      <w:tr w:rsidR="00DE647F" w14:paraId="716E96B6" w14:textId="77777777" w:rsidTr="00425A1C">
        <w:tc>
          <w:tcPr>
            <w:tcW w:w="4680" w:type="dxa"/>
          </w:tcPr>
          <w:p w14:paraId="3B282998" w14:textId="77777777" w:rsidR="00DE647F" w:rsidRDefault="00DE647F" w:rsidP="00425A1C">
            <w:r w:rsidRPr="56C4290E">
              <w:rPr>
                <w:szCs w:val="18"/>
              </w:rPr>
              <w:t>Early Stopping Patience</w:t>
            </w:r>
          </w:p>
        </w:tc>
        <w:tc>
          <w:tcPr>
            <w:tcW w:w="4680" w:type="dxa"/>
          </w:tcPr>
          <w:p w14:paraId="0ED08AEE" w14:textId="77777777" w:rsidR="00DE647F" w:rsidRDefault="00DE647F" w:rsidP="00425A1C">
            <w:pPr>
              <w:rPr>
                <w:szCs w:val="18"/>
              </w:rPr>
            </w:pPr>
            <w:r w:rsidRPr="56C4290E">
              <w:rPr>
                <w:szCs w:val="18"/>
              </w:rPr>
              <w:t>-</w:t>
            </w:r>
          </w:p>
        </w:tc>
      </w:tr>
      <w:tr w:rsidR="00DE647F" w14:paraId="7EBE38AB" w14:textId="77777777" w:rsidTr="00425A1C">
        <w:tc>
          <w:tcPr>
            <w:tcW w:w="4680" w:type="dxa"/>
          </w:tcPr>
          <w:p w14:paraId="3A98C48C" w14:textId="77777777" w:rsidR="00DE647F" w:rsidRDefault="00DE647F" w:rsidP="00425A1C">
            <w:r w:rsidRPr="56C4290E">
              <w:rPr>
                <w:szCs w:val="18"/>
              </w:rPr>
              <w:t>Drop Out Rate</w:t>
            </w:r>
          </w:p>
        </w:tc>
        <w:tc>
          <w:tcPr>
            <w:tcW w:w="4680" w:type="dxa"/>
          </w:tcPr>
          <w:p w14:paraId="11B8EF3A" w14:textId="77777777" w:rsidR="00DE647F" w:rsidRDefault="00DE647F" w:rsidP="00425A1C">
            <w:pPr>
              <w:rPr>
                <w:szCs w:val="18"/>
              </w:rPr>
            </w:pPr>
            <w:r w:rsidRPr="56C4290E">
              <w:rPr>
                <w:szCs w:val="18"/>
              </w:rPr>
              <w:t>-</w:t>
            </w:r>
          </w:p>
        </w:tc>
      </w:tr>
      <w:tr w:rsidR="00DE647F" w14:paraId="7529443E" w14:textId="77777777" w:rsidTr="00425A1C">
        <w:tc>
          <w:tcPr>
            <w:tcW w:w="4680" w:type="dxa"/>
          </w:tcPr>
          <w:p w14:paraId="6290E597" w14:textId="77777777" w:rsidR="00DE647F" w:rsidRDefault="00DE647F" w:rsidP="00425A1C">
            <w:pPr>
              <w:rPr>
                <w:szCs w:val="18"/>
              </w:rPr>
            </w:pPr>
            <w:r w:rsidRPr="56C4290E">
              <w:rPr>
                <w:szCs w:val="18"/>
              </w:rPr>
              <w:t>Last Epoch Information</w:t>
            </w:r>
          </w:p>
        </w:tc>
        <w:tc>
          <w:tcPr>
            <w:tcW w:w="4680" w:type="dxa"/>
          </w:tcPr>
          <w:p w14:paraId="6BC4BA3A" w14:textId="77777777" w:rsidR="00DE647F" w:rsidRDefault="00DE647F" w:rsidP="00425A1C">
            <w:pPr>
              <w:spacing w:after="160" w:line="259" w:lineRule="auto"/>
              <w:rPr>
                <w:rFonts w:ascii="Calibri" w:eastAsia="Calibri" w:hAnsi="Calibri" w:cs="Calibri"/>
                <w:szCs w:val="18"/>
              </w:rPr>
            </w:pPr>
            <w:r w:rsidRPr="56C4290E">
              <w:rPr>
                <w:rFonts w:ascii="Calibri" w:eastAsia="Calibri" w:hAnsi="Calibri" w:cs="Calibri"/>
                <w:szCs w:val="18"/>
              </w:rPr>
              <w:t>Epoch 200: | Train Loss: 0.11458 | Val Loss: 2.97218 | Train Acc: 100.000| Val Acc: 46.154</w:t>
            </w:r>
          </w:p>
        </w:tc>
      </w:tr>
      <w:tr w:rsidR="00DE647F" w14:paraId="421F2E79" w14:textId="77777777" w:rsidTr="00425A1C">
        <w:tc>
          <w:tcPr>
            <w:tcW w:w="4680" w:type="dxa"/>
          </w:tcPr>
          <w:p w14:paraId="4B2C046C" w14:textId="77777777" w:rsidR="00DE647F" w:rsidRDefault="00DE647F" w:rsidP="00425A1C">
            <w:pPr>
              <w:rPr>
                <w:szCs w:val="18"/>
              </w:rPr>
            </w:pPr>
            <w:r w:rsidRPr="56C4290E">
              <w:rPr>
                <w:szCs w:val="18"/>
              </w:rPr>
              <w:t>Test Accuracy</w:t>
            </w:r>
          </w:p>
        </w:tc>
        <w:tc>
          <w:tcPr>
            <w:tcW w:w="4680" w:type="dxa"/>
          </w:tcPr>
          <w:p w14:paraId="72B26D7C" w14:textId="77777777" w:rsidR="00DE647F" w:rsidRDefault="00DE647F" w:rsidP="00425A1C">
            <w:pPr>
              <w:spacing w:line="259" w:lineRule="auto"/>
              <w:rPr>
                <w:rFonts w:ascii="Calibri" w:eastAsia="Calibri" w:hAnsi="Calibri" w:cs="Calibri"/>
                <w:szCs w:val="18"/>
              </w:rPr>
            </w:pPr>
            <w:r w:rsidRPr="56C4290E">
              <w:rPr>
                <w:rFonts w:ascii="Calibri" w:eastAsia="Calibri" w:hAnsi="Calibri" w:cs="Calibri"/>
                <w:szCs w:val="18"/>
              </w:rPr>
              <w:t>42%</w:t>
            </w:r>
          </w:p>
        </w:tc>
      </w:tr>
    </w:tbl>
    <w:p w14:paraId="4146BEAF" w14:textId="77777777" w:rsidR="00DE647F" w:rsidRDefault="00DE647F" w:rsidP="00DE647F"/>
    <w:p w14:paraId="520E1A89" w14:textId="77777777" w:rsidR="00DE647F" w:rsidRDefault="00DE647F" w:rsidP="00DE647F">
      <w:pPr>
        <w:rPr>
          <w:rFonts w:ascii="Calibri" w:eastAsia="Calibri" w:hAnsi="Calibri" w:cs="Calibri"/>
        </w:rPr>
      </w:pPr>
      <w:r w:rsidRPr="56C4290E">
        <w:rPr>
          <w:rFonts w:ascii="Calibri" w:eastAsia="Calibri" w:hAnsi="Calibri" w:cs="Calibri"/>
        </w:rPr>
        <w:t>Output table screen shot:</w:t>
      </w:r>
    </w:p>
    <w:p w14:paraId="021CE73E" w14:textId="77777777" w:rsidR="00DE647F" w:rsidRDefault="00DE647F" w:rsidP="00DE647F">
      <w:pPr>
        <w:rPr>
          <w:rFonts w:ascii="Calibri" w:eastAsia="Calibri" w:hAnsi="Calibri" w:cs="Calibri"/>
        </w:rPr>
      </w:pPr>
      <w:r>
        <w:rPr>
          <w:noProof/>
        </w:rPr>
        <w:drawing>
          <wp:inline distT="0" distB="0" distL="0" distR="0" wp14:anchorId="734E01DF" wp14:editId="12AAAAD8">
            <wp:extent cx="4733926" cy="2171700"/>
            <wp:effectExtent l="0" t="0" r="0" b="0"/>
            <wp:docPr id="2013645035" name="Picture 2013645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3645035"/>
                    <pic:cNvPicPr/>
                  </pic:nvPicPr>
                  <pic:blipFill>
                    <a:blip r:embed="rId36">
                      <a:extLst>
                        <a:ext uri="{28A0092B-C50C-407E-A947-70E740481C1C}">
                          <a14:useLocalDpi xmlns:a14="http://schemas.microsoft.com/office/drawing/2010/main" val="0"/>
                        </a:ext>
                      </a:extLst>
                    </a:blip>
                    <a:stretch>
                      <a:fillRect/>
                    </a:stretch>
                  </pic:blipFill>
                  <pic:spPr>
                    <a:xfrm>
                      <a:off x="0" y="0"/>
                      <a:ext cx="4733926" cy="2171700"/>
                    </a:xfrm>
                    <a:prstGeom prst="rect">
                      <a:avLst/>
                    </a:prstGeom>
                  </pic:spPr>
                </pic:pic>
              </a:graphicData>
            </a:graphic>
          </wp:inline>
        </w:drawing>
      </w:r>
    </w:p>
    <w:p w14:paraId="29DFF776" w14:textId="77777777" w:rsidR="00DE647F" w:rsidRDefault="00DE647F" w:rsidP="00DE647F">
      <w:r>
        <w:br w:type="page"/>
      </w:r>
    </w:p>
    <w:p w14:paraId="10253DB8" w14:textId="77777777" w:rsidR="00DE647F" w:rsidRDefault="00DE647F" w:rsidP="00DE647F">
      <w:r>
        <w:lastRenderedPageBreak/>
        <w:t>Appendix L</w:t>
      </w:r>
    </w:p>
    <w:tbl>
      <w:tblPr>
        <w:tblStyle w:val="TableGrid"/>
        <w:tblW w:w="0" w:type="auto"/>
        <w:tblLayout w:type="fixed"/>
        <w:tblLook w:val="04A0" w:firstRow="1" w:lastRow="0" w:firstColumn="1" w:lastColumn="0" w:noHBand="0" w:noVBand="1"/>
      </w:tblPr>
      <w:tblGrid>
        <w:gridCol w:w="4680"/>
        <w:gridCol w:w="4680"/>
      </w:tblGrid>
      <w:tr w:rsidR="00DE647F" w14:paraId="4493E259" w14:textId="77777777" w:rsidTr="00425A1C">
        <w:tc>
          <w:tcPr>
            <w:tcW w:w="4680" w:type="dxa"/>
          </w:tcPr>
          <w:p w14:paraId="7FBD69C5" w14:textId="77777777" w:rsidR="00DE647F" w:rsidRDefault="00DE647F" w:rsidP="00425A1C">
            <w:r w:rsidRPr="56C4290E">
              <w:rPr>
                <w:szCs w:val="18"/>
              </w:rPr>
              <w:t>Activation Function</w:t>
            </w:r>
          </w:p>
        </w:tc>
        <w:tc>
          <w:tcPr>
            <w:tcW w:w="4680" w:type="dxa"/>
          </w:tcPr>
          <w:p w14:paraId="208FB809" w14:textId="77777777" w:rsidR="00DE647F" w:rsidRDefault="00DE647F" w:rsidP="00425A1C">
            <w:proofErr w:type="spellStart"/>
            <w:r w:rsidRPr="56C4290E">
              <w:rPr>
                <w:szCs w:val="18"/>
              </w:rPr>
              <w:t>ReLU</w:t>
            </w:r>
            <w:proofErr w:type="spellEnd"/>
          </w:p>
        </w:tc>
      </w:tr>
      <w:tr w:rsidR="00DE647F" w14:paraId="4BA8E4EB" w14:textId="77777777" w:rsidTr="00425A1C">
        <w:tc>
          <w:tcPr>
            <w:tcW w:w="4680" w:type="dxa"/>
          </w:tcPr>
          <w:p w14:paraId="785F4932" w14:textId="77777777" w:rsidR="00DE647F" w:rsidRDefault="00DE647F" w:rsidP="00425A1C">
            <w:r w:rsidRPr="56C4290E">
              <w:rPr>
                <w:szCs w:val="18"/>
              </w:rPr>
              <w:t>Loss Function</w:t>
            </w:r>
          </w:p>
        </w:tc>
        <w:tc>
          <w:tcPr>
            <w:tcW w:w="4680" w:type="dxa"/>
          </w:tcPr>
          <w:p w14:paraId="7A87ED56" w14:textId="77777777" w:rsidR="00DE647F" w:rsidRDefault="00DE647F" w:rsidP="00425A1C">
            <w:r w:rsidRPr="56C4290E">
              <w:rPr>
                <w:szCs w:val="18"/>
              </w:rPr>
              <w:t>Cross Entropy Loss</w:t>
            </w:r>
          </w:p>
        </w:tc>
      </w:tr>
      <w:tr w:rsidR="00DE647F" w14:paraId="2255440D" w14:textId="77777777" w:rsidTr="00425A1C">
        <w:tc>
          <w:tcPr>
            <w:tcW w:w="4680" w:type="dxa"/>
          </w:tcPr>
          <w:p w14:paraId="2962DBC5" w14:textId="77777777" w:rsidR="00DE647F" w:rsidRDefault="00DE647F" w:rsidP="00425A1C">
            <w:r w:rsidRPr="56C4290E">
              <w:rPr>
                <w:szCs w:val="18"/>
              </w:rPr>
              <w:t>Optimizer</w:t>
            </w:r>
          </w:p>
        </w:tc>
        <w:tc>
          <w:tcPr>
            <w:tcW w:w="4680" w:type="dxa"/>
          </w:tcPr>
          <w:p w14:paraId="5095EA95" w14:textId="77777777" w:rsidR="00DE647F" w:rsidRDefault="00DE647F" w:rsidP="00425A1C">
            <w:pPr>
              <w:rPr>
                <w:szCs w:val="18"/>
                <w:highlight w:val="yellow"/>
              </w:rPr>
            </w:pPr>
            <w:r w:rsidRPr="56C4290E">
              <w:rPr>
                <w:szCs w:val="18"/>
              </w:rPr>
              <w:t>Adam</w:t>
            </w:r>
          </w:p>
        </w:tc>
      </w:tr>
      <w:tr w:rsidR="00DE647F" w14:paraId="2C9CE1C9" w14:textId="77777777" w:rsidTr="00425A1C">
        <w:tc>
          <w:tcPr>
            <w:tcW w:w="4680" w:type="dxa"/>
          </w:tcPr>
          <w:p w14:paraId="3C206C1B" w14:textId="77777777" w:rsidR="00DE647F" w:rsidRDefault="00DE647F" w:rsidP="00425A1C">
            <w:r w:rsidRPr="56C4290E">
              <w:rPr>
                <w:szCs w:val="18"/>
              </w:rPr>
              <w:t>Training Epochs</w:t>
            </w:r>
          </w:p>
        </w:tc>
        <w:tc>
          <w:tcPr>
            <w:tcW w:w="4680" w:type="dxa"/>
          </w:tcPr>
          <w:p w14:paraId="42E0294A" w14:textId="77777777" w:rsidR="00DE647F" w:rsidRDefault="00DE647F" w:rsidP="00425A1C">
            <w:r w:rsidRPr="56C4290E">
              <w:rPr>
                <w:szCs w:val="18"/>
              </w:rPr>
              <w:t>200</w:t>
            </w:r>
          </w:p>
        </w:tc>
      </w:tr>
      <w:tr w:rsidR="00DE647F" w14:paraId="22AF60DC" w14:textId="77777777" w:rsidTr="00425A1C">
        <w:tc>
          <w:tcPr>
            <w:tcW w:w="4680" w:type="dxa"/>
          </w:tcPr>
          <w:p w14:paraId="198EB70F" w14:textId="77777777" w:rsidR="00DE647F" w:rsidRDefault="00DE647F" w:rsidP="00425A1C">
            <w:r w:rsidRPr="56C4290E">
              <w:rPr>
                <w:szCs w:val="18"/>
              </w:rPr>
              <w:t>Batch Size</w:t>
            </w:r>
          </w:p>
        </w:tc>
        <w:tc>
          <w:tcPr>
            <w:tcW w:w="4680" w:type="dxa"/>
          </w:tcPr>
          <w:p w14:paraId="13118887" w14:textId="77777777" w:rsidR="00DE647F" w:rsidRDefault="00DE647F" w:rsidP="00425A1C">
            <w:r w:rsidRPr="56C4290E">
              <w:rPr>
                <w:szCs w:val="18"/>
              </w:rPr>
              <w:t>16</w:t>
            </w:r>
          </w:p>
        </w:tc>
      </w:tr>
      <w:tr w:rsidR="00DE647F" w14:paraId="51F4102E" w14:textId="77777777" w:rsidTr="00425A1C">
        <w:tc>
          <w:tcPr>
            <w:tcW w:w="4680" w:type="dxa"/>
          </w:tcPr>
          <w:p w14:paraId="3D23AC24" w14:textId="77777777" w:rsidR="00DE647F" w:rsidRDefault="00DE647F" w:rsidP="00425A1C">
            <w:r w:rsidRPr="56C4290E">
              <w:rPr>
                <w:szCs w:val="18"/>
              </w:rPr>
              <w:t>Learning Rate</w:t>
            </w:r>
          </w:p>
        </w:tc>
        <w:tc>
          <w:tcPr>
            <w:tcW w:w="4680" w:type="dxa"/>
          </w:tcPr>
          <w:p w14:paraId="1C8FC137" w14:textId="77777777" w:rsidR="00DE647F" w:rsidRDefault="00DE647F" w:rsidP="00425A1C">
            <w:r w:rsidRPr="56C4290E">
              <w:rPr>
                <w:szCs w:val="18"/>
              </w:rPr>
              <w:t>0.0007</w:t>
            </w:r>
          </w:p>
        </w:tc>
      </w:tr>
      <w:tr w:rsidR="00DE647F" w14:paraId="4D87208C" w14:textId="77777777" w:rsidTr="00425A1C">
        <w:tc>
          <w:tcPr>
            <w:tcW w:w="4680" w:type="dxa"/>
          </w:tcPr>
          <w:p w14:paraId="1B1D8D34" w14:textId="77777777" w:rsidR="00DE647F" w:rsidRDefault="00DE647F" w:rsidP="00425A1C">
            <w:r w:rsidRPr="56C4290E">
              <w:rPr>
                <w:szCs w:val="18"/>
              </w:rPr>
              <w:t>Number of Hidden Layers</w:t>
            </w:r>
          </w:p>
        </w:tc>
        <w:tc>
          <w:tcPr>
            <w:tcW w:w="4680" w:type="dxa"/>
          </w:tcPr>
          <w:p w14:paraId="57BECB39" w14:textId="77777777" w:rsidR="00DE647F" w:rsidRDefault="00DE647F" w:rsidP="00425A1C">
            <w:r w:rsidRPr="56C4290E">
              <w:rPr>
                <w:szCs w:val="18"/>
              </w:rPr>
              <w:t>3</w:t>
            </w:r>
          </w:p>
        </w:tc>
      </w:tr>
      <w:tr w:rsidR="00DE647F" w14:paraId="460DC539" w14:textId="77777777" w:rsidTr="00425A1C">
        <w:tc>
          <w:tcPr>
            <w:tcW w:w="4680" w:type="dxa"/>
          </w:tcPr>
          <w:p w14:paraId="53F888B4" w14:textId="77777777" w:rsidR="00DE647F" w:rsidRDefault="00DE647F" w:rsidP="00425A1C">
            <w:r w:rsidRPr="56C4290E">
              <w:rPr>
                <w:szCs w:val="18"/>
              </w:rPr>
              <w:t>Hidden Layers: Inputs and Outputs</w:t>
            </w:r>
          </w:p>
        </w:tc>
        <w:tc>
          <w:tcPr>
            <w:tcW w:w="4680" w:type="dxa"/>
          </w:tcPr>
          <w:p w14:paraId="00A1462C" w14:textId="77777777" w:rsidR="00DE647F" w:rsidRDefault="00DE647F" w:rsidP="00425A1C">
            <w:pPr>
              <w:rPr>
                <w:szCs w:val="18"/>
              </w:rPr>
            </w:pPr>
            <w:r w:rsidRPr="56C4290E">
              <w:rPr>
                <w:szCs w:val="18"/>
              </w:rPr>
              <w:t>1: (2048) =&gt; (1024) 2: (1024) =&gt; (512) 3: (512) =&gt; (256)</w:t>
            </w:r>
          </w:p>
        </w:tc>
      </w:tr>
      <w:tr w:rsidR="00DE647F" w14:paraId="591D06F3" w14:textId="77777777" w:rsidTr="00425A1C">
        <w:tc>
          <w:tcPr>
            <w:tcW w:w="4680" w:type="dxa"/>
          </w:tcPr>
          <w:p w14:paraId="1954013D" w14:textId="77777777" w:rsidR="00DE647F" w:rsidRDefault="00DE647F" w:rsidP="00425A1C">
            <w:r w:rsidRPr="56C4290E">
              <w:rPr>
                <w:szCs w:val="18"/>
              </w:rPr>
              <w:t>Batch Normalization</w:t>
            </w:r>
          </w:p>
        </w:tc>
        <w:tc>
          <w:tcPr>
            <w:tcW w:w="4680" w:type="dxa"/>
          </w:tcPr>
          <w:p w14:paraId="46C044D2" w14:textId="77777777" w:rsidR="00DE647F" w:rsidRDefault="00DE647F" w:rsidP="00425A1C">
            <w:pPr>
              <w:rPr>
                <w:szCs w:val="18"/>
              </w:rPr>
            </w:pPr>
            <w:r w:rsidRPr="56C4290E">
              <w:rPr>
                <w:szCs w:val="18"/>
              </w:rPr>
              <w:t>Input Layer: 2048, Hidden Layer 1: 1024, Hidden Layer 2: 512, Hidden Layer 3: 256</w:t>
            </w:r>
          </w:p>
        </w:tc>
      </w:tr>
      <w:tr w:rsidR="00DE647F" w14:paraId="7E029479" w14:textId="77777777" w:rsidTr="00425A1C">
        <w:tc>
          <w:tcPr>
            <w:tcW w:w="4680" w:type="dxa"/>
          </w:tcPr>
          <w:p w14:paraId="49A0903D" w14:textId="77777777" w:rsidR="00DE647F" w:rsidRDefault="00DE647F" w:rsidP="00425A1C">
            <w:r w:rsidRPr="56C4290E">
              <w:rPr>
                <w:szCs w:val="18"/>
              </w:rPr>
              <w:t>Early Stopping Patience</w:t>
            </w:r>
          </w:p>
        </w:tc>
        <w:tc>
          <w:tcPr>
            <w:tcW w:w="4680" w:type="dxa"/>
          </w:tcPr>
          <w:p w14:paraId="2FCA4695" w14:textId="77777777" w:rsidR="00DE647F" w:rsidRDefault="00DE647F" w:rsidP="00425A1C">
            <w:pPr>
              <w:rPr>
                <w:szCs w:val="18"/>
              </w:rPr>
            </w:pPr>
            <w:r w:rsidRPr="56C4290E">
              <w:rPr>
                <w:szCs w:val="18"/>
              </w:rPr>
              <w:t>-</w:t>
            </w:r>
          </w:p>
        </w:tc>
      </w:tr>
      <w:tr w:rsidR="00DE647F" w14:paraId="39B272E9" w14:textId="77777777" w:rsidTr="00425A1C">
        <w:tc>
          <w:tcPr>
            <w:tcW w:w="4680" w:type="dxa"/>
          </w:tcPr>
          <w:p w14:paraId="4406D7B3" w14:textId="77777777" w:rsidR="00DE647F" w:rsidRDefault="00DE647F" w:rsidP="00425A1C">
            <w:r w:rsidRPr="56C4290E">
              <w:rPr>
                <w:szCs w:val="18"/>
              </w:rPr>
              <w:t>Drop Out Rate</w:t>
            </w:r>
          </w:p>
        </w:tc>
        <w:tc>
          <w:tcPr>
            <w:tcW w:w="4680" w:type="dxa"/>
          </w:tcPr>
          <w:p w14:paraId="558DBDAD" w14:textId="77777777" w:rsidR="00DE647F" w:rsidRDefault="00DE647F" w:rsidP="00425A1C">
            <w:pPr>
              <w:rPr>
                <w:szCs w:val="18"/>
              </w:rPr>
            </w:pPr>
            <w:r w:rsidRPr="56C4290E">
              <w:rPr>
                <w:szCs w:val="18"/>
              </w:rPr>
              <w:t>-</w:t>
            </w:r>
          </w:p>
        </w:tc>
      </w:tr>
      <w:tr w:rsidR="00DE647F" w14:paraId="39CC62C2" w14:textId="77777777" w:rsidTr="00425A1C">
        <w:tc>
          <w:tcPr>
            <w:tcW w:w="4680" w:type="dxa"/>
          </w:tcPr>
          <w:p w14:paraId="0DEF1F0D" w14:textId="77777777" w:rsidR="00DE647F" w:rsidRDefault="00DE647F" w:rsidP="00425A1C">
            <w:pPr>
              <w:rPr>
                <w:szCs w:val="18"/>
              </w:rPr>
            </w:pPr>
            <w:r w:rsidRPr="56C4290E">
              <w:rPr>
                <w:szCs w:val="18"/>
              </w:rPr>
              <w:t>Last Epoch Information</w:t>
            </w:r>
          </w:p>
        </w:tc>
        <w:tc>
          <w:tcPr>
            <w:tcW w:w="4680" w:type="dxa"/>
          </w:tcPr>
          <w:p w14:paraId="2986F75D" w14:textId="77777777" w:rsidR="00DE647F" w:rsidRDefault="00DE647F" w:rsidP="00425A1C">
            <w:pPr>
              <w:spacing w:after="160" w:line="259" w:lineRule="auto"/>
              <w:rPr>
                <w:rFonts w:ascii="Calibri" w:eastAsia="Calibri" w:hAnsi="Calibri" w:cs="Calibri"/>
                <w:szCs w:val="18"/>
              </w:rPr>
            </w:pPr>
            <w:r w:rsidRPr="56C4290E">
              <w:rPr>
                <w:rFonts w:ascii="Calibri" w:eastAsia="Calibri" w:hAnsi="Calibri" w:cs="Calibri"/>
                <w:szCs w:val="18"/>
              </w:rPr>
              <w:t>Epoch 200: | Train Loss: 0.04682 | Val Loss: 3.26323 | Train Acc: 100.000| Val Acc: 44.231</w:t>
            </w:r>
          </w:p>
        </w:tc>
      </w:tr>
      <w:tr w:rsidR="00DE647F" w14:paraId="3BEB3726" w14:textId="77777777" w:rsidTr="00425A1C">
        <w:tc>
          <w:tcPr>
            <w:tcW w:w="4680" w:type="dxa"/>
          </w:tcPr>
          <w:p w14:paraId="70F57A40" w14:textId="77777777" w:rsidR="00DE647F" w:rsidRDefault="00DE647F" w:rsidP="00425A1C">
            <w:pPr>
              <w:rPr>
                <w:szCs w:val="18"/>
              </w:rPr>
            </w:pPr>
            <w:r w:rsidRPr="56C4290E">
              <w:rPr>
                <w:szCs w:val="18"/>
              </w:rPr>
              <w:t>Test Accuracy</w:t>
            </w:r>
          </w:p>
        </w:tc>
        <w:tc>
          <w:tcPr>
            <w:tcW w:w="4680" w:type="dxa"/>
          </w:tcPr>
          <w:p w14:paraId="145FD7EC" w14:textId="77777777" w:rsidR="00DE647F" w:rsidRDefault="00DE647F" w:rsidP="00425A1C">
            <w:pPr>
              <w:spacing w:line="259" w:lineRule="auto"/>
              <w:rPr>
                <w:rFonts w:ascii="Calibri" w:eastAsia="Calibri" w:hAnsi="Calibri" w:cs="Calibri"/>
                <w:szCs w:val="18"/>
              </w:rPr>
            </w:pPr>
            <w:r w:rsidRPr="56C4290E">
              <w:rPr>
                <w:rFonts w:ascii="Calibri" w:eastAsia="Calibri" w:hAnsi="Calibri" w:cs="Calibri"/>
                <w:szCs w:val="18"/>
              </w:rPr>
              <w:t>35%</w:t>
            </w:r>
          </w:p>
        </w:tc>
      </w:tr>
    </w:tbl>
    <w:p w14:paraId="49AF9268" w14:textId="77777777" w:rsidR="00DE647F" w:rsidRDefault="00DE647F" w:rsidP="00DE647F"/>
    <w:p w14:paraId="6F90854E" w14:textId="77777777" w:rsidR="00DE647F" w:rsidRDefault="00DE647F" w:rsidP="00DE647F">
      <w:pPr>
        <w:rPr>
          <w:rFonts w:ascii="Calibri" w:eastAsia="Calibri" w:hAnsi="Calibri" w:cs="Calibri"/>
        </w:rPr>
      </w:pPr>
      <w:r w:rsidRPr="56C4290E">
        <w:rPr>
          <w:rFonts w:ascii="Calibri" w:eastAsia="Calibri" w:hAnsi="Calibri" w:cs="Calibri"/>
        </w:rPr>
        <w:t>Output table screen shot:</w:t>
      </w:r>
    </w:p>
    <w:p w14:paraId="16570643" w14:textId="77777777" w:rsidR="00DE647F" w:rsidRDefault="00DE647F" w:rsidP="00DE647F">
      <w:r>
        <w:rPr>
          <w:noProof/>
        </w:rPr>
        <w:drawing>
          <wp:inline distT="0" distB="0" distL="0" distR="0" wp14:anchorId="3868EA6C" wp14:editId="2BF615CA">
            <wp:extent cx="3762375" cy="1714500"/>
            <wp:effectExtent l="0" t="0" r="0" b="0"/>
            <wp:docPr id="996764307" name="Picture 996764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764307"/>
                    <pic:cNvPicPr/>
                  </pic:nvPicPr>
                  <pic:blipFill>
                    <a:blip r:embed="rId37">
                      <a:extLst>
                        <a:ext uri="{28A0092B-C50C-407E-A947-70E740481C1C}">
                          <a14:useLocalDpi xmlns:a14="http://schemas.microsoft.com/office/drawing/2010/main" val="0"/>
                        </a:ext>
                      </a:extLst>
                    </a:blip>
                    <a:stretch>
                      <a:fillRect/>
                    </a:stretch>
                  </pic:blipFill>
                  <pic:spPr>
                    <a:xfrm>
                      <a:off x="0" y="0"/>
                      <a:ext cx="3762375" cy="1714500"/>
                    </a:xfrm>
                    <a:prstGeom prst="rect">
                      <a:avLst/>
                    </a:prstGeom>
                  </pic:spPr>
                </pic:pic>
              </a:graphicData>
            </a:graphic>
          </wp:inline>
        </w:drawing>
      </w:r>
    </w:p>
    <w:p w14:paraId="2397F4CF" w14:textId="77777777" w:rsidR="00DE647F" w:rsidRDefault="00DE647F" w:rsidP="00DE647F">
      <w:r>
        <w:br w:type="page"/>
      </w:r>
    </w:p>
    <w:p w14:paraId="17977315" w14:textId="77777777" w:rsidR="00DE647F" w:rsidRDefault="00DE647F" w:rsidP="00DE647F">
      <w:r>
        <w:lastRenderedPageBreak/>
        <w:t>Appendix M</w:t>
      </w:r>
    </w:p>
    <w:tbl>
      <w:tblPr>
        <w:tblStyle w:val="TableGrid"/>
        <w:tblW w:w="0" w:type="auto"/>
        <w:tblLayout w:type="fixed"/>
        <w:tblLook w:val="04A0" w:firstRow="1" w:lastRow="0" w:firstColumn="1" w:lastColumn="0" w:noHBand="0" w:noVBand="1"/>
      </w:tblPr>
      <w:tblGrid>
        <w:gridCol w:w="4680"/>
        <w:gridCol w:w="4680"/>
      </w:tblGrid>
      <w:tr w:rsidR="00DE647F" w14:paraId="6541DF9B" w14:textId="77777777" w:rsidTr="00425A1C">
        <w:tc>
          <w:tcPr>
            <w:tcW w:w="4680" w:type="dxa"/>
          </w:tcPr>
          <w:p w14:paraId="2826A3DA" w14:textId="77777777" w:rsidR="00DE647F" w:rsidRDefault="00DE647F" w:rsidP="00425A1C">
            <w:r w:rsidRPr="56C4290E">
              <w:rPr>
                <w:szCs w:val="18"/>
              </w:rPr>
              <w:t>Activation Function</w:t>
            </w:r>
          </w:p>
        </w:tc>
        <w:tc>
          <w:tcPr>
            <w:tcW w:w="4680" w:type="dxa"/>
          </w:tcPr>
          <w:p w14:paraId="6D68B703" w14:textId="77777777" w:rsidR="00DE647F" w:rsidRDefault="00DE647F" w:rsidP="00425A1C">
            <w:proofErr w:type="spellStart"/>
            <w:r w:rsidRPr="56C4290E">
              <w:rPr>
                <w:szCs w:val="18"/>
              </w:rPr>
              <w:t>ReLU</w:t>
            </w:r>
            <w:proofErr w:type="spellEnd"/>
          </w:p>
        </w:tc>
      </w:tr>
      <w:tr w:rsidR="00DE647F" w14:paraId="264B7D37" w14:textId="77777777" w:rsidTr="00425A1C">
        <w:tc>
          <w:tcPr>
            <w:tcW w:w="4680" w:type="dxa"/>
          </w:tcPr>
          <w:p w14:paraId="2B2C1E58" w14:textId="77777777" w:rsidR="00DE647F" w:rsidRDefault="00DE647F" w:rsidP="00425A1C">
            <w:r w:rsidRPr="56C4290E">
              <w:rPr>
                <w:szCs w:val="18"/>
              </w:rPr>
              <w:t>Loss Function</w:t>
            </w:r>
          </w:p>
        </w:tc>
        <w:tc>
          <w:tcPr>
            <w:tcW w:w="4680" w:type="dxa"/>
          </w:tcPr>
          <w:p w14:paraId="5694D20F" w14:textId="77777777" w:rsidR="00DE647F" w:rsidRDefault="00DE647F" w:rsidP="00425A1C">
            <w:r w:rsidRPr="56C4290E">
              <w:rPr>
                <w:szCs w:val="18"/>
              </w:rPr>
              <w:t>Cross Entropy Loss</w:t>
            </w:r>
          </w:p>
        </w:tc>
      </w:tr>
      <w:tr w:rsidR="00DE647F" w14:paraId="3E5A6234" w14:textId="77777777" w:rsidTr="00425A1C">
        <w:tc>
          <w:tcPr>
            <w:tcW w:w="4680" w:type="dxa"/>
          </w:tcPr>
          <w:p w14:paraId="390F72CF" w14:textId="77777777" w:rsidR="00DE647F" w:rsidRDefault="00DE647F" w:rsidP="00425A1C">
            <w:r w:rsidRPr="56C4290E">
              <w:rPr>
                <w:szCs w:val="18"/>
              </w:rPr>
              <w:t>Optimizer</w:t>
            </w:r>
          </w:p>
        </w:tc>
        <w:tc>
          <w:tcPr>
            <w:tcW w:w="4680" w:type="dxa"/>
          </w:tcPr>
          <w:p w14:paraId="20B44226" w14:textId="77777777" w:rsidR="00DE647F" w:rsidRDefault="00DE647F" w:rsidP="00425A1C">
            <w:pPr>
              <w:rPr>
                <w:szCs w:val="18"/>
                <w:highlight w:val="yellow"/>
              </w:rPr>
            </w:pPr>
            <w:r w:rsidRPr="56C4290E">
              <w:rPr>
                <w:szCs w:val="18"/>
              </w:rPr>
              <w:t>Adam</w:t>
            </w:r>
          </w:p>
        </w:tc>
      </w:tr>
      <w:tr w:rsidR="00DE647F" w14:paraId="11598FEB" w14:textId="77777777" w:rsidTr="00425A1C">
        <w:tc>
          <w:tcPr>
            <w:tcW w:w="4680" w:type="dxa"/>
          </w:tcPr>
          <w:p w14:paraId="2C7639C9" w14:textId="77777777" w:rsidR="00DE647F" w:rsidRDefault="00DE647F" w:rsidP="00425A1C">
            <w:r w:rsidRPr="56C4290E">
              <w:rPr>
                <w:szCs w:val="18"/>
              </w:rPr>
              <w:t>Training Epochs</w:t>
            </w:r>
          </w:p>
        </w:tc>
        <w:tc>
          <w:tcPr>
            <w:tcW w:w="4680" w:type="dxa"/>
          </w:tcPr>
          <w:p w14:paraId="4E93A624" w14:textId="77777777" w:rsidR="00DE647F" w:rsidRDefault="00DE647F" w:rsidP="00425A1C">
            <w:r w:rsidRPr="56C4290E">
              <w:rPr>
                <w:szCs w:val="18"/>
              </w:rPr>
              <w:t>200</w:t>
            </w:r>
          </w:p>
        </w:tc>
      </w:tr>
      <w:tr w:rsidR="00DE647F" w14:paraId="50A21C4D" w14:textId="77777777" w:rsidTr="00425A1C">
        <w:tc>
          <w:tcPr>
            <w:tcW w:w="4680" w:type="dxa"/>
          </w:tcPr>
          <w:p w14:paraId="33F2DFDF" w14:textId="77777777" w:rsidR="00DE647F" w:rsidRDefault="00DE647F" w:rsidP="00425A1C">
            <w:r w:rsidRPr="56C4290E">
              <w:rPr>
                <w:szCs w:val="18"/>
              </w:rPr>
              <w:t>Batch Size</w:t>
            </w:r>
          </w:p>
        </w:tc>
        <w:tc>
          <w:tcPr>
            <w:tcW w:w="4680" w:type="dxa"/>
          </w:tcPr>
          <w:p w14:paraId="07833C04" w14:textId="77777777" w:rsidR="00DE647F" w:rsidRDefault="00DE647F" w:rsidP="00425A1C">
            <w:r w:rsidRPr="56C4290E">
              <w:rPr>
                <w:szCs w:val="18"/>
              </w:rPr>
              <w:t>16</w:t>
            </w:r>
          </w:p>
        </w:tc>
      </w:tr>
      <w:tr w:rsidR="00DE647F" w14:paraId="5565C186" w14:textId="77777777" w:rsidTr="00425A1C">
        <w:tc>
          <w:tcPr>
            <w:tcW w:w="4680" w:type="dxa"/>
          </w:tcPr>
          <w:p w14:paraId="76248E4F" w14:textId="77777777" w:rsidR="00DE647F" w:rsidRDefault="00DE647F" w:rsidP="00425A1C">
            <w:r w:rsidRPr="56C4290E">
              <w:rPr>
                <w:szCs w:val="18"/>
              </w:rPr>
              <w:t>Learning Rate</w:t>
            </w:r>
          </w:p>
        </w:tc>
        <w:tc>
          <w:tcPr>
            <w:tcW w:w="4680" w:type="dxa"/>
          </w:tcPr>
          <w:p w14:paraId="737472D1" w14:textId="77777777" w:rsidR="00DE647F" w:rsidRDefault="00DE647F" w:rsidP="00425A1C">
            <w:r w:rsidRPr="56C4290E">
              <w:rPr>
                <w:szCs w:val="18"/>
              </w:rPr>
              <w:t>0.0007</w:t>
            </w:r>
          </w:p>
        </w:tc>
      </w:tr>
      <w:tr w:rsidR="00DE647F" w14:paraId="7313A8BB" w14:textId="77777777" w:rsidTr="00425A1C">
        <w:tc>
          <w:tcPr>
            <w:tcW w:w="4680" w:type="dxa"/>
          </w:tcPr>
          <w:p w14:paraId="3BBE066D" w14:textId="77777777" w:rsidR="00DE647F" w:rsidRDefault="00DE647F" w:rsidP="00425A1C">
            <w:r w:rsidRPr="56C4290E">
              <w:rPr>
                <w:szCs w:val="18"/>
              </w:rPr>
              <w:t>Number of Hidden Layers</w:t>
            </w:r>
          </w:p>
        </w:tc>
        <w:tc>
          <w:tcPr>
            <w:tcW w:w="4680" w:type="dxa"/>
          </w:tcPr>
          <w:p w14:paraId="040947C9" w14:textId="77777777" w:rsidR="00DE647F" w:rsidRDefault="00DE647F" w:rsidP="00425A1C">
            <w:r w:rsidRPr="56C4290E">
              <w:rPr>
                <w:szCs w:val="18"/>
              </w:rPr>
              <w:t>4</w:t>
            </w:r>
          </w:p>
        </w:tc>
      </w:tr>
      <w:tr w:rsidR="00DE647F" w14:paraId="1AFE8580" w14:textId="77777777" w:rsidTr="00425A1C">
        <w:tc>
          <w:tcPr>
            <w:tcW w:w="4680" w:type="dxa"/>
          </w:tcPr>
          <w:p w14:paraId="543D0F69" w14:textId="77777777" w:rsidR="00DE647F" w:rsidRDefault="00DE647F" w:rsidP="00425A1C">
            <w:r w:rsidRPr="56C4290E">
              <w:rPr>
                <w:szCs w:val="18"/>
              </w:rPr>
              <w:t>Hidden Layers: Inputs and Outputs</w:t>
            </w:r>
          </w:p>
        </w:tc>
        <w:tc>
          <w:tcPr>
            <w:tcW w:w="4680" w:type="dxa"/>
          </w:tcPr>
          <w:p w14:paraId="45850430" w14:textId="77777777" w:rsidR="00DE647F" w:rsidRDefault="00DE647F" w:rsidP="00425A1C">
            <w:pPr>
              <w:rPr>
                <w:szCs w:val="18"/>
              </w:rPr>
            </w:pPr>
            <w:r w:rsidRPr="56C4290E">
              <w:rPr>
                <w:szCs w:val="18"/>
              </w:rPr>
              <w:t>1: (512) =&gt; (256) 2: (256) =&gt; (128) 3: (128) =&gt; (64) 4: (64) =&gt; (32)</w:t>
            </w:r>
          </w:p>
        </w:tc>
      </w:tr>
      <w:tr w:rsidR="00DE647F" w14:paraId="7DD830D0" w14:textId="77777777" w:rsidTr="00425A1C">
        <w:tc>
          <w:tcPr>
            <w:tcW w:w="4680" w:type="dxa"/>
          </w:tcPr>
          <w:p w14:paraId="31542DBB" w14:textId="77777777" w:rsidR="00DE647F" w:rsidRDefault="00DE647F" w:rsidP="00425A1C">
            <w:r w:rsidRPr="56C4290E">
              <w:rPr>
                <w:szCs w:val="18"/>
              </w:rPr>
              <w:t>Batch Normalization</w:t>
            </w:r>
          </w:p>
        </w:tc>
        <w:tc>
          <w:tcPr>
            <w:tcW w:w="4680" w:type="dxa"/>
          </w:tcPr>
          <w:p w14:paraId="056B3B8D" w14:textId="77777777" w:rsidR="00DE647F" w:rsidRDefault="00DE647F" w:rsidP="00425A1C">
            <w:pPr>
              <w:rPr>
                <w:szCs w:val="18"/>
              </w:rPr>
            </w:pPr>
            <w:r w:rsidRPr="56C4290E">
              <w:rPr>
                <w:szCs w:val="18"/>
              </w:rPr>
              <w:t>Input Layer: 2048, Hidden Layer 1: 1024, Hidden Layer 2: 512, Hidden Layer 3: 256, Hidden Layer 4: 256</w:t>
            </w:r>
          </w:p>
        </w:tc>
      </w:tr>
      <w:tr w:rsidR="00DE647F" w14:paraId="31BA32BE" w14:textId="77777777" w:rsidTr="00425A1C">
        <w:tc>
          <w:tcPr>
            <w:tcW w:w="4680" w:type="dxa"/>
          </w:tcPr>
          <w:p w14:paraId="69D59C49" w14:textId="77777777" w:rsidR="00DE647F" w:rsidRDefault="00DE647F" w:rsidP="00425A1C">
            <w:r w:rsidRPr="56C4290E">
              <w:rPr>
                <w:szCs w:val="18"/>
              </w:rPr>
              <w:t>Early Stopping Patience</w:t>
            </w:r>
          </w:p>
        </w:tc>
        <w:tc>
          <w:tcPr>
            <w:tcW w:w="4680" w:type="dxa"/>
          </w:tcPr>
          <w:p w14:paraId="42D99F1F" w14:textId="77777777" w:rsidR="00DE647F" w:rsidRDefault="00DE647F" w:rsidP="00425A1C">
            <w:pPr>
              <w:rPr>
                <w:szCs w:val="18"/>
              </w:rPr>
            </w:pPr>
            <w:r w:rsidRPr="56C4290E">
              <w:rPr>
                <w:szCs w:val="18"/>
              </w:rPr>
              <w:t>-</w:t>
            </w:r>
          </w:p>
        </w:tc>
      </w:tr>
      <w:tr w:rsidR="00DE647F" w14:paraId="61C69C8A" w14:textId="77777777" w:rsidTr="00425A1C">
        <w:tc>
          <w:tcPr>
            <w:tcW w:w="4680" w:type="dxa"/>
          </w:tcPr>
          <w:p w14:paraId="4F396BA1" w14:textId="77777777" w:rsidR="00DE647F" w:rsidRDefault="00DE647F" w:rsidP="00425A1C">
            <w:r w:rsidRPr="56C4290E">
              <w:rPr>
                <w:szCs w:val="18"/>
              </w:rPr>
              <w:t>Drop Out Rate</w:t>
            </w:r>
          </w:p>
        </w:tc>
        <w:tc>
          <w:tcPr>
            <w:tcW w:w="4680" w:type="dxa"/>
          </w:tcPr>
          <w:p w14:paraId="68E2D9B3" w14:textId="77777777" w:rsidR="00DE647F" w:rsidRDefault="00DE647F" w:rsidP="00425A1C">
            <w:pPr>
              <w:rPr>
                <w:szCs w:val="18"/>
              </w:rPr>
            </w:pPr>
            <w:r w:rsidRPr="56C4290E">
              <w:rPr>
                <w:szCs w:val="18"/>
              </w:rPr>
              <w:t>-</w:t>
            </w:r>
          </w:p>
        </w:tc>
      </w:tr>
      <w:tr w:rsidR="00DE647F" w14:paraId="5C9CBD1F" w14:textId="77777777" w:rsidTr="00425A1C">
        <w:tc>
          <w:tcPr>
            <w:tcW w:w="4680" w:type="dxa"/>
          </w:tcPr>
          <w:p w14:paraId="1B704548" w14:textId="77777777" w:rsidR="00DE647F" w:rsidRDefault="00DE647F" w:rsidP="00425A1C">
            <w:pPr>
              <w:rPr>
                <w:szCs w:val="18"/>
              </w:rPr>
            </w:pPr>
            <w:r w:rsidRPr="56C4290E">
              <w:rPr>
                <w:szCs w:val="18"/>
              </w:rPr>
              <w:t>Last Epoch Information</w:t>
            </w:r>
          </w:p>
        </w:tc>
        <w:tc>
          <w:tcPr>
            <w:tcW w:w="4680" w:type="dxa"/>
          </w:tcPr>
          <w:p w14:paraId="3D1EAB41" w14:textId="77777777" w:rsidR="00DE647F" w:rsidRDefault="00DE647F" w:rsidP="00425A1C">
            <w:pPr>
              <w:spacing w:after="160" w:line="259" w:lineRule="auto"/>
              <w:rPr>
                <w:rFonts w:ascii="Calibri" w:eastAsia="Calibri" w:hAnsi="Calibri" w:cs="Calibri"/>
                <w:szCs w:val="18"/>
              </w:rPr>
            </w:pPr>
            <w:r w:rsidRPr="56C4290E">
              <w:rPr>
                <w:rFonts w:ascii="Calibri" w:eastAsia="Calibri" w:hAnsi="Calibri" w:cs="Calibri"/>
                <w:szCs w:val="18"/>
              </w:rPr>
              <w:t>Epoch 200: | Train Loss: 0.18398 | Val Loss: 2.32281 | Train Acc: 96.667| Val Acc: 40.385</w:t>
            </w:r>
          </w:p>
        </w:tc>
      </w:tr>
      <w:tr w:rsidR="00DE647F" w14:paraId="0AEB4DEA" w14:textId="77777777" w:rsidTr="00425A1C">
        <w:tc>
          <w:tcPr>
            <w:tcW w:w="4680" w:type="dxa"/>
          </w:tcPr>
          <w:p w14:paraId="0410264E" w14:textId="77777777" w:rsidR="00DE647F" w:rsidRDefault="00DE647F" w:rsidP="00425A1C">
            <w:pPr>
              <w:rPr>
                <w:szCs w:val="18"/>
              </w:rPr>
            </w:pPr>
            <w:r w:rsidRPr="56C4290E">
              <w:rPr>
                <w:szCs w:val="18"/>
              </w:rPr>
              <w:t>Test Accuracy</w:t>
            </w:r>
          </w:p>
        </w:tc>
        <w:tc>
          <w:tcPr>
            <w:tcW w:w="4680" w:type="dxa"/>
          </w:tcPr>
          <w:p w14:paraId="7A9A4238" w14:textId="77777777" w:rsidR="00DE647F" w:rsidRDefault="00DE647F" w:rsidP="00425A1C">
            <w:pPr>
              <w:spacing w:line="259" w:lineRule="auto"/>
              <w:rPr>
                <w:rFonts w:ascii="Calibri" w:eastAsia="Calibri" w:hAnsi="Calibri" w:cs="Calibri"/>
                <w:szCs w:val="18"/>
              </w:rPr>
            </w:pPr>
            <w:r w:rsidRPr="56C4290E">
              <w:rPr>
                <w:rFonts w:ascii="Calibri" w:eastAsia="Calibri" w:hAnsi="Calibri" w:cs="Calibri"/>
                <w:szCs w:val="18"/>
              </w:rPr>
              <w:t>40%</w:t>
            </w:r>
          </w:p>
        </w:tc>
      </w:tr>
    </w:tbl>
    <w:p w14:paraId="0018CF52" w14:textId="77777777" w:rsidR="00DE647F" w:rsidRDefault="00DE647F" w:rsidP="00DE647F"/>
    <w:p w14:paraId="52D630F0" w14:textId="77777777" w:rsidR="00DE647F" w:rsidRDefault="00DE647F" w:rsidP="00DE647F">
      <w:pPr>
        <w:rPr>
          <w:rFonts w:ascii="Calibri" w:eastAsia="Calibri" w:hAnsi="Calibri" w:cs="Calibri"/>
        </w:rPr>
      </w:pPr>
      <w:r w:rsidRPr="56C4290E">
        <w:rPr>
          <w:rFonts w:ascii="Calibri" w:eastAsia="Calibri" w:hAnsi="Calibri" w:cs="Calibri"/>
        </w:rPr>
        <w:t>Output table screen shot:</w:t>
      </w:r>
    </w:p>
    <w:p w14:paraId="7E205135" w14:textId="77777777" w:rsidR="00DE647F" w:rsidRDefault="00DE647F" w:rsidP="00DE647F">
      <w:r>
        <w:rPr>
          <w:noProof/>
        </w:rPr>
        <w:drawing>
          <wp:inline distT="0" distB="0" distL="0" distR="0" wp14:anchorId="1AAEB715" wp14:editId="3BB26C28">
            <wp:extent cx="4572000" cy="2171700"/>
            <wp:effectExtent l="0" t="0" r="0" b="0"/>
            <wp:docPr id="1214180073" name="Picture 1214180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180073"/>
                    <pic:cNvPicPr/>
                  </pic:nvPicPr>
                  <pic:blipFill>
                    <a:blip r:embed="rId38">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p>
    <w:p w14:paraId="38D86CEB" w14:textId="77777777" w:rsidR="00DE647F" w:rsidRDefault="00DE647F" w:rsidP="00DE647F">
      <w:r>
        <w:br w:type="page"/>
      </w:r>
      <w:r>
        <w:lastRenderedPageBreak/>
        <w:t>Appendix N</w:t>
      </w:r>
    </w:p>
    <w:tbl>
      <w:tblPr>
        <w:tblStyle w:val="TableGrid"/>
        <w:tblW w:w="0" w:type="auto"/>
        <w:tblLayout w:type="fixed"/>
        <w:tblLook w:val="04A0" w:firstRow="1" w:lastRow="0" w:firstColumn="1" w:lastColumn="0" w:noHBand="0" w:noVBand="1"/>
      </w:tblPr>
      <w:tblGrid>
        <w:gridCol w:w="4680"/>
        <w:gridCol w:w="4680"/>
      </w:tblGrid>
      <w:tr w:rsidR="00DE647F" w14:paraId="4F29F305" w14:textId="77777777" w:rsidTr="00425A1C">
        <w:tc>
          <w:tcPr>
            <w:tcW w:w="4680" w:type="dxa"/>
          </w:tcPr>
          <w:p w14:paraId="61D74737" w14:textId="77777777" w:rsidR="00DE647F" w:rsidRDefault="00DE647F" w:rsidP="00425A1C">
            <w:r w:rsidRPr="56C4290E">
              <w:rPr>
                <w:szCs w:val="18"/>
              </w:rPr>
              <w:t>Activation Function</w:t>
            </w:r>
          </w:p>
        </w:tc>
        <w:tc>
          <w:tcPr>
            <w:tcW w:w="4680" w:type="dxa"/>
          </w:tcPr>
          <w:p w14:paraId="1AD3ECA3" w14:textId="77777777" w:rsidR="00DE647F" w:rsidRDefault="00DE647F" w:rsidP="00425A1C">
            <w:proofErr w:type="spellStart"/>
            <w:r w:rsidRPr="56C4290E">
              <w:rPr>
                <w:szCs w:val="18"/>
              </w:rPr>
              <w:t>ReLU</w:t>
            </w:r>
            <w:proofErr w:type="spellEnd"/>
          </w:p>
        </w:tc>
      </w:tr>
      <w:tr w:rsidR="00DE647F" w14:paraId="1F212F7C" w14:textId="77777777" w:rsidTr="00425A1C">
        <w:tc>
          <w:tcPr>
            <w:tcW w:w="4680" w:type="dxa"/>
          </w:tcPr>
          <w:p w14:paraId="175CDD70" w14:textId="77777777" w:rsidR="00DE647F" w:rsidRDefault="00DE647F" w:rsidP="00425A1C">
            <w:r w:rsidRPr="56C4290E">
              <w:rPr>
                <w:szCs w:val="18"/>
              </w:rPr>
              <w:t>Loss Function</w:t>
            </w:r>
          </w:p>
        </w:tc>
        <w:tc>
          <w:tcPr>
            <w:tcW w:w="4680" w:type="dxa"/>
          </w:tcPr>
          <w:p w14:paraId="60A7C443" w14:textId="77777777" w:rsidR="00DE647F" w:rsidRDefault="00DE647F" w:rsidP="00425A1C">
            <w:r w:rsidRPr="56C4290E">
              <w:rPr>
                <w:szCs w:val="18"/>
              </w:rPr>
              <w:t>Cross Entropy Loss</w:t>
            </w:r>
          </w:p>
        </w:tc>
      </w:tr>
      <w:tr w:rsidR="00DE647F" w14:paraId="6456138F" w14:textId="77777777" w:rsidTr="00425A1C">
        <w:tc>
          <w:tcPr>
            <w:tcW w:w="4680" w:type="dxa"/>
          </w:tcPr>
          <w:p w14:paraId="57276629" w14:textId="77777777" w:rsidR="00DE647F" w:rsidRDefault="00DE647F" w:rsidP="00425A1C">
            <w:r w:rsidRPr="56C4290E">
              <w:rPr>
                <w:szCs w:val="18"/>
              </w:rPr>
              <w:t>Optimizer</w:t>
            </w:r>
          </w:p>
        </w:tc>
        <w:tc>
          <w:tcPr>
            <w:tcW w:w="4680" w:type="dxa"/>
          </w:tcPr>
          <w:p w14:paraId="1D8722FD" w14:textId="77777777" w:rsidR="00DE647F" w:rsidRDefault="00DE647F" w:rsidP="00425A1C">
            <w:pPr>
              <w:rPr>
                <w:szCs w:val="18"/>
                <w:highlight w:val="yellow"/>
              </w:rPr>
            </w:pPr>
            <w:r w:rsidRPr="56C4290E">
              <w:rPr>
                <w:szCs w:val="18"/>
              </w:rPr>
              <w:t>Adam</w:t>
            </w:r>
          </w:p>
        </w:tc>
      </w:tr>
      <w:tr w:rsidR="00DE647F" w14:paraId="57CF34C6" w14:textId="77777777" w:rsidTr="00425A1C">
        <w:tc>
          <w:tcPr>
            <w:tcW w:w="4680" w:type="dxa"/>
          </w:tcPr>
          <w:p w14:paraId="55393202" w14:textId="77777777" w:rsidR="00DE647F" w:rsidRDefault="00DE647F" w:rsidP="00425A1C">
            <w:r w:rsidRPr="56C4290E">
              <w:rPr>
                <w:szCs w:val="18"/>
              </w:rPr>
              <w:t>Training Epochs</w:t>
            </w:r>
          </w:p>
        </w:tc>
        <w:tc>
          <w:tcPr>
            <w:tcW w:w="4680" w:type="dxa"/>
          </w:tcPr>
          <w:p w14:paraId="0E40677F" w14:textId="77777777" w:rsidR="00DE647F" w:rsidRDefault="00DE647F" w:rsidP="00425A1C">
            <w:r w:rsidRPr="56C4290E">
              <w:rPr>
                <w:szCs w:val="18"/>
              </w:rPr>
              <w:t>200</w:t>
            </w:r>
          </w:p>
        </w:tc>
      </w:tr>
      <w:tr w:rsidR="00DE647F" w14:paraId="0221DAFE" w14:textId="77777777" w:rsidTr="00425A1C">
        <w:tc>
          <w:tcPr>
            <w:tcW w:w="4680" w:type="dxa"/>
          </w:tcPr>
          <w:p w14:paraId="43286E44" w14:textId="77777777" w:rsidR="00DE647F" w:rsidRDefault="00DE647F" w:rsidP="00425A1C">
            <w:r w:rsidRPr="56C4290E">
              <w:rPr>
                <w:szCs w:val="18"/>
              </w:rPr>
              <w:t>Batch Size</w:t>
            </w:r>
          </w:p>
        </w:tc>
        <w:tc>
          <w:tcPr>
            <w:tcW w:w="4680" w:type="dxa"/>
          </w:tcPr>
          <w:p w14:paraId="011AF47C" w14:textId="77777777" w:rsidR="00DE647F" w:rsidRDefault="00DE647F" w:rsidP="00425A1C">
            <w:r w:rsidRPr="56C4290E">
              <w:rPr>
                <w:szCs w:val="18"/>
              </w:rPr>
              <w:t>16</w:t>
            </w:r>
          </w:p>
        </w:tc>
      </w:tr>
      <w:tr w:rsidR="00DE647F" w14:paraId="1A095FF5" w14:textId="77777777" w:rsidTr="00425A1C">
        <w:tc>
          <w:tcPr>
            <w:tcW w:w="4680" w:type="dxa"/>
          </w:tcPr>
          <w:p w14:paraId="67DB009D" w14:textId="77777777" w:rsidR="00DE647F" w:rsidRDefault="00DE647F" w:rsidP="00425A1C">
            <w:r w:rsidRPr="56C4290E">
              <w:rPr>
                <w:szCs w:val="18"/>
              </w:rPr>
              <w:t>Learning Rate</w:t>
            </w:r>
          </w:p>
        </w:tc>
        <w:tc>
          <w:tcPr>
            <w:tcW w:w="4680" w:type="dxa"/>
          </w:tcPr>
          <w:p w14:paraId="57B3712B" w14:textId="77777777" w:rsidR="00DE647F" w:rsidRDefault="00DE647F" w:rsidP="00425A1C">
            <w:r w:rsidRPr="56C4290E">
              <w:rPr>
                <w:szCs w:val="18"/>
              </w:rPr>
              <w:t>0.0007</w:t>
            </w:r>
          </w:p>
        </w:tc>
      </w:tr>
      <w:tr w:rsidR="00DE647F" w14:paraId="60897A41" w14:textId="77777777" w:rsidTr="00425A1C">
        <w:tc>
          <w:tcPr>
            <w:tcW w:w="4680" w:type="dxa"/>
          </w:tcPr>
          <w:p w14:paraId="74B2EB9B" w14:textId="77777777" w:rsidR="00DE647F" w:rsidRDefault="00DE647F" w:rsidP="00425A1C">
            <w:r w:rsidRPr="56C4290E">
              <w:rPr>
                <w:szCs w:val="18"/>
              </w:rPr>
              <w:t>Number of Hidden Layers</w:t>
            </w:r>
          </w:p>
        </w:tc>
        <w:tc>
          <w:tcPr>
            <w:tcW w:w="4680" w:type="dxa"/>
          </w:tcPr>
          <w:p w14:paraId="0F057C98" w14:textId="77777777" w:rsidR="00DE647F" w:rsidRDefault="00DE647F" w:rsidP="00425A1C">
            <w:r w:rsidRPr="56C4290E">
              <w:rPr>
                <w:szCs w:val="18"/>
              </w:rPr>
              <w:t>4</w:t>
            </w:r>
          </w:p>
        </w:tc>
      </w:tr>
      <w:tr w:rsidR="00DE647F" w14:paraId="6351EB6A" w14:textId="77777777" w:rsidTr="00425A1C">
        <w:tc>
          <w:tcPr>
            <w:tcW w:w="4680" w:type="dxa"/>
          </w:tcPr>
          <w:p w14:paraId="152401CF" w14:textId="77777777" w:rsidR="00DE647F" w:rsidRDefault="00DE647F" w:rsidP="00425A1C">
            <w:r w:rsidRPr="56C4290E">
              <w:rPr>
                <w:szCs w:val="18"/>
              </w:rPr>
              <w:t>Hidden Layers: Inputs and Outputs</w:t>
            </w:r>
          </w:p>
        </w:tc>
        <w:tc>
          <w:tcPr>
            <w:tcW w:w="4680" w:type="dxa"/>
          </w:tcPr>
          <w:p w14:paraId="21660EC9" w14:textId="77777777" w:rsidR="00DE647F" w:rsidRDefault="00DE647F" w:rsidP="00425A1C">
            <w:pPr>
              <w:rPr>
                <w:szCs w:val="18"/>
              </w:rPr>
            </w:pPr>
            <w:r w:rsidRPr="56C4290E">
              <w:rPr>
                <w:szCs w:val="18"/>
              </w:rPr>
              <w:t>1: (1024) =&gt; (512) 2: (512) =&gt; (256) 3: (256) =&gt; (128) 4: (128) =&gt; (64)</w:t>
            </w:r>
          </w:p>
        </w:tc>
      </w:tr>
      <w:tr w:rsidR="00DE647F" w14:paraId="59B735FD" w14:textId="77777777" w:rsidTr="00425A1C">
        <w:tc>
          <w:tcPr>
            <w:tcW w:w="4680" w:type="dxa"/>
          </w:tcPr>
          <w:p w14:paraId="58C13CC3" w14:textId="77777777" w:rsidR="00DE647F" w:rsidRDefault="00DE647F" w:rsidP="00425A1C">
            <w:r w:rsidRPr="56C4290E">
              <w:rPr>
                <w:szCs w:val="18"/>
              </w:rPr>
              <w:t>Batch Normalization</w:t>
            </w:r>
          </w:p>
        </w:tc>
        <w:tc>
          <w:tcPr>
            <w:tcW w:w="4680" w:type="dxa"/>
          </w:tcPr>
          <w:p w14:paraId="0844FD54" w14:textId="77777777" w:rsidR="00DE647F" w:rsidRDefault="00DE647F" w:rsidP="00425A1C">
            <w:pPr>
              <w:rPr>
                <w:szCs w:val="18"/>
              </w:rPr>
            </w:pPr>
            <w:r w:rsidRPr="56C4290E">
              <w:rPr>
                <w:szCs w:val="18"/>
              </w:rPr>
              <w:t>Input Layer: 1024, Hidden Layer 1: 512, Hidden Layer 2: 256, Hidden Layer 3: 128, Hidden Layer 4: 64</w:t>
            </w:r>
          </w:p>
        </w:tc>
      </w:tr>
      <w:tr w:rsidR="00DE647F" w14:paraId="29DE32AC" w14:textId="77777777" w:rsidTr="00425A1C">
        <w:tc>
          <w:tcPr>
            <w:tcW w:w="4680" w:type="dxa"/>
          </w:tcPr>
          <w:p w14:paraId="649F06C5" w14:textId="77777777" w:rsidR="00DE647F" w:rsidRDefault="00DE647F" w:rsidP="00425A1C">
            <w:r w:rsidRPr="56C4290E">
              <w:rPr>
                <w:szCs w:val="18"/>
              </w:rPr>
              <w:t>Early Stopping Patience</w:t>
            </w:r>
          </w:p>
        </w:tc>
        <w:tc>
          <w:tcPr>
            <w:tcW w:w="4680" w:type="dxa"/>
          </w:tcPr>
          <w:p w14:paraId="43D3A7EE" w14:textId="77777777" w:rsidR="00DE647F" w:rsidRDefault="00DE647F" w:rsidP="00425A1C">
            <w:pPr>
              <w:rPr>
                <w:szCs w:val="18"/>
              </w:rPr>
            </w:pPr>
            <w:r w:rsidRPr="56C4290E">
              <w:rPr>
                <w:szCs w:val="18"/>
              </w:rPr>
              <w:t>-</w:t>
            </w:r>
          </w:p>
        </w:tc>
      </w:tr>
      <w:tr w:rsidR="00DE647F" w14:paraId="6959693A" w14:textId="77777777" w:rsidTr="00425A1C">
        <w:tc>
          <w:tcPr>
            <w:tcW w:w="4680" w:type="dxa"/>
          </w:tcPr>
          <w:p w14:paraId="4C4AC8D3" w14:textId="77777777" w:rsidR="00DE647F" w:rsidRDefault="00DE647F" w:rsidP="00425A1C">
            <w:r w:rsidRPr="56C4290E">
              <w:rPr>
                <w:szCs w:val="18"/>
              </w:rPr>
              <w:t>Drop Out Rate</w:t>
            </w:r>
          </w:p>
        </w:tc>
        <w:tc>
          <w:tcPr>
            <w:tcW w:w="4680" w:type="dxa"/>
          </w:tcPr>
          <w:p w14:paraId="6C072669" w14:textId="77777777" w:rsidR="00DE647F" w:rsidRDefault="00DE647F" w:rsidP="00425A1C">
            <w:pPr>
              <w:rPr>
                <w:szCs w:val="18"/>
              </w:rPr>
            </w:pPr>
            <w:r w:rsidRPr="56C4290E">
              <w:rPr>
                <w:szCs w:val="18"/>
              </w:rPr>
              <w:t>-</w:t>
            </w:r>
          </w:p>
        </w:tc>
      </w:tr>
      <w:tr w:rsidR="00DE647F" w14:paraId="48E1679B" w14:textId="77777777" w:rsidTr="00425A1C">
        <w:tc>
          <w:tcPr>
            <w:tcW w:w="4680" w:type="dxa"/>
          </w:tcPr>
          <w:p w14:paraId="2626C33E" w14:textId="77777777" w:rsidR="00DE647F" w:rsidRDefault="00DE647F" w:rsidP="00425A1C">
            <w:pPr>
              <w:rPr>
                <w:szCs w:val="18"/>
              </w:rPr>
            </w:pPr>
            <w:r w:rsidRPr="56C4290E">
              <w:rPr>
                <w:szCs w:val="18"/>
              </w:rPr>
              <w:t>Last Epoch Information</w:t>
            </w:r>
          </w:p>
        </w:tc>
        <w:tc>
          <w:tcPr>
            <w:tcW w:w="4680" w:type="dxa"/>
          </w:tcPr>
          <w:p w14:paraId="381CEDF3" w14:textId="77777777" w:rsidR="00DE647F" w:rsidRDefault="00DE647F" w:rsidP="00425A1C">
            <w:pPr>
              <w:spacing w:after="160" w:line="259" w:lineRule="auto"/>
              <w:rPr>
                <w:rFonts w:ascii="Calibri" w:eastAsia="Calibri" w:hAnsi="Calibri" w:cs="Calibri"/>
                <w:szCs w:val="18"/>
              </w:rPr>
            </w:pPr>
            <w:r w:rsidRPr="56C4290E">
              <w:rPr>
                <w:rFonts w:ascii="Calibri" w:eastAsia="Calibri" w:hAnsi="Calibri" w:cs="Calibri"/>
                <w:szCs w:val="18"/>
              </w:rPr>
              <w:t>Epoch 200: | Train Loss: 0.11862 | Val Loss: 2.52515 | Train Acc: 100.000| Val Acc: 38.462</w:t>
            </w:r>
          </w:p>
        </w:tc>
      </w:tr>
      <w:tr w:rsidR="00DE647F" w14:paraId="48C95993" w14:textId="77777777" w:rsidTr="00425A1C">
        <w:tc>
          <w:tcPr>
            <w:tcW w:w="4680" w:type="dxa"/>
          </w:tcPr>
          <w:p w14:paraId="0A508778" w14:textId="77777777" w:rsidR="00DE647F" w:rsidRDefault="00DE647F" w:rsidP="00425A1C">
            <w:pPr>
              <w:rPr>
                <w:szCs w:val="18"/>
              </w:rPr>
            </w:pPr>
            <w:r w:rsidRPr="56C4290E">
              <w:rPr>
                <w:szCs w:val="18"/>
              </w:rPr>
              <w:t>Test Accuracy</w:t>
            </w:r>
          </w:p>
        </w:tc>
        <w:tc>
          <w:tcPr>
            <w:tcW w:w="4680" w:type="dxa"/>
          </w:tcPr>
          <w:p w14:paraId="4E69B81F" w14:textId="77777777" w:rsidR="00DE647F" w:rsidRDefault="00DE647F" w:rsidP="00425A1C">
            <w:pPr>
              <w:spacing w:line="259" w:lineRule="auto"/>
              <w:rPr>
                <w:rFonts w:ascii="Calibri" w:eastAsia="Calibri" w:hAnsi="Calibri" w:cs="Calibri"/>
                <w:szCs w:val="18"/>
              </w:rPr>
            </w:pPr>
            <w:r w:rsidRPr="56C4290E">
              <w:rPr>
                <w:rFonts w:ascii="Calibri" w:eastAsia="Calibri" w:hAnsi="Calibri" w:cs="Calibri"/>
                <w:szCs w:val="18"/>
              </w:rPr>
              <w:t>41%</w:t>
            </w:r>
          </w:p>
        </w:tc>
      </w:tr>
    </w:tbl>
    <w:p w14:paraId="6F7E2DD9" w14:textId="77777777" w:rsidR="00DE647F" w:rsidRDefault="00DE647F" w:rsidP="00DE647F"/>
    <w:p w14:paraId="56B1C8AE" w14:textId="77777777" w:rsidR="00DE647F" w:rsidRDefault="00DE647F" w:rsidP="00DE647F">
      <w:pPr>
        <w:rPr>
          <w:rFonts w:ascii="Calibri" w:eastAsia="Calibri" w:hAnsi="Calibri" w:cs="Calibri"/>
        </w:rPr>
      </w:pPr>
      <w:r w:rsidRPr="56C4290E">
        <w:rPr>
          <w:rFonts w:ascii="Calibri" w:eastAsia="Calibri" w:hAnsi="Calibri" w:cs="Calibri"/>
        </w:rPr>
        <w:t>Output table screen shot:</w:t>
      </w:r>
    </w:p>
    <w:p w14:paraId="7D6C95F2" w14:textId="77777777" w:rsidR="00DE647F" w:rsidRDefault="00DE647F" w:rsidP="00DE647F">
      <w:pPr>
        <w:rPr>
          <w:rFonts w:ascii="Calibri" w:eastAsia="Calibri" w:hAnsi="Calibri" w:cs="Calibri"/>
        </w:rPr>
      </w:pPr>
      <w:r>
        <w:rPr>
          <w:noProof/>
        </w:rPr>
        <w:drawing>
          <wp:inline distT="0" distB="0" distL="0" distR="0" wp14:anchorId="46EC17F7" wp14:editId="6A604BF9">
            <wp:extent cx="4572000" cy="2247900"/>
            <wp:effectExtent l="0" t="0" r="0" b="0"/>
            <wp:docPr id="1366046737" name="Picture 1366046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6046737"/>
                    <pic:cNvPicPr/>
                  </pic:nvPicPr>
                  <pic:blipFill>
                    <a:blip r:embed="rId39">
                      <a:extLst>
                        <a:ext uri="{28A0092B-C50C-407E-A947-70E740481C1C}">
                          <a14:useLocalDpi xmlns:a14="http://schemas.microsoft.com/office/drawing/2010/main" val="0"/>
                        </a:ext>
                      </a:extLst>
                    </a:blip>
                    <a:stretch>
                      <a:fillRect/>
                    </a:stretch>
                  </pic:blipFill>
                  <pic:spPr>
                    <a:xfrm>
                      <a:off x="0" y="0"/>
                      <a:ext cx="4572000" cy="2247900"/>
                    </a:xfrm>
                    <a:prstGeom prst="rect">
                      <a:avLst/>
                    </a:prstGeom>
                  </pic:spPr>
                </pic:pic>
              </a:graphicData>
            </a:graphic>
          </wp:inline>
        </w:drawing>
      </w:r>
    </w:p>
    <w:p w14:paraId="49C163D8" w14:textId="77777777" w:rsidR="00DE647F" w:rsidRDefault="00DE647F" w:rsidP="00DE647F">
      <w:r>
        <w:br w:type="page"/>
      </w:r>
    </w:p>
    <w:p w14:paraId="1B2023EC" w14:textId="77777777" w:rsidR="00DE647F" w:rsidRDefault="00DE647F" w:rsidP="00DE647F">
      <w:r>
        <w:lastRenderedPageBreak/>
        <w:t>Appendix O</w:t>
      </w:r>
    </w:p>
    <w:tbl>
      <w:tblPr>
        <w:tblStyle w:val="TableGrid"/>
        <w:tblW w:w="0" w:type="auto"/>
        <w:tblLayout w:type="fixed"/>
        <w:tblLook w:val="04A0" w:firstRow="1" w:lastRow="0" w:firstColumn="1" w:lastColumn="0" w:noHBand="0" w:noVBand="1"/>
      </w:tblPr>
      <w:tblGrid>
        <w:gridCol w:w="4680"/>
        <w:gridCol w:w="4680"/>
      </w:tblGrid>
      <w:tr w:rsidR="00DE647F" w14:paraId="3F914153" w14:textId="77777777" w:rsidTr="00425A1C">
        <w:tc>
          <w:tcPr>
            <w:tcW w:w="4680" w:type="dxa"/>
          </w:tcPr>
          <w:p w14:paraId="3B0ECF07" w14:textId="77777777" w:rsidR="00DE647F" w:rsidRDefault="00DE647F" w:rsidP="00425A1C">
            <w:r w:rsidRPr="56C4290E">
              <w:rPr>
                <w:szCs w:val="18"/>
              </w:rPr>
              <w:t>Activation Function</w:t>
            </w:r>
          </w:p>
        </w:tc>
        <w:tc>
          <w:tcPr>
            <w:tcW w:w="4680" w:type="dxa"/>
          </w:tcPr>
          <w:p w14:paraId="42292585" w14:textId="77777777" w:rsidR="00DE647F" w:rsidRDefault="00DE647F" w:rsidP="00425A1C">
            <w:proofErr w:type="spellStart"/>
            <w:r w:rsidRPr="56C4290E">
              <w:rPr>
                <w:szCs w:val="18"/>
              </w:rPr>
              <w:t>ReLU</w:t>
            </w:r>
            <w:proofErr w:type="spellEnd"/>
          </w:p>
        </w:tc>
      </w:tr>
      <w:tr w:rsidR="00DE647F" w14:paraId="6C20BF7B" w14:textId="77777777" w:rsidTr="00425A1C">
        <w:tc>
          <w:tcPr>
            <w:tcW w:w="4680" w:type="dxa"/>
          </w:tcPr>
          <w:p w14:paraId="4283D71B" w14:textId="77777777" w:rsidR="00DE647F" w:rsidRDefault="00DE647F" w:rsidP="00425A1C">
            <w:r w:rsidRPr="56C4290E">
              <w:rPr>
                <w:szCs w:val="18"/>
              </w:rPr>
              <w:t>Loss Function</w:t>
            </w:r>
          </w:p>
        </w:tc>
        <w:tc>
          <w:tcPr>
            <w:tcW w:w="4680" w:type="dxa"/>
          </w:tcPr>
          <w:p w14:paraId="56E00B5C" w14:textId="77777777" w:rsidR="00DE647F" w:rsidRDefault="00DE647F" w:rsidP="00425A1C">
            <w:r w:rsidRPr="56C4290E">
              <w:rPr>
                <w:szCs w:val="18"/>
              </w:rPr>
              <w:t>Cross Entropy Loss</w:t>
            </w:r>
          </w:p>
        </w:tc>
      </w:tr>
      <w:tr w:rsidR="00DE647F" w14:paraId="590FEDFD" w14:textId="77777777" w:rsidTr="00425A1C">
        <w:tc>
          <w:tcPr>
            <w:tcW w:w="4680" w:type="dxa"/>
          </w:tcPr>
          <w:p w14:paraId="3F5EC393" w14:textId="77777777" w:rsidR="00DE647F" w:rsidRDefault="00DE647F" w:rsidP="00425A1C">
            <w:r w:rsidRPr="56C4290E">
              <w:rPr>
                <w:szCs w:val="18"/>
              </w:rPr>
              <w:t>Optimizer</w:t>
            </w:r>
          </w:p>
        </w:tc>
        <w:tc>
          <w:tcPr>
            <w:tcW w:w="4680" w:type="dxa"/>
          </w:tcPr>
          <w:p w14:paraId="3181BBD7" w14:textId="77777777" w:rsidR="00DE647F" w:rsidRDefault="00DE647F" w:rsidP="00425A1C">
            <w:pPr>
              <w:rPr>
                <w:szCs w:val="18"/>
                <w:highlight w:val="yellow"/>
              </w:rPr>
            </w:pPr>
            <w:r w:rsidRPr="56C4290E">
              <w:rPr>
                <w:szCs w:val="18"/>
              </w:rPr>
              <w:t>Adam</w:t>
            </w:r>
          </w:p>
        </w:tc>
      </w:tr>
      <w:tr w:rsidR="00DE647F" w14:paraId="71450D06" w14:textId="77777777" w:rsidTr="00425A1C">
        <w:tc>
          <w:tcPr>
            <w:tcW w:w="4680" w:type="dxa"/>
          </w:tcPr>
          <w:p w14:paraId="5329D64E" w14:textId="77777777" w:rsidR="00DE647F" w:rsidRDefault="00DE647F" w:rsidP="00425A1C">
            <w:r w:rsidRPr="56C4290E">
              <w:rPr>
                <w:szCs w:val="18"/>
              </w:rPr>
              <w:t>Training Epochs</w:t>
            </w:r>
          </w:p>
        </w:tc>
        <w:tc>
          <w:tcPr>
            <w:tcW w:w="4680" w:type="dxa"/>
          </w:tcPr>
          <w:p w14:paraId="070F4E8C" w14:textId="77777777" w:rsidR="00DE647F" w:rsidRDefault="00DE647F" w:rsidP="00425A1C">
            <w:r w:rsidRPr="56C4290E">
              <w:rPr>
                <w:szCs w:val="18"/>
              </w:rPr>
              <w:t>200</w:t>
            </w:r>
          </w:p>
        </w:tc>
      </w:tr>
      <w:tr w:rsidR="00DE647F" w14:paraId="1165988C" w14:textId="77777777" w:rsidTr="00425A1C">
        <w:tc>
          <w:tcPr>
            <w:tcW w:w="4680" w:type="dxa"/>
          </w:tcPr>
          <w:p w14:paraId="011199EB" w14:textId="77777777" w:rsidR="00DE647F" w:rsidRDefault="00DE647F" w:rsidP="00425A1C">
            <w:r w:rsidRPr="56C4290E">
              <w:rPr>
                <w:szCs w:val="18"/>
              </w:rPr>
              <w:t>Batch Size</w:t>
            </w:r>
          </w:p>
        </w:tc>
        <w:tc>
          <w:tcPr>
            <w:tcW w:w="4680" w:type="dxa"/>
          </w:tcPr>
          <w:p w14:paraId="1B4A6DDE" w14:textId="77777777" w:rsidR="00DE647F" w:rsidRDefault="00DE647F" w:rsidP="00425A1C">
            <w:r w:rsidRPr="56C4290E">
              <w:rPr>
                <w:szCs w:val="18"/>
              </w:rPr>
              <w:t>16</w:t>
            </w:r>
          </w:p>
        </w:tc>
      </w:tr>
      <w:tr w:rsidR="00DE647F" w14:paraId="09A59385" w14:textId="77777777" w:rsidTr="00425A1C">
        <w:tc>
          <w:tcPr>
            <w:tcW w:w="4680" w:type="dxa"/>
          </w:tcPr>
          <w:p w14:paraId="0199E900" w14:textId="77777777" w:rsidR="00DE647F" w:rsidRDefault="00DE647F" w:rsidP="00425A1C">
            <w:r w:rsidRPr="56C4290E">
              <w:rPr>
                <w:szCs w:val="18"/>
              </w:rPr>
              <w:t>Learning Rate</w:t>
            </w:r>
          </w:p>
        </w:tc>
        <w:tc>
          <w:tcPr>
            <w:tcW w:w="4680" w:type="dxa"/>
          </w:tcPr>
          <w:p w14:paraId="088C4E54" w14:textId="77777777" w:rsidR="00DE647F" w:rsidRDefault="00DE647F" w:rsidP="00425A1C">
            <w:r w:rsidRPr="56C4290E">
              <w:rPr>
                <w:szCs w:val="18"/>
              </w:rPr>
              <w:t>0.0007</w:t>
            </w:r>
          </w:p>
        </w:tc>
      </w:tr>
      <w:tr w:rsidR="00DE647F" w14:paraId="6BD82004" w14:textId="77777777" w:rsidTr="00425A1C">
        <w:tc>
          <w:tcPr>
            <w:tcW w:w="4680" w:type="dxa"/>
          </w:tcPr>
          <w:p w14:paraId="301915FB" w14:textId="77777777" w:rsidR="00DE647F" w:rsidRDefault="00DE647F" w:rsidP="00425A1C">
            <w:r w:rsidRPr="56C4290E">
              <w:rPr>
                <w:szCs w:val="18"/>
              </w:rPr>
              <w:t>Number of Hidden Layers</w:t>
            </w:r>
          </w:p>
        </w:tc>
        <w:tc>
          <w:tcPr>
            <w:tcW w:w="4680" w:type="dxa"/>
          </w:tcPr>
          <w:p w14:paraId="4D6D0EA8" w14:textId="77777777" w:rsidR="00DE647F" w:rsidRDefault="00DE647F" w:rsidP="00425A1C">
            <w:r w:rsidRPr="56C4290E">
              <w:rPr>
                <w:szCs w:val="18"/>
              </w:rPr>
              <w:t>5</w:t>
            </w:r>
          </w:p>
        </w:tc>
      </w:tr>
      <w:tr w:rsidR="00DE647F" w14:paraId="12462C7A" w14:textId="77777777" w:rsidTr="00425A1C">
        <w:tc>
          <w:tcPr>
            <w:tcW w:w="4680" w:type="dxa"/>
          </w:tcPr>
          <w:p w14:paraId="5D512340" w14:textId="77777777" w:rsidR="00DE647F" w:rsidRDefault="00DE647F" w:rsidP="00425A1C">
            <w:r w:rsidRPr="56C4290E">
              <w:rPr>
                <w:szCs w:val="18"/>
              </w:rPr>
              <w:t>Hidden Layers: Inputs and Outputs</w:t>
            </w:r>
          </w:p>
        </w:tc>
        <w:tc>
          <w:tcPr>
            <w:tcW w:w="4680" w:type="dxa"/>
          </w:tcPr>
          <w:p w14:paraId="0CC23A60" w14:textId="77777777" w:rsidR="00DE647F" w:rsidRDefault="00DE647F" w:rsidP="00425A1C">
            <w:pPr>
              <w:rPr>
                <w:szCs w:val="18"/>
              </w:rPr>
            </w:pPr>
            <w:r w:rsidRPr="56C4290E">
              <w:rPr>
                <w:szCs w:val="18"/>
              </w:rPr>
              <w:t>1: (512) =&gt; (256) 2: (256) =&gt; (128) 3: (128) =&gt; (64) 4: (64) =&gt; (32) 5: (32) =&gt; (16)</w:t>
            </w:r>
          </w:p>
        </w:tc>
      </w:tr>
      <w:tr w:rsidR="00DE647F" w14:paraId="30A59083" w14:textId="77777777" w:rsidTr="00425A1C">
        <w:tc>
          <w:tcPr>
            <w:tcW w:w="4680" w:type="dxa"/>
          </w:tcPr>
          <w:p w14:paraId="2924EF42" w14:textId="77777777" w:rsidR="00DE647F" w:rsidRDefault="00DE647F" w:rsidP="00425A1C">
            <w:r w:rsidRPr="56C4290E">
              <w:rPr>
                <w:szCs w:val="18"/>
              </w:rPr>
              <w:t>Batch Normalization</w:t>
            </w:r>
          </w:p>
        </w:tc>
        <w:tc>
          <w:tcPr>
            <w:tcW w:w="4680" w:type="dxa"/>
          </w:tcPr>
          <w:p w14:paraId="08FB6D87" w14:textId="77777777" w:rsidR="00DE647F" w:rsidRDefault="00DE647F" w:rsidP="00425A1C">
            <w:pPr>
              <w:rPr>
                <w:szCs w:val="18"/>
              </w:rPr>
            </w:pPr>
            <w:r w:rsidRPr="56C4290E">
              <w:rPr>
                <w:szCs w:val="18"/>
              </w:rPr>
              <w:t>Input Layer: 512, Hidden Layer 1: 256, Hidden Layer 2: 128, Hidden Layer 3: 64, Hidden Layer 4: 32, Hidden Layer 5: 16</w:t>
            </w:r>
          </w:p>
        </w:tc>
      </w:tr>
      <w:tr w:rsidR="00DE647F" w14:paraId="15AD6188" w14:textId="77777777" w:rsidTr="00425A1C">
        <w:tc>
          <w:tcPr>
            <w:tcW w:w="4680" w:type="dxa"/>
          </w:tcPr>
          <w:p w14:paraId="5AA5BB78" w14:textId="77777777" w:rsidR="00DE647F" w:rsidRDefault="00DE647F" w:rsidP="00425A1C">
            <w:r w:rsidRPr="56C4290E">
              <w:rPr>
                <w:szCs w:val="18"/>
              </w:rPr>
              <w:t>Early Stopping Patience</w:t>
            </w:r>
          </w:p>
        </w:tc>
        <w:tc>
          <w:tcPr>
            <w:tcW w:w="4680" w:type="dxa"/>
          </w:tcPr>
          <w:p w14:paraId="2315C82E" w14:textId="77777777" w:rsidR="00DE647F" w:rsidRDefault="00DE647F" w:rsidP="00425A1C">
            <w:pPr>
              <w:rPr>
                <w:szCs w:val="18"/>
              </w:rPr>
            </w:pPr>
            <w:r w:rsidRPr="56C4290E">
              <w:rPr>
                <w:szCs w:val="18"/>
              </w:rPr>
              <w:t>-</w:t>
            </w:r>
          </w:p>
        </w:tc>
      </w:tr>
      <w:tr w:rsidR="00DE647F" w14:paraId="7FEC66C4" w14:textId="77777777" w:rsidTr="00425A1C">
        <w:tc>
          <w:tcPr>
            <w:tcW w:w="4680" w:type="dxa"/>
          </w:tcPr>
          <w:p w14:paraId="3783698F" w14:textId="77777777" w:rsidR="00DE647F" w:rsidRDefault="00DE647F" w:rsidP="00425A1C">
            <w:r w:rsidRPr="56C4290E">
              <w:rPr>
                <w:szCs w:val="18"/>
              </w:rPr>
              <w:t>Drop Out Rate</w:t>
            </w:r>
          </w:p>
        </w:tc>
        <w:tc>
          <w:tcPr>
            <w:tcW w:w="4680" w:type="dxa"/>
          </w:tcPr>
          <w:p w14:paraId="477573E8" w14:textId="77777777" w:rsidR="00DE647F" w:rsidRDefault="00DE647F" w:rsidP="00425A1C">
            <w:pPr>
              <w:rPr>
                <w:szCs w:val="18"/>
              </w:rPr>
            </w:pPr>
            <w:r w:rsidRPr="56C4290E">
              <w:rPr>
                <w:szCs w:val="18"/>
              </w:rPr>
              <w:t>-</w:t>
            </w:r>
          </w:p>
        </w:tc>
      </w:tr>
      <w:tr w:rsidR="00DE647F" w14:paraId="19E751AB" w14:textId="77777777" w:rsidTr="00425A1C">
        <w:tc>
          <w:tcPr>
            <w:tcW w:w="4680" w:type="dxa"/>
          </w:tcPr>
          <w:p w14:paraId="2B2F6517" w14:textId="77777777" w:rsidR="00DE647F" w:rsidRDefault="00DE647F" w:rsidP="00425A1C">
            <w:pPr>
              <w:rPr>
                <w:szCs w:val="18"/>
              </w:rPr>
            </w:pPr>
            <w:r w:rsidRPr="56C4290E">
              <w:rPr>
                <w:szCs w:val="18"/>
              </w:rPr>
              <w:t>Last Epoch Information</w:t>
            </w:r>
          </w:p>
        </w:tc>
        <w:tc>
          <w:tcPr>
            <w:tcW w:w="4680" w:type="dxa"/>
          </w:tcPr>
          <w:p w14:paraId="5445EECF" w14:textId="77777777" w:rsidR="00DE647F" w:rsidRDefault="00DE647F" w:rsidP="00425A1C">
            <w:pPr>
              <w:spacing w:after="160" w:line="259" w:lineRule="auto"/>
              <w:rPr>
                <w:rFonts w:ascii="Calibri" w:eastAsia="Calibri" w:hAnsi="Calibri" w:cs="Calibri"/>
                <w:szCs w:val="18"/>
              </w:rPr>
            </w:pPr>
            <w:r w:rsidRPr="56C4290E">
              <w:rPr>
                <w:rFonts w:ascii="Calibri" w:eastAsia="Calibri" w:hAnsi="Calibri" w:cs="Calibri"/>
                <w:szCs w:val="18"/>
              </w:rPr>
              <w:t>Epoch 200: | Train Loss: 0.21391 | Val Loss: 2.13607 | Train Acc: 100.000| Val Acc: 34.615</w:t>
            </w:r>
          </w:p>
        </w:tc>
      </w:tr>
      <w:tr w:rsidR="00DE647F" w14:paraId="0CF59BAD" w14:textId="77777777" w:rsidTr="00425A1C">
        <w:tc>
          <w:tcPr>
            <w:tcW w:w="4680" w:type="dxa"/>
          </w:tcPr>
          <w:p w14:paraId="5A34D81F" w14:textId="77777777" w:rsidR="00DE647F" w:rsidRDefault="00DE647F" w:rsidP="00425A1C">
            <w:pPr>
              <w:rPr>
                <w:szCs w:val="18"/>
              </w:rPr>
            </w:pPr>
            <w:r w:rsidRPr="56C4290E">
              <w:rPr>
                <w:szCs w:val="18"/>
              </w:rPr>
              <w:t>Test Accuracy</w:t>
            </w:r>
          </w:p>
        </w:tc>
        <w:tc>
          <w:tcPr>
            <w:tcW w:w="4680" w:type="dxa"/>
          </w:tcPr>
          <w:p w14:paraId="385416A5" w14:textId="77777777" w:rsidR="00DE647F" w:rsidRDefault="00DE647F" w:rsidP="00425A1C">
            <w:pPr>
              <w:spacing w:line="259" w:lineRule="auto"/>
              <w:rPr>
                <w:rFonts w:ascii="Calibri" w:eastAsia="Calibri" w:hAnsi="Calibri" w:cs="Calibri"/>
                <w:szCs w:val="18"/>
              </w:rPr>
            </w:pPr>
            <w:r w:rsidRPr="56C4290E">
              <w:rPr>
                <w:rFonts w:ascii="Calibri" w:eastAsia="Calibri" w:hAnsi="Calibri" w:cs="Calibri"/>
                <w:szCs w:val="18"/>
              </w:rPr>
              <w:t>36%</w:t>
            </w:r>
          </w:p>
        </w:tc>
      </w:tr>
    </w:tbl>
    <w:p w14:paraId="4561E642" w14:textId="77777777" w:rsidR="00DE647F" w:rsidRDefault="00DE647F" w:rsidP="00DE647F"/>
    <w:p w14:paraId="57CB4479" w14:textId="77777777" w:rsidR="00DE647F" w:rsidRDefault="00DE647F" w:rsidP="00DE647F">
      <w:pPr>
        <w:rPr>
          <w:rFonts w:ascii="Calibri" w:eastAsia="Calibri" w:hAnsi="Calibri" w:cs="Calibri"/>
        </w:rPr>
      </w:pPr>
      <w:r w:rsidRPr="56C4290E">
        <w:rPr>
          <w:rFonts w:ascii="Calibri" w:eastAsia="Calibri" w:hAnsi="Calibri" w:cs="Calibri"/>
        </w:rPr>
        <w:t>Output table screen shot:</w:t>
      </w:r>
    </w:p>
    <w:p w14:paraId="2C0EAF46" w14:textId="77777777" w:rsidR="00DE647F" w:rsidRDefault="00DE647F" w:rsidP="00DE647F">
      <w:r>
        <w:rPr>
          <w:noProof/>
        </w:rPr>
        <w:drawing>
          <wp:inline distT="0" distB="0" distL="0" distR="0" wp14:anchorId="0B4F8938" wp14:editId="054FE331">
            <wp:extent cx="4686300" cy="2162175"/>
            <wp:effectExtent l="0" t="0" r="0" b="0"/>
            <wp:docPr id="1037727925" name="Picture 1037727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727925"/>
                    <pic:cNvPicPr/>
                  </pic:nvPicPr>
                  <pic:blipFill>
                    <a:blip r:embed="rId40">
                      <a:extLst>
                        <a:ext uri="{28A0092B-C50C-407E-A947-70E740481C1C}">
                          <a14:useLocalDpi xmlns:a14="http://schemas.microsoft.com/office/drawing/2010/main" val="0"/>
                        </a:ext>
                      </a:extLst>
                    </a:blip>
                    <a:stretch>
                      <a:fillRect/>
                    </a:stretch>
                  </pic:blipFill>
                  <pic:spPr>
                    <a:xfrm>
                      <a:off x="0" y="0"/>
                      <a:ext cx="4686300" cy="2162175"/>
                    </a:xfrm>
                    <a:prstGeom prst="rect">
                      <a:avLst/>
                    </a:prstGeom>
                  </pic:spPr>
                </pic:pic>
              </a:graphicData>
            </a:graphic>
          </wp:inline>
        </w:drawing>
      </w:r>
    </w:p>
    <w:p w14:paraId="4A66D7B0" w14:textId="77777777" w:rsidR="00DE647F" w:rsidRDefault="00DE647F" w:rsidP="00DE647F">
      <w:r>
        <w:br w:type="page"/>
      </w:r>
      <w:r>
        <w:lastRenderedPageBreak/>
        <w:t>Appendix P</w:t>
      </w:r>
    </w:p>
    <w:tbl>
      <w:tblPr>
        <w:tblStyle w:val="TableGrid"/>
        <w:tblW w:w="0" w:type="auto"/>
        <w:tblLayout w:type="fixed"/>
        <w:tblLook w:val="04A0" w:firstRow="1" w:lastRow="0" w:firstColumn="1" w:lastColumn="0" w:noHBand="0" w:noVBand="1"/>
      </w:tblPr>
      <w:tblGrid>
        <w:gridCol w:w="4680"/>
        <w:gridCol w:w="4680"/>
      </w:tblGrid>
      <w:tr w:rsidR="00DE647F" w14:paraId="522704A9" w14:textId="77777777" w:rsidTr="00425A1C">
        <w:tc>
          <w:tcPr>
            <w:tcW w:w="4680" w:type="dxa"/>
          </w:tcPr>
          <w:p w14:paraId="666D4ACF" w14:textId="77777777" w:rsidR="00DE647F" w:rsidRDefault="00DE647F" w:rsidP="00425A1C">
            <w:r w:rsidRPr="56C4290E">
              <w:rPr>
                <w:szCs w:val="18"/>
              </w:rPr>
              <w:t>Activation Function</w:t>
            </w:r>
          </w:p>
        </w:tc>
        <w:tc>
          <w:tcPr>
            <w:tcW w:w="4680" w:type="dxa"/>
          </w:tcPr>
          <w:p w14:paraId="09DBD92B" w14:textId="77777777" w:rsidR="00DE647F" w:rsidRDefault="00DE647F" w:rsidP="00425A1C">
            <w:proofErr w:type="spellStart"/>
            <w:r w:rsidRPr="56C4290E">
              <w:rPr>
                <w:szCs w:val="18"/>
              </w:rPr>
              <w:t>ReLU</w:t>
            </w:r>
            <w:proofErr w:type="spellEnd"/>
          </w:p>
        </w:tc>
      </w:tr>
      <w:tr w:rsidR="00DE647F" w14:paraId="03F6D2AF" w14:textId="77777777" w:rsidTr="00425A1C">
        <w:tc>
          <w:tcPr>
            <w:tcW w:w="4680" w:type="dxa"/>
          </w:tcPr>
          <w:p w14:paraId="3DEAB085" w14:textId="77777777" w:rsidR="00DE647F" w:rsidRDefault="00DE647F" w:rsidP="00425A1C">
            <w:r w:rsidRPr="56C4290E">
              <w:rPr>
                <w:szCs w:val="18"/>
              </w:rPr>
              <w:t>Loss Function</w:t>
            </w:r>
          </w:p>
        </w:tc>
        <w:tc>
          <w:tcPr>
            <w:tcW w:w="4680" w:type="dxa"/>
          </w:tcPr>
          <w:p w14:paraId="6F82B215" w14:textId="77777777" w:rsidR="00DE647F" w:rsidRDefault="00DE647F" w:rsidP="00425A1C">
            <w:r w:rsidRPr="56C4290E">
              <w:rPr>
                <w:szCs w:val="18"/>
              </w:rPr>
              <w:t>Cross Entropy Loss</w:t>
            </w:r>
          </w:p>
        </w:tc>
      </w:tr>
      <w:tr w:rsidR="00DE647F" w14:paraId="7087045A" w14:textId="77777777" w:rsidTr="00425A1C">
        <w:tc>
          <w:tcPr>
            <w:tcW w:w="4680" w:type="dxa"/>
          </w:tcPr>
          <w:p w14:paraId="2EFD2B36" w14:textId="77777777" w:rsidR="00DE647F" w:rsidRDefault="00DE647F" w:rsidP="00425A1C">
            <w:r w:rsidRPr="56C4290E">
              <w:rPr>
                <w:szCs w:val="18"/>
              </w:rPr>
              <w:t>Optimizer</w:t>
            </w:r>
          </w:p>
        </w:tc>
        <w:tc>
          <w:tcPr>
            <w:tcW w:w="4680" w:type="dxa"/>
          </w:tcPr>
          <w:p w14:paraId="416F93D4" w14:textId="77777777" w:rsidR="00DE647F" w:rsidRDefault="00DE647F" w:rsidP="00425A1C">
            <w:pPr>
              <w:rPr>
                <w:szCs w:val="18"/>
                <w:highlight w:val="yellow"/>
              </w:rPr>
            </w:pPr>
            <w:r w:rsidRPr="56C4290E">
              <w:rPr>
                <w:szCs w:val="18"/>
              </w:rPr>
              <w:t>Adam</w:t>
            </w:r>
          </w:p>
        </w:tc>
      </w:tr>
      <w:tr w:rsidR="00DE647F" w14:paraId="5AF3EC90" w14:textId="77777777" w:rsidTr="00425A1C">
        <w:tc>
          <w:tcPr>
            <w:tcW w:w="4680" w:type="dxa"/>
          </w:tcPr>
          <w:p w14:paraId="06BEF6D2" w14:textId="77777777" w:rsidR="00DE647F" w:rsidRDefault="00DE647F" w:rsidP="00425A1C">
            <w:r w:rsidRPr="56C4290E">
              <w:rPr>
                <w:szCs w:val="18"/>
              </w:rPr>
              <w:t>Training Epochs</w:t>
            </w:r>
          </w:p>
        </w:tc>
        <w:tc>
          <w:tcPr>
            <w:tcW w:w="4680" w:type="dxa"/>
          </w:tcPr>
          <w:p w14:paraId="670F8F28" w14:textId="77777777" w:rsidR="00DE647F" w:rsidRDefault="00DE647F" w:rsidP="00425A1C">
            <w:r w:rsidRPr="56C4290E">
              <w:rPr>
                <w:szCs w:val="18"/>
              </w:rPr>
              <w:t>200</w:t>
            </w:r>
          </w:p>
        </w:tc>
      </w:tr>
      <w:tr w:rsidR="00DE647F" w14:paraId="5C2E3648" w14:textId="77777777" w:rsidTr="00425A1C">
        <w:tc>
          <w:tcPr>
            <w:tcW w:w="4680" w:type="dxa"/>
          </w:tcPr>
          <w:p w14:paraId="5AC733E4" w14:textId="77777777" w:rsidR="00DE647F" w:rsidRDefault="00DE647F" w:rsidP="00425A1C">
            <w:r w:rsidRPr="56C4290E">
              <w:rPr>
                <w:szCs w:val="18"/>
              </w:rPr>
              <w:t>Batch Size</w:t>
            </w:r>
          </w:p>
        </w:tc>
        <w:tc>
          <w:tcPr>
            <w:tcW w:w="4680" w:type="dxa"/>
          </w:tcPr>
          <w:p w14:paraId="271E9B07" w14:textId="77777777" w:rsidR="00DE647F" w:rsidRDefault="00DE647F" w:rsidP="00425A1C">
            <w:r w:rsidRPr="56C4290E">
              <w:rPr>
                <w:szCs w:val="18"/>
              </w:rPr>
              <w:t>16</w:t>
            </w:r>
          </w:p>
        </w:tc>
      </w:tr>
      <w:tr w:rsidR="00DE647F" w14:paraId="7C229905" w14:textId="77777777" w:rsidTr="00425A1C">
        <w:tc>
          <w:tcPr>
            <w:tcW w:w="4680" w:type="dxa"/>
          </w:tcPr>
          <w:p w14:paraId="73E540B8" w14:textId="77777777" w:rsidR="00DE647F" w:rsidRDefault="00DE647F" w:rsidP="00425A1C">
            <w:r w:rsidRPr="56C4290E">
              <w:rPr>
                <w:szCs w:val="18"/>
              </w:rPr>
              <w:t>Learning Rate</w:t>
            </w:r>
          </w:p>
        </w:tc>
        <w:tc>
          <w:tcPr>
            <w:tcW w:w="4680" w:type="dxa"/>
          </w:tcPr>
          <w:p w14:paraId="3CF0C782" w14:textId="77777777" w:rsidR="00DE647F" w:rsidRDefault="00DE647F" w:rsidP="00425A1C">
            <w:r w:rsidRPr="56C4290E">
              <w:rPr>
                <w:szCs w:val="18"/>
              </w:rPr>
              <w:t>0.0007</w:t>
            </w:r>
          </w:p>
        </w:tc>
      </w:tr>
      <w:tr w:rsidR="00DE647F" w14:paraId="53E530DF" w14:textId="77777777" w:rsidTr="00425A1C">
        <w:tc>
          <w:tcPr>
            <w:tcW w:w="4680" w:type="dxa"/>
          </w:tcPr>
          <w:p w14:paraId="56554A01" w14:textId="77777777" w:rsidR="00DE647F" w:rsidRDefault="00DE647F" w:rsidP="00425A1C">
            <w:r w:rsidRPr="56C4290E">
              <w:rPr>
                <w:szCs w:val="18"/>
              </w:rPr>
              <w:t>Number of Hidden Layers</w:t>
            </w:r>
          </w:p>
        </w:tc>
        <w:tc>
          <w:tcPr>
            <w:tcW w:w="4680" w:type="dxa"/>
          </w:tcPr>
          <w:p w14:paraId="2104E580" w14:textId="77777777" w:rsidR="00DE647F" w:rsidRDefault="00DE647F" w:rsidP="00425A1C">
            <w:r w:rsidRPr="56C4290E">
              <w:rPr>
                <w:szCs w:val="18"/>
              </w:rPr>
              <w:t>5</w:t>
            </w:r>
          </w:p>
        </w:tc>
      </w:tr>
      <w:tr w:rsidR="00DE647F" w14:paraId="7078EB62" w14:textId="77777777" w:rsidTr="00425A1C">
        <w:tc>
          <w:tcPr>
            <w:tcW w:w="4680" w:type="dxa"/>
          </w:tcPr>
          <w:p w14:paraId="1A90BEE5" w14:textId="77777777" w:rsidR="00DE647F" w:rsidRDefault="00DE647F" w:rsidP="00425A1C">
            <w:r w:rsidRPr="56C4290E">
              <w:rPr>
                <w:szCs w:val="18"/>
              </w:rPr>
              <w:t>Hidden Layers: Inputs and Outputs</w:t>
            </w:r>
          </w:p>
        </w:tc>
        <w:tc>
          <w:tcPr>
            <w:tcW w:w="4680" w:type="dxa"/>
          </w:tcPr>
          <w:p w14:paraId="3DF80F8A" w14:textId="77777777" w:rsidR="00DE647F" w:rsidRDefault="00DE647F" w:rsidP="00425A1C">
            <w:pPr>
              <w:rPr>
                <w:szCs w:val="18"/>
              </w:rPr>
            </w:pPr>
            <w:r w:rsidRPr="56C4290E">
              <w:rPr>
                <w:szCs w:val="18"/>
              </w:rPr>
              <w:t>1: (1024) =&gt; (512) 2: (512) =&gt; (256) 3: (256) =&gt; (128) 4: (128) =&gt; (64) 5: (64) =&gt; (32)</w:t>
            </w:r>
          </w:p>
        </w:tc>
      </w:tr>
      <w:tr w:rsidR="00DE647F" w14:paraId="65DC4007" w14:textId="77777777" w:rsidTr="00425A1C">
        <w:tc>
          <w:tcPr>
            <w:tcW w:w="4680" w:type="dxa"/>
          </w:tcPr>
          <w:p w14:paraId="69EB0F07" w14:textId="77777777" w:rsidR="00DE647F" w:rsidRDefault="00DE647F" w:rsidP="00425A1C">
            <w:r w:rsidRPr="56C4290E">
              <w:rPr>
                <w:szCs w:val="18"/>
              </w:rPr>
              <w:t>Batch Normalization</w:t>
            </w:r>
          </w:p>
        </w:tc>
        <w:tc>
          <w:tcPr>
            <w:tcW w:w="4680" w:type="dxa"/>
          </w:tcPr>
          <w:p w14:paraId="79AC6644" w14:textId="77777777" w:rsidR="00DE647F" w:rsidRDefault="00DE647F" w:rsidP="00425A1C">
            <w:pPr>
              <w:rPr>
                <w:szCs w:val="18"/>
              </w:rPr>
            </w:pPr>
            <w:r w:rsidRPr="56C4290E">
              <w:rPr>
                <w:szCs w:val="18"/>
              </w:rPr>
              <w:t>Input Layer: 1024, Hidden Layer 1: 512, Hidden Layer 2: 256, Hidden Layer 3: 128, Hidden Layer 4: 64, Hidden Layer 5: 32</w:t>
            </w:r>
          </w:p>
        </w:tc>
      </w:tr>
      <w:tr w:rsidR="00DE647F" w14:paraId="2BDD3CF5" w14:textId="77777777" w:rsidTr="00425A1C">
        <w:tc>
          <w:tcPr>
            <w:tcW w:w="4680" w:type="dxa"/>
          </w:tcPr>
          <w:p w14:paraId="4D913A2A" w14:textId="77777777" w:rsidR="00DE647F" w:rsidRDefault="00DE647F" w:rsidP="00425A1C">
            <w:r w:rsidRPr="56C4290E">
              <w:rPr>
                <w:szCs w:val="18"/>
              </w:rPr>
              <w:t>Early Stopping Patience</w:t>
            </w:r>
          </w:p>
        </w:tc>
        <w:tc>
          <w:tcPr>
            <w:tcW w:w="4680" w:type="dxa"/>
          </w:tcPr>
          <w:p w14:paraId="57712D21" w14:textId="77777777" w:rsidR="00DE647F" w:rsidRDefault="00DE647F" w:rsidP="00425A1C">
            <w:pPr>
              <w:rPr>
                <w:szCs w:val="18"/>
              </w:rPr>
            </w:pPr>
            <w:r w:rsidRPr="56C4290E">
              <w:rPr>
                <w:szCs w:val="18"/>
              </w:rPr>
              <w:t>-</w:t>
            </w:r>
          </w:p>
        </w:tc>
      </w:tr>
      <w:tr w:rsidR="00DE647F" w14:paraId="66FD7508" w14:textId="77777777" w:rsidTr="00425A1C">
        <w:tc>
          <w:tcPr>
            <w:tcW w:w="4680" w:type="dxa"/>
          </w:tcPr>
          <w:p w14:paraId="6178410B" w14:textId="77777777" w:rsidR="00DE647F" w:rsidRDefault="00DE647F" w:rsidP="00425A1C">
            <w:r w:rsidRPr="56C4290E">
              <w:rPr>
                <w:szCs w:val="18"/>
              </w:rPr>
              <w:t>Drop Out Rate</w:t>
            </w:r>
          </w:p>
        </w:tc>
        <w:tc>
          <w:tcPr>
            <w:tcW w:w="4680" w:type="dxa"/>
          </w:tcPr>
          <w:p w14:paraId="5D642C1E" w14:textId="77777777" w:rsidR="00DE647F" w:rsidRDefault="00DE647F" w:rsidP="00425A1C">
            <w:pPr>
              <w:rPr>
                <w:szCs w:val="18"/>
              </w:rPr>
            </w:pPr>
            <w:r w:rsidRPr="56C4290E">
              <w:rPr>
                <w:szCs w:val="18"/>
              </w:rPr>
              <w:t>-</w:t>
            </w:r>
          </w:p>
        </w:tc>
      </w:tr>
      <w:tr w:rsidR="00DE647F" w14:paraId="049592B0" w14:textId="77777777" w:rsidTr="00425A1C">
        <w:tc>
          <w:tcPr>
            <w:tcW w:w="4680" w:type="dxa"/>
          </w:tcPr>
          <w:p w14:paraId="247F9098" w14:textId="77777777" w:rsidR="00DE647F" w:rsidRDefault="00DE647F" w:rsidP="00425A1C">
            <w:pPr>
              <w:rPr>
                <w:szCs w:val="18"/>
              </w:rPr>
            </w:pPr>
            <w:r w:rsidRPr="56C4290E">
              <w:rPr>
                <w:szCs w:val="18"/>
              </w:rPr>
              <w:t>Last Epoch Information</w:t>
            </w:r>
          </w:p>
        </w:tc>
        <w:tc>
          <w:tcPr>
            <w:tcW w:w="4680" w:type="dxa"/>
          </w:tcPr>
          <w:p w14:paraId="4CDAE525" w14:textId="77777777" w:rsidR="00DE647F" w:rsidRDefault="00DE647F" w:rsidP="00425A1C">
            <w:pPr>
              <w:spacing w:after="160" w:line="259" w:lineRule="auto"/>
              <w:rPr>
                <w:rFonts w:ascii="Calibri" w:eastAsia="Calibri" w:hAnsi="Calibri" w:cs="Calibri"/>
                <w:szCs w:val="18"/>
              </w:rPr>
            </w:pPr>
            <w:r w:rsidRPr="56C4290E">
              <w:rPr>
                <w:rFonts w:ascii="Calibri" w:eastAsia="Calibri" w:hAnsi="Calibri" w:cs="Calibri"/>
                <w:szCs w:val="18"/>
              </w:rPr>
              <w:t>Epoch 200: | Train Loss: 0.13348 | Val Loss: 2.54188 | Train Acc: 100.000| Val Acc: 36.538</w:t>
            </w:r>
          </w:p>
        </w:tc>
      </w:tr>
      <w:tr w:rsidR="00DE647F" w14:paraId="698A6159" w14:textId="77777777" w:rsidTr="00425A1C">
        <w:tc>
          <w:tcPr>
            <w:tcW w:w="4680" w:type="dxa"/>
          </w:tcPr>
          <w:p w14:paraId="79292008" w14:textId="77777777" w:rsidR="00DE647F" w:rsidRDefault="00DE647F" w:rsidP="00425A1C">
            <w:pPr>
              <w:rPr>
                <w:szCs w:val="18"/>
              </w:rPr>
            </w:pPr>
            <w:r w:rsidRPr="56C4290E">
              <w:rPr>
                <w:szCs w:val="18"/>
              </w:rPr>
              <w:t>Test Accuracy</w:t>
            </w:r>
          </w:p>
        </w:tc>
        <w:tc>
          <w:tcPr>
            <w:tcW w:w="4680" w:type="dxa"/>
          </w:tcPr>
          <w:p w14:paraId="39BED8A7" w14:textId="77777777" w:rsidR="00DE647F" w:rsidRDefault="00DE647F" w:rsidP="00425A1C">
            <w:pPr>
              <w:spacing w:line="259" w:lineRule="auto"/>
              <w:rPr>
                <w:rFonts w:ascii="Calibri" w:eastAsia="Calibri" w:hAnsi="Calibri" w:cs="Calibri"/>
                <w:szCs w:val="18"/>
              </w:rPr>
            </w:pPr>
            <w:r w:rsidRPr="56C4290E">
              <w:rPr>
                <w:rFonts w:ascii="Calibri" w:eastAsia="Calibri" w:hAnsi="Calibri" w:cs="Calibri"/>
                <w:szCs w:val="18"/>
              </w:rPr>
              <w:t>39%</w:t>
            </w:r>
          </w:p>
        </w:tc>
      </w:tr>
    </w:tbl>
    <w:p w14:paraId="7CC575A2" w14:textId="77777777" w:rsidR="00DE647F" w:rsidRDefault="00DE647F" w:rsidP="00DE647F"/>
    <w:p w14:paraId="3E3ED40B" w14:textId="77777777" w:rsidR="00DE647F" w:rsidRDefault="00DE647F" w:rsidP="00DE647F">
      <w:pPr>
        <w:rPr>
          <w:rFonts w:ascii="Calibri" w:eastAsia="Calibri" w:hAnsi="Calibri" w:cs="Calibri"/>
        </w:rPr>
      </w:pPr>
      <w:r w:rsidRPr="56C4290E">
        <w:rPr>
          <w:rFonts w:ascii="Calibri" w:eastAsia="Calibri" w:hAnsi="Calibri" w:cs="Calibri"/>
        </w:rPr>
        <w:t>Output table screen shot:</w:t>
      </w:r>
    </w:p>
    <w:p w14:paraId="0B597E25" w14:textId="77777777" w:rsidR="00DE647F" w:rsidRDefault="00DE647F" w:rsidP="00DE647F">
      <w:pPr>
        <w:rPr>
          <w:rFonts w:ascii="Calibri" w:eastAsia="Calibri" w:hAnsi="Calibri" w:cs="Calibri"/>
        </w:rPr>
      </w:pPr>
      <w:r>
        <w:rPr>
          <w:noProof/>
        </w:rPr>
        <w:drawing>
          <wp:inline distT="0" distB="0" distL="0" distR="0" wp14:anchorId="64CB8AF7" wp14:editId="6F9F2076">
            <wp:extent cx="4572000" cy="2286000"/>
            <wp:effectExtent l="0" t="0" r="0" b="0"/>
            <wp:docPr id="208287064" name="Picture 208287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287064"/>
                    <pic:cNvPicPr/>
                  </pic:nvPicPr>
                  <pic:blipFill>
                    <a:blip r:embed="rId41">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0349043F" w14:textId="77777777" w:rsidR="00DE647F" w:rsidRDefault="00DE647F" w:rsidP="00DE647F">
      <w:r>
        <w:br w:type="page"/>
      </w:r>
    </w:p>
    <w:p w14:paraId="23349E35" w14:textId="77777777" w:rsidR="00DE647F" w:rsidRDefault="00DE647F" w:rsidP="00DE647F">
      <w:r>
        <w:lastRenderedPageBreak/>
        <w:t>Appendix Q</w:t>
      </w:r>
    </w:p>
    <w:tbl>
      <w:tblPr>
        <w:tblStyle w:val="TableGrid"/>
        <w:tblW w:w="0" w:type="auto"/>
        <w:tblLayout w:type="fixed"/>
        <w:tblLook w:val="04A0" w:firstRow="1" w:lastRow="0" w:firstColumn="1" w:lastColumn="0" w:noHBand="0" w:noVBand="1"/>
      </w:tblPr>
      <w:tblGrid>
        <w:gridCol w:w="4680"/>
        <w:gridCol w:w="4680"/>
      </w:tblGrid>
      <w:tr w:rsidR="00DE647F" w14:paraId="1296C588" w14:textId="77777777" w:rsidTr="00425A1C">
        <w:tc>
          <w:tcPr>
            <w:tcW w:w="4680" w:type="dxa"/>
          </w:tcPr>
          <w:p w14:paraId="34A62F5F" w14:textId="77777777" w:rsidR="00DE647F" w:rsidRDefault="00DE647F" w:rsidP="00425A1C">
            <w:r w:rsidRPr="56C4290E">
              <w:rPr>
                <w:szCs w:val="18"/>
              </w:rPr>
              <w:t>Activation Function</w:t>
            </w:r>
          </w:p>
        </w:tc>
        <w:tc>
          <w:tcPr>
            <w:tcW w:w="4680" w:type="dxa"/>
          </w:tcPr>
          <w:p w14:paraId="6674315E" w14:textId="77777777" w:rsidR="00DE647F" w:rsidRDefault="00DE647F" w:rsidP="00425A1C">
            <w:proofErr w:type="spellStart"/>
            <w:r w:rsidRPr="56C4290E">
              <w:rPr>
                <w:szCs w:val="18"/>
              </w:rPr>
              <w:t>ReLU</w:t>
            </w:r>
            <w:proofErr w:type="spellEnd"/>
          </w:p>
        </w:tc>
      </w:tr>
      <w:tr w:rsidR="00DE647F" w14:paraId="0F474BA9" w14:textId="77777777" w:rsidTr="00425A1C">
        <w:tc>
          <w:tcPr>
            <w:tcW w:w="4680" w:type="dxa"/>
          </w:tcPr>
          <w:p w14:paraId="3D24B8D7" w14:textId="77777777" w:rsidR="00DE647F" w:rsidRDefault="00DE647F" w:rsidP="00425A1C">
            <w:r w:rsidRPr="56C4290E">
              <w:rPr>
                <w:szCs w:val="18"/>
              </w:rPr>
              <w:t>Loss Function</w:t>
            </w:r>
          </w:p>
        </w:tc>
        <w:tc>
          <w:tcPr>
            <w:tcW w:w="4680" w:type="dxa"/>
          </w:tcPr>
          <w:p w14:paraId="44D3E00E" w14:textId="77777777" w:rsidR="00DE647F" w:rsidRDefault="00DE647F" w:rsidP="00425A1C">
            <w:r w:rsidRPr="56C4290E">
              <w:rPr>
                <w:szCs w:val="18"/>
              </w:rPr>
              <w:t>Cross Entropy Loss</w:t>
            </w:r>
          </w:p>
        </w:tc>
      </w:tr>
      <w:tr w:rsidR="00DE647F" w14:paraId="10C79E90" w14:textId="77777777" w:rsidTr="00425A1C">
        <w:tc>
          <w:tcPr>
            <w:tcW w:w="4680" w:type="dxa"/>
          </w:tcPr>
          <w:p w14:paraId="3D2E4C51" w14:textId="77777777" w:rsidR="00DE647F" w:rsidRDefault="00DE647F" w:rsidP="00425A1C">
            <w:r w:rsidRPr="56C4290E">
              <w:rPr>
                <w:szCs w:val="18"/>
              </w:rPr>
              <w:t>Optimizer</w:t>
            </w:r>
          </w:p>
        </w:tc>
        <w:tc>
          <w:tcPr>
            <w:tcW w:w="4680" w:type="dxa"/>
          </w:tcPr>
          <w:p w14:paraId="34328290" w14:textId="77777777" w:rsidR="00DE647F" w:rsidRDefault="00DE647F" w:rsidP="00425A1C">
            <w:pPr>
              <w:rPr>
                <w:szCs w:val="18"/>
                <w:highlight w:val="yellow"/>
              </w:rPr>
            </w:pPr>
            <w:r w:rsidRPr="56C4290E">
              <w:rPr>
                <w:szCs w:val="18"/>
              </w:rPr>
              <w:t>Adam</w:t>
            </w:r>
          </w:p>
        </w:tc>
      </w:tr>
      <w:tr w:rsidR="00DE647F" w14:paraId="6B6EE268" w14:textId="77777777" w:rsidTr="00425A1C">
        <w:tc>
          <w:tcPr>
            <w:tcW w:w="4680" w:type="dxa"/>
          </w:tcPr>
          <w:p w14:paraId="551AC264" w14:textId="77777777" w:rsidR="00DE647F" w:rsidRDefault="00DE647F" w:rsidP="00425A1C">
            <w:r w:rsidRPr="56C4290E">
              <w:rPr>
                <w:szCs w:val="18"/>
              </w:rPr>
              <w:t>Training Epochs</w:t>
            </w:r>
          </w:p>
        </w:tc>
        <w:tc>
          <w:tcPr>
            <w:tcW w:w="4680" w:type="dxa"/>
          </w:tcPr>
          <w:p w14:paraId="7EA06C7D" w14:textId="77777777" w:rsidR="00DE647F" w:rsidRDefault="00DE647F" w:rsidP="00425A1C">
            <w:r w:rsidRPr="56C4290E">
              <w:rPr>
                <w:szCs w:val="18"/>
              </w:rPr>
              <w:t>200</w:t>
            </w:r>
          </w:p>
        </w:tc>
      </w:tr>
      <w:tr w:rsidR="00DE647F" w14:paraId="6DD7F027" w14:textId="77777777" w:rsidTr="00425A1C">
        <w:tc>
          <w:tcPr>
            <w:tcW w:w="4680" w:type="dxa"/>
          </w:tcPr>
          <w:p w14:paraId="17F0984F" w14:textId="77777777" w:rsidR="00DE647F" w:rsidRDefault="00DE647F" w:rsidP="00425A1C">
            <w:r w:rsidRPr="56C4290E">
              <w:rPr>
                <w:szCs w:val="18"/>
              </w:rPr>
              <w:t>Batch Size</w:t>
            </w:r>
          </w:p>
        </w:tc>
        <w:tc>
          <w:tcPr>
            <w:tcW w:w="4680" w:type="dxa"/>
          </w:tcPr>
          <w:p w14:paraId="040FD12A" w14:textId="77777777" w:rsidR="00DE647F" w:rsidRDefault="00DE647F" w:rsidP="00425A1C">
            <w:r w:rsidRPr="56C4290E">
              <w:rPr>
                <w:szCs w:val="18"/>
              </w:rPr>
              <w:t>16</w:t>
            </w:r>
          </w:p>
        </w:tc>
      </w:tr>
      <w:tr w:rsidR="00DE647F" w14:paraId="0A1D121C" w14:textId="77777777" w:rsidTr="00425A1C">
        <w:tc>
          <w:tcPr>
            <w:tcW w:w="4680" w:type="dxa"/>
          </w:tcPr>
          <w:p w14:paraId="1024F557" w14:textId="77777777" w:rsidR="00DE647F" w:rsidRDefault="00DE647F" w:rsidP="00425A1C">
            <w:r w:rsidRPr="56C4290E">
              <w:rPr>
                <w:szCs w:val="18"/>
              </w:rPr>
              <w:t>Learning Rate</w:t>
            </w:r>
          </w:p>
        </w:tc>
        <w:tc>
          <w:tcPr>
            <w:tcW w:w="4680" w:type="dxa"/>
          </w:tcPr>
          <w:p w14:paraId="74E4D71B" w14:textId="77777777" w:rsidR="00DE647F" w:rsidRDefault="00DE647F" w:rsidP="00425A1C">
            <w:r w:rsidRPr="56C4290E">
              <w:rPr>
                <w:szCs w:val="18"/>
              </w:rPr>
              <w:t>0.0007</w:t>
            </w:r>
          </w:p>
        </w:tc>
      </w:tr>
      <w:tr w:rsidR="00DE647F" w14:paraId="0286EE17" w14:textId="77777777" w:rsidTr="00425A1C">
        <w:tc>
          <w:tcPr>
            <w:tcW w:w="4680" w:type="dxa"/>
          </w:tcPr>
          <w:p w14:paraId="184C73D9" w14:textId="77777777" w:rsidR="00DE647F" w:rsidRDefault="00DE647F" w:rsidP="00425A1C">
            <w:r w:rsidRPr="56C4290E">
              <w:rPr>
                <w:szCs w:val="18"/>
              </w:rPr>
              <w:t>Number of Hidden Layers</w:t>
            </w:r>
          </w:p>
        </w:tc>
        <w:tc>
          <w:tcPr>
            <w:tcW w:w="4680" w:type="dxa"/>
          </w:tcPr>
          <w:p w14:paraId="4804FDBC" w14:textId="77777777" w:rsidR="00DE647F" w:rsidRDefault="00DE647F" w:rsidP="00425A1C">
            <w:r w:rsidRPr="56C4290E">
              <w:rPr>
                <w:szCs w:val="18"/>
              </w:rPr>
              <w:t>6</w:t>
            </w:r>
          </w:p>
        </w:tc>
      </w:tr>
      <w:tr w:rsidR="00DE647F" w14:paraId="5D4FF372" w14:textId="77777777" w:rsidTr="00425A1C">
        <w:tc>
          <w:tcPr>
            <w:tcW w:w="4680" w:type="dxa"/>
          </w:tcPr>
          <w:p w14:paraId="0D68A533" w14:textId="77777777" w:rsidR="00DE647F" w:rsidRDefault="00DE647F" w:rsidP="00425A1C">
            <w:r w:rsidRPr="56C4290E">
              <w:rPr>
                <w:szCs w:val="18"/>
              </w:rPr>
              <w:t>Hidden Layers: Inputs and Outputs</w:t>
            </w:r>
          </w:p>
        </w:tc>
        <w:tc>
          <w:tcPr>
            <w:tcW w:w="4680" w:type="dxa"/>
          </w:tcPr>
          <w:p w14:paraId="02965BE4" w14:textId="77777777" w:rsidR="00DE647F" w:rsidRDefault="00DE647F" w:rsidP="00425A1C">
            <w:pPr>
              <w:rPr>
                <w:szCs w:val="18"/>
              </w:rPr>
            </w:pPr>
            <w:r w:rsidRPr="56C4290E">
              <w:rPr>
                <w:szCs w:val="18"/>
              </w:rPr>
              <w:t>1: (512) =&gt; (256) 2: (256) =&gt; (128) 3: (128) =&gt; (64) 4: (64) =&gt; (32) 5: (32) =&gt; (16) 6: (16) =&gt; (8)</w:t>
            </w:r>
          </w:p>
        </w:tc>
      </w:tr>
      <w:tr w:rsidR="00DE647F" w14:paraId="6B4FF70C" w14:textId="77777777" w:rsidTr="00425A1C">
        <w:tc>
          <w:tcPr>
            <w:tcW w:w="4680" w:type="dxa"/>
          </w:tcPr>
          <w:p w14:paraId="5F3B5067" w14:textId="77777777" w:rsidR="00DE647F" w:rsidRDefault="00DE647F" w:rsidP="00425A1C">
            <w:r w:rsidRPr="56C4290E">
              <w:rPr>
                <w:szCs w:val="18"/>
              </w:rPr>
              <w:t>Batch Normalization</w:t>
            </w:r>
          </w:p>
        </w:tc>
        <w:tc>
          <w:tcPr>
            <w:tcW w:w="4680" w:type="dxa"/>
          </w:tcPr>
          <w:p w14:paraId="01887728" w14:textId="77777777" w:rsidR="00DE647F" w:rsidRDefault="00DE647F" w:rsidP="00425A1C">
            <w:pPr>
              <w:rPr>
                <w:szCs w:val="18"/>
              </w:rPr>
            </w:pPr>
            <w:r w:rsidRPr="56C4290E">
              <w:rPr>
                <w:szCs w:val="18"/>
              </w:rPr>
              <w:t>Input Layer: 512, Hidden Layer 1: 256, Hidden Layer 2: 128, Hidden Layer 3: 64, Hidden Layer 4: 32, Hidden Layer 5: 16, Hidden Layer 5: 8</w:t>
            </w:r>
          </w:p>
        </w:tc>
      </w:tr>
      <w:tr w:rsidR="00DE647F" w14:paraId="0C3913F9" w14:textId="77777777" w:rsidTr="00425A1C">
        <w:tc>
          <w:tcPr>
            <w:tcW w:w="4680" w:type="dxa"/>
          </w:tcPr>
          <w:p w14:paraId="75C56611" w14:textId="77777777" w:rsidR="00DE647F" w:rsidRDefault="00DE647F" w:rsidP="00425A1C">
            <w:r w:rsidRPr="56C4290E">
              <w:rPr>
                <w:szCs w:val="18"/>
              </w:rPr>
              <w:t>Early Stopping Patience</w:t>
            </w:r>
          </w:p>
        </w:tc>
        <w:tc>
          <w:tcPr>
            <w:tcW w:w="4680" w:type="dxa"/>
          </w:tcPr>
          <w:p w14:paraId="30E99655" w14:textId="77777777" w:rsidR="00DE647F" w:rsidRDefault="00DE647F" w:rsidP="00425A1C">
            <w:pPr>
              <w:rPr>
                <w:szCs w:val="18"/>
              </w:rPr>
            </w:pPr>
            <w:r w:rsidRPr="56C4290E">
              <w:rPr>
                <w:szCs w:val="18"/>
              </w:rPr>
              <w:t>-</w:t>
            </w:r>
          </w:p>
        </w:tc>
      </w:tr>
      <w:tr w:rsidR="00DE647F" w14:paraId="3E27412B" w14:textId="77777777" w:rsidTr="00425A1C">
        <w:tc>
          <w:tcPr>
            <w:tcW w:w="4680" w:type="dxa"/>
          </w:tcPr>
          <w:p w14:paraId="04BFE9D0" w14:textId="77777777" w:rsidR="00DE647F" w:rsidRDefault="00DE647F" w:rsidP="00425A1C">
            <w:r w:rsidRPr="56C4290E">
              <w:rPr>
                <w:szCs w:val="18"/>
              </w:rPr>
              <w:t>Drop Out Rate</w:t>
            </w:r>
          </w:p>
        </w:tc>
        <w:tc>
          <w:tcPr>
            <w:tcW w:w="4680" w:type="dxa"/>
          </w:tcPr>
          <w:p w14:paraId="5179866F" w14:textId="77777777" w:rsidR="00DE647F" w:rsidRDefault="00DE647F" w:rsidP="00425A1C">
            <w:pPr>
              <w:rPr>
                <w:szCs w:val="18"/>
              </w:rPr>
            </w:pPr>
            <w:r w:rsidRPr="56C4290E">
              <w:rPr>
                <w:szCs w:val="18"/>
              </w:rPr>
              <w:t>-</w:t>
            </w:r>
          </w:p>
        </w:tc>
      </w:tr>
      <w:tr w:rsidR="00DE647F" w14:paraId="53040CAC" w14:textId="77777777" w:rsidTr="00425A1C">
        <w:tc>
          <w:tcPr>
            <w:tcW w:w="4680" w:type="dxa"/>
          </w:tcPr>
          <w:p w14:paraId="02FBD73B" w14:textId="77777777" w:rsidR="00DE647F" w:rsidRDefault="00DE647F" w:rsidP="00425A1C">
            <w:pPr>
              <w:rPr>
                <w:szCs w:val="18"/>
              </w:rPr>
            </w:pPr>
            <w:r w:rsidRPr="56C4290E">
              <w:rPr>
                <w:szCs w:val="18"/>
              </w:rPr>
              <w:t>Last Epoch Information</w:t>
            </w:r>
          </w:p>
        </w:tc>
        <w:tc>
          <w:tcPr>
            <w:tcW w:w="4680" w:type="dxa"/>
          </w:tcPr>
          <w:p w14:paraId="127CA649" w14:textId="77777777" w:rsidR="00DE647F" w:rsidRDefault="00DE647F" w:rsidP="00425A1C">
            <w:pPr>
              <w:spacing w:after="160" w:line="259" w:lineRule="auto"/>
              <w:rPr>
                <w:rFonts w:ascii="Calibri" w:eastAsia="Calibri" w:hAnsi="Calibri" w:cs="Calibri"/>
                <w:szCs w:val="18"/>
              </w:rPr>
            </w:pPr>
            <w:r w:rsidRPr="56C4290E">
              <w:rPr>
                <w:rFonts w:ascii="Calibri" w:eastAsia="Calibri" w:hAnsi="Calibri" w:cs="Calibri"/>
                <w:szCs w:val="18"/>
              </w:rPr>
              <w:t>Epoch 200: | Train Loss: 0.37764 | Val Loss: 2.12405 | Train Acc: 96.667| Val Acc: 32.692</w:t>
            </w:r>
          </w:p>
        </w:tc>
      </w:tr>
      <w:tr w:rsidR="00DE647F" w14:paraId="480DB233" w14:textId="77777777" w:rsidTr="00425A1C">
        <w:tc>
          <w:tcPr>
            <w:tcW w:w="4680" w:type="dxa"/>
          </w:tcPr>
          <w:p w14:paraId="5D66FE45" w14:textId="77777777" w:rsidR="00DE647F" w:rsidRDefault="00DE647F" w:rsidP="00425A1C">
            <w:pPr>
              <w:rPr>
                <w:szCs w:val="18"/>
              </w:rPr>
            </w:pPr>
            <w:r w:rsidRPr="56C4290E">
              <w:rPr>
                <w:szCs w:val="18"/>
              </w:rPr>
              <w:t>Test Accuracy</w:t>
            </w:r>
          </w:p>
        </w:tc>
        <w:tc>
          <w:tcPr>
            <w:tcW w:w="4680" w:type="dxa"/>
          </w:tcPr>
          <w:p w14:paraId="53358A76" w14:textId="77777777" w:rsidR="00DE647F" w:rsidRDefault="00DE647F" w:rsidP="00425A1C">
            <w:pPr>
              <w:spacing w:line="259" w:lineRule="auto"/>
              <w:rPr>
                <w:rFonts w:ascii="Calibri" w:eastAsia="Calibri" w:hAnsi="Calibri" w:cs="Calibri"/>
                <w:szCs w:val="18"/>
              </w:rPr>
            </w:pPr>
            <w:r w:rsidRPr="56C4290E">
              <w:rPr>
                <w:rFonts w:ascii="Calibri" w:eastAsia="Calibri" w:hAnsi="Calibri" w:cs="Calibri"/>
                <w:szCs w:val="18"/>
              </w:rPr>
              <w:t>34%</w:t>
            </w:r>
          </w:p>
        </w:tc>
      </w:tr>
    </w:tbl>
    <w:p w14:paraId="507A267E" w14:textId="77777777" w:rsidR="00DE647F" w:rsidRDefault="00DE647F" w:rsidP="00DE647F"/>
    <w:p w14:paraId="7923930D" w14:textId="77777777" w:rsidR="00DE647F" w:rsidRDefault="00DE647F" w:rsidP="00DE647F">
      <w:pPr>
        <w:rPr>
          <w:rFonts w:ascii="Calibri" w:eastAsia="Calibri" w:hAnsi="Calibri" w:cs="Calibri"/>
        </w:rPr>
      </w:pPr>
      <w:r w:rsidRPr="56C4290E">
        <w:rPr>
          <w:rFonts w:ascii="Calibri" w:eastAsia="Calibri" w:hAnsi="Calibri" w:cs="Calibri"/>
        </w:rPr>
        <w:t>Output table screen shot:</w:t>
      </w:r>
    </w:p>
    <w:p w14:paraId="64CD4D69" w14:textId="77777777" w:rsidR="00DE647F" w:rsidRDefault="00DE647F" w:rsidP="00DE647F">
      <w:r>
        <w:rPr>
          <w:noProof/>
        </w:rPr>
        <w:drawing>
          <wp:inline distT="0" distB="0" distL="0" distR="0" wp14:anchorId="46AD3CF0" wp14:editId="7F079694">
            <wp:extent cx="4572000" cy="2333625"/>
            <wp:effectExtent l="0" t="0" r="0" b="0"/>
            <wp:docPr id="1055806577" name="Picture 1055806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806577"/>
                    <pic:cNvPicPr/>
                  </pic:nvPicPr>
                  <pic:blipFill>
                    <a:blip r:embed="rId42">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331FA05E" w14:textId="77777777" w:rsidR="00DE647F" w:rsidRDefault="00DE647F" w:rsidP="00DE647F">
      <w:r>
        <w:br w:type="page"/>
      </w:r>
    </w:p>
    <w:p w14:paraId="5F580D37" w14:textId="77777777" w:rsidR="00DE647F" w:rsidRDefault="00DE647F" w:rsidP="00DE647F">
      <w:r>
        <w:lastRenderedPageBreak/>
        <w:t>Appendix R</w:t>
      </w:r>
    </w:p>
    <w:tbl>
      <w:tblPr>
        <w:tblStyle w:val="TableGrid"/>
        <w:tblW w:w="0" w:type="auto"/>
        <w:tblLayout w:type="fixed"/>
        <w:tblLook w:val="04A0" w:firstRow="1" w:lastRow="0" w:firstColumn="1" w:lastColumn="0" w:noHBand="0" w:noVBand="1"/>
      </w:tblPr>
      <w:tblGrid>
        <w:gridCol w:w="4680"/>
        <w:gridCol w:w="4680"/>
      </w:tblGrid>
      <w:tr w:rsidR="00DE647F" w14:paraId="0EE29C0B" w14:textId="77777777" w:rsidTr="00425A1C">
        <w:tc>
          <w:tcPr>
            <w:tcW w:w="4680" w:type="dxa"/>
          </w:tcPr>
          <w:p w14:paraId="4FFFD35E" w14:textId="77777777" w:rsidR="00DE647F" w:rsidRDefault="00DE647F" w:rsidP="00425A1C">
            <w:r w:rsidRPr="56C4290E">
              <w:rPr>
                <w:szCs w:val="18"/>
              </w:rPr>
              <w:t>Activation Function</w:t>
            </w:r>
          </w:p>
        </w:tc>
        <w:tc>
          <w:tcPr>
            <w:tcW w:w="4680" w:type="dxa"/>
          </w:tcPr>
          <w:p w14:paraId="245C9591" w14:textId="77777777" w:rsidR="00DE647F" w:rsidRDefault="00DE647F" w:rsidP="00425A1C">
            <w:proofErr w:type="spellStart"/>
            <w:r w:rsidRPr="56C4290E">
              <w:rPr>
                <w:szCs w:val="18"/>
              </w:rPr>
              <w:t>ReLU</w:t>
            </w:r>
            <w:proofErr w:type="spellEnd"/>
          </w:p>
        </w:tc>
      </w:tr>
      <w:tr w:rsidR="00DE647F" w14:paraId="28DB623D" w14:textId="77777777" w:rsidTr="00425A1C">
        <w:tc>
          <w:tcPr>
            <w:tcW w:w="4680" w:type="dxa"/>
          </w:tcPr>
          <w:p w14:paraId="26890699" w14:textId="77777777" w:rsidR="00DE647F" w:rsidRDefault="00DE647F" w:rsidP="00425A1C">
            <w:r w:rsidRPr="56C4290E">
              <w:rPr>
                <w:szCs w:val="18"/>
              </w:rPr>
              <w:t>Loss Function</w:t>
            </w:r>
          </w:p>
        </w:tc>
        <w:tc>
          <w:tcPr>
            <w:tcW w:w="4680" w:type="dxa"/>
          </w:tcPr>
          <w:p w14:paraId="71CEE2B0" w14:textId="77777777" w:rsidR="00DE647F" w:rsidRDefault="00DE647F" w:rsidP="00425A1C">
            <w:r w:rsidRPr="56C4290E">
              <w:rPr>
                <w:szCs w:val="18"/>
              </w:rPr>
              <w:t>Cross Entropy Loss</w:t>
            </w:r>
          </w:p>
        </w:tc>
      </w:tr>
      <w:tr w:rsidR="00DE647F" w14:paraId="5976CD9F" w14:textId="77777777" w:rsidTr="00425A1C">
        <w:tc>
          <w:tcPr>
            <w:tcW w:w="4680" w:type="dxa"/>
          </w:tcPr>
          <w:p w14:paraId="03549202" w14:textId="77777777" w:rsidR="00DE647F" w:rsidRDefault="00DE647F" w:rsidP="00425A1C">
            <w:r w:rsidRPr="56C4290E">
              <w:rPr>
                <w:szCs w:val="18"/>
              </w:rPr>
              <w:t>Optimizer</w:t>
            </w:r>
          </w:p>
        </w:tc>
        <w:tc>
          <w:tcPr>
            <w:tcW w:w="4680" w:type="dxa"/>
          </w:tcPr>
          <w:p w14:paraId="5E721404" w14:textId="77777777" w:rsidR="00DE647F" w:rsidRDefault="00DE647F" w:rsidP="00425A1C">
            <w:pPr>
              <w:rPr>
                <w:szCs w:val="18"/>
                <w:highlight w:val="yellow"/>
              </w:rPr>
            </w:pPr>
            <w:r w:rsidRPr="56C4290E">
              <w:rPr>
                <w:szCs w:val="18"/>
              </w:rPr>
              <w:t>Adam</w:t>
            </w:r>
          </w:p>
        </w:tc>
      </w:tr>
      <w:tr w:rsidR="00DE647F" w14:paraId="00C8C0ED" w14:textId="77777777" w:rsidTr="00425A1C">
        <w:tc>
          <w:tcPr>
            <w:tcW w:w="4680" w:type="dxa"/>
          </w:tcPr>
          <w:p w14:paraId="3DBB3A62" w14:textId="77777777" w:rsidR="00DE647F" w:rsidRDefault="00DE647F" w:rsidP="00425A1C">
            <w:r w:rsidRPr="56C4290E">
              <w:rPr>
                <w:szCs w:val="18"/>
              </w:rPr>
              <w:t>Training Epochs</w:t>
            </w:r>
          </w:p>
        </w:tc>
        <w:tc>
          <w:tcPr>
            <w:tcW w:w="4680" w:type="dxa"/>
          </w:tcPr>
          <w:p w14:paraId="52BB9179" w14:textId="77777777" w:rsidR="00DE647F" w:rsidRDefault="00DE647F" w:rsidP="00425A1C">
            <w:r w:rsidRPr="56C4290E">
              <w:rPr>
                <w:szCs w:val="18"/>
              </w:rPr>
              <w:t>200</w:t>
            </w:r>
          </w:p>
        </w:tc>
      </w:tr>
      <w:tr w:rsidR="00DE647F" w14:paraId="7418D460" w14:textId="77777777" w:rsidTr="00425A1C">
        <w:tc>
          <w:tcPr>
            <w:tcW w:w="4680" w:type="dxa"/>
          </w:tcPr>
          <w:p w14:paraId="309E0224" w14:textId="77777777" w:rsidR="00DE647F" w:rsidRDefault="00DE647F" w:rsidP="00425A1C">
            <w:r w:rsidRPr="56C4290E">
              <w:rPr>
                <w:szCs w:val="18"/>
              </w:rPr>
              <w:t>Batch Size</w:t>
            </w:r>
          </w:p>
        </w:tc>
        <w:tc>
          <w:tcPr>
            <w:tcW w:w="4680" w:type="dxa"/>
          </w:tcPr>
          <w:p w14:paraId="38C4E1D7" w14:textId="77777777" w:rsidR="00DE647F" w:rsidRDefault="00DE647F" w:rsidP="00425A1C">
            <w:r w:rsidRPr="56C4290E">
              <w:rPr>
                <w:szCs w:val="18"/>
              </w:rPr>
              <w:t>16</w:t>
            </w:r>
          </w:p>
        </w:tc>
      </w:tr>
      <w:tr w:rsidR="00DE647F" w14:paraId="5DC5D828" w14:textId="77777777" w:rsidTr="00425A1C">
        <w:tc>
          <w:tcPr>
            <w:tcW w:w="4680" w:type="dxa"/>
          </w:tcPr>
          <w:p w14:paraId="7798522B" w14:textId="77777777" w:rsidR="00DE647F" w:rsidRDefault="00DE647F" w:rsidP="00425A1C">
            <w:r w:rsidRPr="56C4290E">
              <w:rPr>
                <w:szCs w:val="18"/>
              </w:rPr>
              <w:t>Learning Rate</w:t>
            </w:r>
          </w:p>
        </w:tc>
        <w:tc>
          <w:tcPr>
            <w:tcW w:w="4680" w:type="dxa"/>
          </w:tcPr>
          <w:p w14:paraId="29954005" w14:textId="77777777" w:rsidR="00DE647F" w:rsidRDefault="00DE647F" w:rsidP="00425A1C">
            <w:r w:rsidRPr="56C4290E">
              <w:rPr>
                <w:szCs w:val="18"/>
              </w:rPr>
              <w:t>0.0007</w:t>
            </w:r>
          </w:p>
        </w:tc>
      </w:tr>
      <w:tr w:rsidR="00DE647F" w14:paraId="409777D4" w14:textId="77777777" w:rsidTr="00425A1C">
        <w:tc>
          <w:tcPr>
            <w:tcW w:w="4680" w:type="dxa"/>
          </w:tcPr>
          <w:p w14:paraId="0A02564B" w14:textId="77777777" w:rsidR="00DE647F" w:rsidRDefault="00DE647F" w:rsidP="00425A1C">
            <w:r w:rsidRPr="56C4290E">
              <w:rPr>
                <w:szCs w:val="18"/>
              </w:rPr>
              <w:t>Number of Hidden Layers</w:t>
            </w:r>
          </w:p>
        </w:tc>
        <w:tc>
          <w:tcPr>
            <w:tcW w:w="4680" w:type="dxa"/>
          </w:tcPr>
          <w:p w14:paraId="16B533F8" w14:textId="77777777" w:rsidR="00DE647F" w:rsidRDefault="00DE647F" w:rsidP="00425A1C">
            <w:r w:rsidRPr="56C4290E">
              <w:rPr>
                <w:szCs w:val="18"/>
              </w:rPr>
              <w:t>6</w:t>
            </w:r>
          </w:p>
        </w:tc>
      </w:tr>
      <w:tr w:rsidR="00DE647F" w14:paraId="6BA6C68F" w14:textId="77777777" w:rsidTr="00425A1C">
        <w:tc>
          <w:tcPr>
            <w:tcW w:w="4680" w:type="dxa"/>
          </w:tcPr>
          <w:p w14:paraId="0DDCC57A" w14:textId="77777777" w:rsidR="00DE647F" w:rsidRDefault="00DE647F" w:rsidP="00425A1C">
            <w:r w:rsidRPr="56C4290E">
              <w:rPr>
                <w:szCs w:val="18"/>
              </w:rPr>
              <w:t>Hidden Layers: Inputs and Outputs</w:t>
            </w:r>
          </w:p>
        </w:tc>
        <w:tc>
          <w:tcPr>
            <w:tcW w:w="4680" w:type="dxa"/>
          </w:tcPr>
          <w:p w14:paraId="69909B68" w14:textId="77777777" w:rsidR="00DE647F" w:rsidRDefault="00DE647F" w:rsidP="00425A1C">
            <w:pPr>
              <w:rPr>
                <w:szCs w:val="18"/>
              </w:rPr>
            </w:pPr>
            <w:r w:rsidRPr="56C4290E">
              <w:rPr>
                <w:szCs w:val="18"/>
              </w:rPr>
              <w:t>1: (1024) =&gt; (512) 2: (512) =&gt; (256) 3: (256) =&gt; (128) 4: (128) =&gt; (64) 5: (64) =&gt; (32) 6: (32) =&gt; (16)</w:t>
            </w:r>
          </w:p>
        </w:tc>
      </w:tr>
      <w:tr w:rsidR="00DE647F" w14:paraId="24016247" w14:textId="77777777" w:rsidTr="00425A1C">
        <w:tc>
          <w:tcPr>
            <w:tcW w:w="4680" w:type="dxa"/>
          </w:tcPr>
          <w:p w14:paraId="781C5DB9" w14:textId="77777777" w:rsidR="00DE647F" w:rsidRDefault="00DE647F" w:rsidP="00425A1C">
            <w:r w:rsidRPr="56C4290E">
              <w:rPr>
                <w:szCs w:val="18"/>
              </w:rPr>
              <w:t>Batch Normalization</w:t>
            </w:r>
          </w:p>
        </w:tc>
        <w:tc>
          <w:tcPr>
            <w:tcW w:w="4680" w:type="dxa"/>
          </w:tcPr>
          <w:p w14:paraId="7344731F" w14:textId="77777777" w:rsidR="00DE647F" w:rsidRDefault="00DE647F" w:rsidP="00425A1C">
            <w:pPr>
              <w:rPr>
                <w:szCs w:val="18"/>
              </w:rPr>
            </w:pPr>
            <w:r w:rsidRPr="56C4290E">
              <w:rPr>
                <w:szCs w:val="18"/>
              </w:rPr>
              <w:t>Input Layer: 1024, Hidden Layer 1: 512, Hidden Layer 2: 256, Hidden Layer 3: 128, Hidden Layer 4: 64, Hidden Layer 5: 32, Hidden Layer 5: 16</w:t>
            </w:r>
          </w:p>
        </w:tc>
      </w:tr>
      <w:tr w:rsidR="00DE647F" w14:paraId="4EC2203D" w14:textId="77777777" w:rsidTr="00425A1C">
        <w:tc>
          <w:tcPr>
            <w:tcW w:w="4680" w:type="dxa"/>
          </w:tcPr>
          <w:p w14:paraId="6423F490" w14:textId="77777777" w:rsidR="00DE647F" w:rsidRDefault="00DE647F" w:rsidP="00425A1C">
            <w:r w:rsidRPr="56C4290E">
              <w:rPr>
                <w:szCs w:val="18"/>
              </w:rPr>
              <w:t>Early Stopping Patience</w:t>
            </w:r>
          </w:p>
        </w:tc>
        <w:tc>
          <w:tcPr>
            <w:tcW w:w="4680" w:type="dxa"/>
          </w:tcPr>
          <w:p w14:paraId="526A300C" w14:textId="77777777" w:rsidR="00DE647F" w:rsidRDefault="00DE647F" w:rsidP="00425A1C">
            <w:pPr>
              <w:rPr>
                <w:szCs w:val="18"/>
              </w:rPr>
            </w:pPr>
            <w:r w:rsidRPr="56C4290E">
              <w:rPr>
                <w:szCs w:val="18"/>
              </w:rPr>
              <w:t>-</w:t>
            </w:r>
          </w:p>
        </w:tc>
      </w:tr>
      <w:tr w:rsidR="00DE647F" w14:paraId="6B4A7DC4" w14:textId="77777777" w:rsidTr="00425A1C">
        <w:tc>
          <w:tcPr>
            <w:tcW w:w="4680" w:type="dxa"/>
          </w:tcPr>
          <w:p w14:paraId="085BA2E0" w14:textId="77777777" w:rsidR="00DE647F" w:rsidRDefault="00DE647F" w:rsidP="00425A1C">
            <w:r w:rsidRPr="56C4290E">
              <w:rPr>
                <w:szCs w:val="18"/>
              </w:rPr>
              <w:t>Drop Out Rate</w:t>
            </w:r>
          </w:p>
        </w:tc>
        <w:tc>
          <w:tcPr>
            <w:tcW w:w="4680" w:type="dxa"/>
          </w:tcPr>
          <w:p w14:paraId="3E840F44" w14:textId="77777777" w:rsidR="00DE647F" w:rsidRDefault="00DE647F" w:rsidP="00425A1C">
            <w:pPr>
              <w:rPr>
                <w:szCs w:val="18"/>
              </w:rPr>
            </w:pPr>
            <w:r w:rsidRPr="56C4290E">
              <w:rPr>
                <w:szCs w:val="18"/>
              </w:rPr>
              <w:t>-</w:t>
            </w:r>
          </w:p>
        </w:tc>
      </w:tr>
      <w:tr w:rsidR="00DE647F" w14:paraId="282F17CC" w14:textId="77777777" w:rsidTr="00425A1C">
        <w:tc>
          <w:tcPr>
            <w:tcW w:w="4680" w:type="dxa"/>
          </w:tcPr>
          <w:p w14:paraId="23C7AEC8" w14:textId="77777777" w:rsidR="00DE647F" w:rsidRDefault="00DE647F" w:rsidP="00425A1C">
            <w:pPr>
              <w:rPr>
                <w:szCs w:val="18"/>
              </w:rPr>
            </w:pPr>
            <w:r w:rsidRPr="56C4290E">
              <w:rPr>
                <w:szCs w:val="18"/>
              </w:rPr>
              <w:t>Last Epoch Information</w:t>
            </w:r>
          </w:p>
        </w:tc>
        <w:tc>
          <w:tcPr>
            <w:tcW w:w="4680" w:type="dxa"/>
          </w:tcPr>
          <w:p w14:paraId="3E88FBC2" w14:textId="77777777" w:rsidR="00DE647F" w:rsidRDefault="00DE647F" w:rsidP="00425A1C">
            <w:pPr>
              <w:spacing w:after="160" w:line="259" w:lineRule="auto"/>
              <w:rPr>
                <w:rFonts w:ascii="Calibri" w:eastAsia="Calibri" w:hAnsi="Calibri" w:cs="Calibri"/>
                <w:szCs w:val="18"/>
              </w:rPr>
            </w:pPr>
            <w:r w:rsidRPr="56C4290E">
              <w:rPr>
                <w:rFonts w:ascii="Calibri" w:eastAsia="Calibri" w:hAnsi="Calibri" w:cs="Calibri"/>
                <w:szCs w:val="18"/>
              </w:rPr>
              <w:t>Epoch 200: | Train Loss: 0.30472 | Val Loss: 2.37141 | Train Acc: 96.667| Val Acc: 38.462</w:t>
            </w:r>
          </w:p>
        </w:tc>
      </w:tr>
      <w:tr w:rsidR="00DE647F" w14:paraId="213052A8" w14:textId="77777777" w:rsidTr="00425A1C">
        <w:tc>
          <w:tcPr>
            <w:tcW w:w="4680" w:type="dxa"/>
          </w:tcPr>
          <w:p w14:paraId="31B0AA2D" w14:textId="77777777" w:rsidR="00DE647F" w:rsidRDefault="00DE647F" w:rsidP="00425A1C">
            <w:pPr>
              <w:rPr>
                <w:szCs w:val="18"/>
              </w:rPr>
            </w:pPr>
            <w:r w:rsidRPr="56C4290E">
              <w:rPr>
                <w:szCs w:val="18"/>
              </w:rPr>
              <w:t>Test Accuracy</w:t>
            </w:r>
          </w:p>
        </w:tc>
        <w:tc>
          <w:tcPr>
            <w:tcW w:w="4680" w:type="dxa"/>
          </w:tcPr>
          <w:p w14:paraId="617D5B9C" w14:textId="77777777" w:rsidR="00DE647F" w:rsidRDefault="00DE647F" w:rsidP="00425A1C">
            <w:pPr>
              <w:spacing w:line="259" w:lineRule="auto"/>
              <w:rPr>
                <w:rFonts w:ascii="Calibri" w:eastAsia="Calibri" w:hAnsi="Calibri" w:cs="Calibri"/>
                <w:szCs w:val="18"/>
              </w:rPr>
            </w:pPr>
            <w:r w:rsidRPr="56C4290E">
              <w:rPr>
                <w:rFonts w:ascii="Calibri" w:eastAsia="Calibri" w:hAnsi="Calibri" w:cs="Calibri"/>
                <w:szCs w:val="18"/>
              </w:rPr>
              <w:t>38%</w:t>
            </w:r>
          </w:p>
        </w:tc>
      </w:tr>
    </w:tbl>
    <w:p w14:paraId="55DFA87C" w14:textId="77777777" w:rsidR="00DE647F" w:rsidRDefault="00DE647F" w:rsidP="00DE647F"/>
    <w:p w14:paraId="004F7265" w14:textId="77777777" w:rsidR="00DE647F" w:rsidRDefault="00DE647F" w:rsidP="00DE647F">
      <w:pPr>
        <w:rPr>
          <w:rFonts w:ascii="Calibri" w:eastAsia="Calibri" w:hAnsi="Calibri" w:cs="Calibri"/>
        </w:rPr>
      </w:pPr>
      <w:r w:rsidRPr="56C4290E">
        <w:rPr>
          <w:rFonts w:ascii="Calibri" w:eastAsia="Calibri" w:hAnsi="Calibri" w:cs="Calibri"/>
        </w:rPr>
        <w:t>Output table screen shot:</w:t>
      </w:r>
    </w:p>
    <w:p w14:paraId="02E43BE6" w14:textId="77777777" w:rsidR="00DE647F" w:rsidRDefault="00DE647F" w:rsidP="00DE647F">
      <w:r>
        <w:rPr>
          <w:noProof/>
        </w:rPr>
        <w:drawing>
          <wp:inline distT="0" distB="0" distL="0" distR="0" wp14:anchorId="6128B256" wp14:editId="714E6FC5">
            <wp:extent cx="4572000" cy="2171700"/>
            <wp:effectExtent l="0" t="0" r="0" b="0"/>
            <wp:docPr id="593986404" name="Picture 59398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986404"/>
                    <pic:cNvPicPr/>
                  </pic:nvPicPr>
                  <pic:blipFill>
                    <a:blip r:embed="rId43">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p>
    <w:p w14:paraId="08DAAAAB" w14:textId="77777777" w:rsidR="00DE647F" w:rsidRDefault="00DE647F" w:rsidP="00DE647F">
      <w:r>
        <w:br w:type="page"/>
      </w:r>
    </w:p>
    <w:p w14:paraId="47D2283E" w14:textId="77777777" w:rsidR="00DE647F" w:rsidRDefault="00DE647F" w:rsidP="00DE647F">
      <w:r>
        <w:lastRenderedPageBreak/>
        <w:t>Appendix S</w:t>
      </w:r>
    </w:p>
    <w:tbl>
      <w:tblPr>
        <w:tblStyle w:val="TableGrid"/>
        <w:tblW w:w="0" w:type="auto"/>
        <w:tblLayout w:type="fixed"/>
        <w:tblLook w:val="04A0" w:firstRow="1" w:lastRow="0" w:firstColumn="1" w:lastColumn="0" w:noHBand="0" w:noVBand="1"/>
      </w:tblPr>
      <w:tblGrid>
        <w:gridCol w:w="4680"/>
        <w:gridCol w:w="4680"/>
      </w:tblGrid>
      <w:tr w:rsidR="00DE647F" w14:paraId="0B6BE8CB" w14:textId="77777777" w:rsidTr="00425A1C">
        <w:tc>
          <w:tcPr>
            <w:tcW w:w="4680" w:type="dxa"/>
          </w:tcPr>
          <w:p w14:paraId="645EAD13" w14:textId="77777777" w:rsidR="00DE647F" w:rsidRDefault="00DE647F" w:rsidP="00425A1C">
            <w:r w:rsidRPr="56C4290E">
              <w:rPr>
                <w:szCs w:val="18"/>
              </w:rPr>
              <w:t>Activation Function</w:t>
            </w:r>
          </w:p>
        </w:tc>
        <w:tc>
          <w:tcPr>
            <w:tcW w:w="4680" w:type="dxa"/>
          </w:tcPr>
          <w:p w14:paraId="1F228C45" w14:textId="77777777" w:rsidR="00DE647F" w:rsidRDefault="00DE647F" w:rsidP="00425A1C">
            <w:proofErr w:type="spellStart"/>
            <w:r w:rsidRPr="56C4290E">
              <w:rPr>
                <w:szCs w:val="18"/>
              </w:rPr>
              <w:t>ReLU</w:t>
            </w:r>
            <w:proofErr w:type="spellEnd"/>
          </w:p>
        </w:tc>
      </w:tr>
      <w:tr w:rsidR="00DE647F" w14:paraId="46E7BA66" w14:textId="77777777" w:rsidTr="00425A1C">
        <w:tc>
          <w:tcPr>
            <w:tcW w:w="4680" w:type="dxa"/>
          </w:tcPr>
          <w:p w14:paraId="45CE704A" w14:textId="77777777" w:rsidR="00DE647F" w:rsidRDefault="00DE647F" w:rsidP="00425A1C">
            <w:r w:rsidRPr="56C4290E">
              <w:rPr>
                <w:szCs w:val="18"/>
              </w:rPr>
              <w:t>Loss Function</w:t>
            </w:r>
          </w:p>
        </w:tc>
        <w:tc>
          <w:tcPr>
            <w:tcW w:w="4680" w:type="dxa"/>
          </w:tcPr>
          <w:p w14:paraId="1BB697BC" w14:textId="77777777" w:rsidR="00DE647F" w:rsidRDefault="00DE647F" w:rsidP="00425A1C">
            <w:r w:rsidRPr="56C4290E">
              <w:rPr>
                <w:szCs w:val="18"/>
              </w:rPr>
              <w:t>Cross Entropy Loss</w:t>
            </w:r>
          </w:p>
        </w:tc>
      </w:tr>
      <w:tr w:rsidR="00DE647F" w14:paraId="6B530074" w14:textId="77777777" w:rsidTr="00425A1C">
        <w:tc>
          <w:tcPr>
            <w:tcW w:w="4680" w:type="dxa"/>
          </w:tcPr>
          <w:p w14:paraId="42E6B040" w14:textId="77777777" w:rsidR="00DE647F" w:rsidRDefault="00DE647F" w:rsidP="00425A1C">
            <w:r w:rsidRPr="56C4290E">
              <w:rPr>
                <w:szCs w:val="18"/>
              </w:rPr>
              <w:t>Optimizer</w:t>
            </w:r>
          </w:p>
        </w:tc>
        <w:tc>
          <w:tcPr>
            <w:tcW w:w="4680" w:type="dxa"/>
          </w:tcPr>
          <w:p w14:paraId="27044EE2" w14:textId="77777777" w:rsidR="00DE647F" w:rsidRDefault="00DE647F" w:rsidP="00425A1C">
            <w:pPr>
              <w:rPr>
                <w:szCs w:val="18"/>
                <w:highlight w:val="yellow"/>
              </w:rPr>
            </w:pPr>
            <w:r w:rsidRPr="56C4290E">
              <w:rPr>
                <w:szCs w:val="18"/>
              </w:rPr>
              <w:t>Adam</w:t>
            </w:r>
          </w:p>
        </w:tc>
      </w:tr>
      <w:tr w:rsidR="00DE647F" w14:paraId="49B1248D" w14:textId="77777777" w:rsidTr="00425A1C">
        <w:tc>
          <w:tcPr>
            <w:tcW w:w="4680" w:type="dxa"/>
          </w:tcPr>
          <w:p w14:paraId="6A453F80" w14:textId="77777777" w:rsidR="00DE647F" w:rsidRDefault="00DE647F" w:rsidP="00425A1C">
            <w:r w:rsidRPr="56C4290E">
              <w:rPr>
                <w:szCs w:val="18"/>
              </w:rPr>
              <w:t>Training Epochs</w:t>
            </w:r>
          </w:p>
        </w:tc>
        <w:tc>
          <w:tcPr>
            <w:tcW w:w="4680" w:type="dxa"/>
          </w:tcPr>
          <w:p w14:paraId="7DA1F7EC" w14:textId="77777777" w:rsidR="00DE647F" w:rsidRDefault="00DE647F" w:rsidP="00425A1C">
            <w:r w:rsidRPr="56C4290E">
              <w:rPr>
                <w:szCs w:val="18"/>
              </w:rPr>
              <w:t>200</w:t>
            </w:r>
          </w:p>
        </w:tc>
      </w:tr>
      <w:tr w:rsidR="00DE647F" w14:paraId="4BAF9B7F" w14:textId="77777777" w:rsidTr="00425A1C">
        <w:tc>
          <w:tcPr>
            <w:tcW w:w="4680" w:type="dxa"/>
          </w:tcPr>
          <w:p w14:paraId="2BD40CF7" w14:textId="77777777" w:rsidR="00DE647F" w:rsidRDefault="00DE647F" w:rsidP="00425A1C">
            <w:r w:rsidRPr="56C4290E">
              <w:rPr>
                <w:szCs w:val="18"/>
              </w:rPr>
              <w:t>Batch Size</w:t>
            </w:r>
          </w:p>
        </w:tc>
        <w:tc>
          <w:tcPr>
            <w:tcW w:w="4680" w:type="dxa"/>
          </w:tcPr>
          <w:p w14:paraId="01022E1C" w14:textId="77777777" w:rsidR="00DE647F" w:rsidRDefault="00DE647F" w:rsidP="00425A1C">
            <w:r w:rsidRPr="56C4290E">
              <w:rPr>
                <w:szCs w:val="18"/>
              </w:rPr>
              <w:t>16</w:t>
            </w:r>
          </w:p>
        </w:tc>
      </w:tr>
      <w:tr w:rsidR="00DE647F" w14:paraId="0F2621A7" w14:textId="77777777" w:rsidTr="00425A1C">
        <w:tc>
          <w:tcPr>
            <w:tcW w:w="4680" w:type="dxa"/>
          </w:tcPr>
          <w:p w14:paraId="2AED413D" w14:textId="77777777" w:rsidR="00DE647F" w:rsidRDefault="00DE647F" w:rsidP="00425A1C">
            <w:r w:rsidRPr="56C4290E">
              <w:rPr>
                <w:szCs w:val="18"/>
              </w:rPr>
              <w:t>Learning Rate</w:t>
            </w:r>
          </w:p>
        </w:tc>
        <w:tc>
          <w:tcPr>
            <w:tcW w:w="4680" w:type="dxa"/>
          </w:tcPr>
          <w:p w14:paraId="6AEC87E4" w14:textId="77777777" w:rsidR="00DE647F" w:rsidRDefault="00DE647F" w:rsidP="00425A1C">
            <w:r w:rsidRPr="56C4290E">
              <w:rPr>
                <w:szCs w:val="18"/>
              </w:rPr>
              <w:t>0.007</w:t>
            </w:r>
          </w:p>
        </w:tc>
      </w:tr>
      <w:tr w:rsidR="00DE647F" w14:paraId="51EBBC7E" w14:textId="77777777" w:rsidTr="00425A1C">
        <w:tc>
          <w:tcPr>
            <w:tcW w:w="4680" w:type="dxa"/>
          </w:tcPr>
          <w:p w14:paraId="44E5C5D4" w14:textId="77777777" w:rsidR="00DE647F" w:rsidRDefault="00DE647F" w:rsidP="00425A1C">
            <w:r w:rsidRPr="56C4290E">
              <w:rPr>
                <w:szCs w:val="18"/>
              </w:rPr>
              <w:t>Number of Hidden Layers</w:t>
            </w:r>
          </w:p>
        </w:tc>
        <w:tc>
          <w:tcPr>
            <w:tcW w:w="4680" w:type="dxa"/>
          </w:tcPr>
          <w:p w14:paraId="3DE33EC4" w14:textId="77777777" w:rsidR="00DE647F" w:rsidRDefault="00DE647F" w:rsidP="00425A1C">
            <w:r w:rsidRPr="56C4290E">
              <w:rPr>
                <w:szCs w:val="18"/>
              </w:rPr>
              <w:t>6</w:t>
            </w:r>
          </w:p>
        </w:tc>
      </w:tr>
      <w:tr w:rsidR="00DE647F" w14:paraId="26F6E7EC" w14:textId="77777777" w:rsidTr="00425A1C">
        <w:tc>
          <w:tcPr>
            <w:tcW w:w="4680" w:type="dxa"/>
          </w:tcPr>
          <w:p w14:paraId="5BAB1F10" w14:textId="77777777" w:rsidR="00DE647F" w:rsidRDefault="00DE647F" w:rsidP="00425A1C">
            <w:r w:rsidRPr="56C4290E">
              <w:rPr>
                <w:szCs w:val="18"/>
              </w:rPr>
              <w:t>Hidden Layers: Inputs and Outputs</w:t>
            </w:r>
          </w:p>
        </w:tc>
        <w:tc>
          <w:tcPr>
            <w:tcW w:w="4680" w:type="dxa"/>
          </w:tcPr>
          <w:p w14:paraId="4ED39B3A" w14:textId="77777777" w:rsidR="00DE647F" w:rsidRDefault="00DE647F" w:rsidP="00425A1C">
            <w:pPr>
              <w:rPr>
                <w:szCs w:val="18"/>
              </w:rPr>
            </w:pPr>
            <w:r w:rsidRPr="56C4290E">
              <w:rPr>
                <w:szCs w:val="18"/>
              </w:rPr>
              <w:t>1: (1024) =&gt; (512) 2: (512) =&gt; (256) 3: (256) =&gt; (128) 4: (128) =&gt; (64) 5: (64) =&gt; (32) 6: (32) =&gt; (16)</w:t>
            </w:r>
          </w:p>
        </w:tc>
      </w:tr>
      <w:tr w:rsidR="00DE647F" w14:paraId="63071B11" w14:textId="77777777" w:rsidTr="00425A1C">
        <w:tc>
          <w:tcPr>
            <w:tcW w:w="4680" w:type="dxa"/>
          </w:tcPr>
          <w:p w14:paraId="692C1921" w14:textId="77777777" w:rsidR="00DE647F" w:rsidRDefault="00DE647F" w:rsidP="00425A1C">
            <w:r w:rsidRPr="56C4290E">
              <w:rPr>
                <w:szCs w:val="18"/>
              </w:rPr>
              <w:t>Batch Normalization</w:t>
            </w:r>
          </w:p>
        </w:tc>
        <w:tc>
          <w:tcPr>
            <w:tcW w:w="4680" w:type="dxa"/>
          </w:tcPr>
          <w:p w14:paraId="5BCD035E" w14:textId="77777777" w:rsidR="00DE647F" w:rsidRDefault="00DE647F" w:rsidP="00425A1C">
            <w:pPr>
              <w:rPr>
                <w:szCs w:val="18"/>
              </w:rPr>
            </w:pPr>
            <w:r w:rsidRPr="56C4290E">
              <w:rPr>
                <w:szCs w:val="18"/>
              </w:rPr>
              <w:t>Input Layer: 1024, Hidden Layer 1: 512, Hidden Layer 2: 256, Hidden Layer 3: 128, Hidden Layer 4: 64, Hidden Layer 5: 32, Hidden Layer 5: 16</w:t>
            </w:r>
          </w:p>
        </w:tc>
      </w:tr>
      <w:tr w:rsidR="00DE647F" w14:paraId="5530FCE2" w14:textId="77777777" w:rsidTr="00425A1C">
        <w:tc>
          <w:tcPr>
            <w:tcW w:w="4680" w:type="dxa"/>
          </w:tcPr>
          <w:p w14:paraId="22A646ED" w14:textId="77777777" w:rsidR="00DE647F" w:rsidRDefault="00DE647F" w:rsidP="00425A1C">
            <w:r w:rsidRPr="56C4290E">
              <w:rPr>
                <w:szCs w:val="18"/>
              </w:rPr>
              <w:t>Early Stopping Patience</w:t>
            </w:r>
          </w:p>
        </w:tc>
        <w:tc>
          <w:tcPr>
            <w:tcW w:w="4680" w:type="dxa"/>
          </w:tcPr>
          <w:p w14:paraId="5FFBAD37" w14:textId="77777777" w:rsidR="00DE647F" w:rsidRDefault="00DE647F" w:rsidP="00425A1C">
            <w:pPr>
              <w:rPr>
                <w:szCs w:val="18"/>
              </w:rPr>
            </w:pPr>
            <w:r w:rsidRPr="56C4290E">
              <w:rPr>
                <w:szCs w:val="18"/>
              </w:rPr>
              <w:t>-</w:t>
            </w:r>
          </w:p>
        </w:tc>
      </w:tr>
      <w:tr w:rsidR="00DE647F" w14:paraId="245A7059" w14:textId="77777777" w:rsidTr="00425A1C">
        <w:tc>
          <w:tcPr>
            <w:tcW w:w="4680" w:type="dxa"/>
          </w:tcPr>
          <w:p w14:paraId="53624523" w14:textId="77777777" w:rsidR="00DE647F" w:rsidRDefault="00DE647F" w:rsidP="00425A1C">
            <w:r w:rsidRPr="56C4290E">
              <w:rPr>
                <w:szCs w:val="18"/>
              </w:rPr>
              <w:t>Drop Out Rate</w:t>
            </w:r>
          </w:p>
        </w:tc>
        <w:tc>
          <w:tcPr>
            <w:tcW w:w="4680" w:type="dxa"/>
          </w:tcPr>
          <w:p w14:paraId="7C034426" w14:textId="77777777" w:rsidR="00DE647F" w:rsidRDefault="00DE647F" w:rsidP="00425A1C">
            <w:pPr>
              <w:rPr>
                <w:szCs w:val="18"/>
              </w:rPr>
            </w:pPr>
            <w:r w:rsidRPr="56C4290E">
              <w:rPr>
                <w:szCs w:val="18"/>
              </w:rPr>
              <w:t>-</w:t>
            </w:r>
          </w:p>
        </w:tc>
      </w:tr>
      <w:tr w:rsidR="00DE647F" w14:paraId="0CB26F84" w14:textId="77777777" w:rsidTr="00425A1C">
        <w:tc>
          <w:tcPr>
            <w:tcW w:w="4680" w:type="dxa"/>
          </w:tcPr>
          <w:p w14:paraId="3C94DAA0" w14:textId="77777777" w:rsidR="00DE647F" w:rsidRDefault="00DE647F" w:rsidP="00425A1C">
            <w:pPr>
              <w:rPr>
                <w:szCs w:val="18"/>
              </w:rPr>
            </w:pPr>
            <w:r w:rsidRPr="56C4290E">
              <w:rPr>
                <w:szCs w:val="18"/>
              </w:rPr>
              <w:t>Last Epoch Information</w:t>
            </w:r>
          </w:p>
        </w:tc>
        <w:tc>
          <w:tcPr>
            <w:tcW w:w="4680" w:type="dxa"/>
          </w:tcPr>
          <w:p w14:paraId="3594133A" w14:textId="77777777" w:rsidR="00DE647F" w:rsidRDefault="00DE647F" w:rsidP="00425A1C">
            <w:pPr>
              <w:spacing w:after="160" w:line="259" w:lineRule="auto"/>
              <w:rPr>
                <w:rFonts w:ascii="Calibri" w:eastAsia="Calibri" w:hAnsi="Calibri" w:cs="Calibri"/>
                <w:szCs w:val="18"/>
              </w:rPr>
            </w:pPr>
            <w:r w:rsidRPr="56C4290E">
              <w:rPr>
                <w:rFonts w:ascii="Calibri" w:eastAsia="Calibri" w:hAnsi="Calibri" w:cs="Calibri"/>
                <w:szCs w:val="18"/>
              </w:rPr>
              <w:t>Epoch 200: | Train Loss: 0.33242 | Val Loss: 2.11070 | Train Acc: 96.667| Val Acc: 44.231</w:t>
            </w:r>
          </w:p>
        </w:tc>
      </w:tr>
      <w:tr w:rsidR="00DE647F" w14:paraId="642876A9" w14:textId="77777777" w:rsidTr="00425A1C">
        <w:tc>
          <w:tcPr>
            <w:tcW w:w="4680" w:type="dxa"/>
          </w:tcPr>
          <w:p w14:paraId="346CCD75" w14:textId="77777777" w:rsidR="00DE647F" w:rsidRDefault="00DE647F" w:rsidP="00425A1C">
            <w:pPr>
              <w:rPr>
                <w:szCs w:val="18"/>
              </w:rPr>
            </w:pPr>
            <w:r w:rsidRPr="56C4290E">
              <w:rPr>
                <w:szCs w:val="18"/>
              </w:rPr>
              <w:t>Test Accuracy</w:t>
            </w:r>
          </w:p>
        </w:tc>
        <w:tc>
          <w:tcPr>
            <w:tcW w:w="4680" w:type="dxa"/>
          </w:tcPr>
          <w:p w14:paraId="4D12C550" w14:textId="77777777" w:rsidR="00DE647F" w:rsidRDefault="00DE647F" w:rsidP="00425A1C">
            <w:pPr>
              <w:spacing w:line="259" w:lineRule="auto"/>
              <w:rPr>
                <w:rFonts w:ascii="Calibri" w:eastAsia="Calibri" w:hAnsi="Calibri" w:cs="Calibri"/>
                <w:szCs w:val="18"/>
              </w:rPr>
            </w:pPr>
            <w:r w:rsidRPr="56C4290E">
              <w:rPr>
                <w:rFonts w:ascii="Calibri" w:eastAsia="Calibri" w:hAnsi="Calibri" w:cs="Calibri"/>
                <w:szCs w:val="18"/>
              </w:rPr>
              <w:t>42%</w:t>
            </w:r>
          </w:p>
        </w:tc>
      </w:tr>
    </w:tbl>
    <w:p w14:paraId="7F5D211C" w14:textId="77777777" w:rsidR="00DE647F" w:rsidRDefault="00DE647F" w:rsidP="00DE647F"/>
    <w:p w14:paraId="32CC28B5" w14:textId="77777777" w:rsidR="00DE647F" w:rsidRDefault="00DE647F" w:rsidP="00DE647F">
      <w:pPr>
        <w:rPr>
          <w:rFonts w:ascii="Calibri" w:eastAsia="Calibri" w:hAnsi="Calibri" w:cs="Calibri"/>
        </w:rPr>
      </w:pPr>
      <w:r w:rsidRPr="56C4290E">
        <w:rPr>
          <w:rFonts w:ascii="Calibri" w:eastAsia="Calibri" w:hAnsi="Calibri" w:cs="Calibri"/>
        </w:rPr>
        <w:t>Output table screen shot:</w:t>
      </w:r>
    </w:p>
    <w:p w14:paraId="5D427335" w14:textId="77777777" w:rsidR="00DE647F" w:rsidRDefault="00DE647F" w:rsidP="00DE647F">
      <w:pPr>
        <w:rPr>
          <w:rFonts w:ascii="Calibri" w:eastAsia="Calibri" w:hAnsi="Calibri" w:cs="Calibri"/>
        </w:rPr>
      </w:pPr>
      <w:r>
        <w:rPr>
          <w:noProof/>
        </w:rPr>
        <w:drawing>
          <wp:inline distT="0" distB="0" distL="0" distR="0" wp14:anchorId="6922D34C" wp14:editId="7810F8D3">
            <wp:extent cx="4572000" cy="2219325"/>
            <wp:effectExtent l="0" t="0" r="0" b="0"/>
            <wp:docPr id="1104147779" name="Picture 1104147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147779"/>
                    <pic:cNvPicPr/>
                  </pic:nvPicPr>
                  <pic:blipFill>
                    <a:blip r:embed="rId44">
                      <a:extLst>
                        <a:ext uri="{28A0092B-C50C-407E-A947-70E740481C1C}">
                          <a14:useLocalDpi xmlns:a14="http://schemas.microsoft.com/office/drawing/2010/main" val="0"/>
                        </a:ext>
                      </a:extLst>
                    </a:blip>
                    <a:stretch>
                      <a:fillRect/>
                    </a:stretch>
                  </pic:blipFill>
                  <pic:spPr>
                    <a:xfrm>
                      <a:off x="0" y="0"/>
                      <a:ext cx="4572000" cy="2219325"/>
                    </a:xfrm>
                    <a:prstGeom prst="rect">
                      <a:avLst/>
                    </a:prstGeom>
                  </pic:spPr>
                </pic:pic>
              </a:graphicData>
            </a:graphic>
          </wp:inline>
        </w:drawing>
      </w:r>
    </w:p>
    <w:p w14:paraId="594A8EB8" w14:textId="77777777" w:rsidR="00DE647F" w:rsidRDefault="00DE647F" w:rsidP="00DE647F">
      <w:r>
        <w:br w:type="page"/>
      </w:r>
    </w:p>
    <w:p w14:paraId="1C521A36" w14:textId="77777777" w:rsidR="00DE647F" w:rsidRDefault="00DE647F" w:rsidP="00DE647F">
      <w:r>
        <w:lastRenderedPageBreak/>
        <w:t>Appendix T</w:t>
      </w:r>
    </w:p>
    <w:tbl>
      <w:tblPr>
        <w:tblStyle w:val="TableGrid"/>
        <w:tblW w:w="0" w:type="auto"/>
        <w:tblLayout w:type="fixed"/>
        <w:tblLook w:val="04A0" w:firstRow="1" w:lastRow="0" w:firstColumn="1" w:lastColumn="0" w:noHBand="0" w:noVBand="1"/>
      </w:tblPr>
      <w:tblGrid>
        <w:gridCol w:w="4680"/>
        <w:gridCol w:w="4680"/>
      </w:tblGrid>
      <w:tr w:rsidR="00DE647F" w14:paraId="6BB760AF" w14:textId="77777777" w:rsidTr="00425A1C">
        <w:tc>
          <w:tcPr>
            <w:tcW w:w="4680" w:type="dxa"/>
          </w:tcPr>
          <w:p w14:paraId="14C45CA4" w14:textId="77777777" w:rsidR="00DE647F" w:rsidRDefault="00DE647F" w:rsidP="00425A1C">
            <w:r w:rsidRPr="56C4290E">
              <w:rPr>
                <w:szCs w:val="18"/>
              </w:rPr>
              <w:t>Activation Function</w:t>
            </w:r>
          </w:p>
        </w:tc>
        <w:tc>
          <w:tcPr>
            <w:tcW w:w="4680" w:type="dxa"/>
          </w:tcPr>
          <w:p w14:paraId="4C22BCF2" w14:textId="77777777" w:rsidR="00DE647F" w:rsidRDefault="00DE647F" w:rsidP="00425A1C">
            <w:proofErr w:type="spellStart"/>
            <w:r w:rsidRPr="56C4290E">
              <w:rPr>
                <w:szCs w:val="18"/>
              </w:rPr>
              <w:t>ReLU</w:t>
            </w:r>
            <w:proofErr w:type="spellEnd"/>
          </w:p>
        </w:tc>
      </w:tr>
      <w:tr w:rsidR="00DE647F" w14:paraId="62650BC7" w14:textId="77777777" w:rsidTr="00425A1C">
        <w:tc>
          <w:tcPr>
            <w:tcW w:w="4680" w:type="dxa"/>
          </w:tcPr>
          <w:p w14:paraId="7505126E" w14:textId="77777777" w:rsidR="00DE647F" w:rsidRDefault="00DE647F" w:rsidP="00425A1C">
            <w:r w:rsidRPr="56C4290E">
              <w:rPr>
                <w:szCs w:val="18"/>
              </w:rPr>
              <w:t>Loss Function</w:t>
            </w:r>
          </w:p>
        </w:tc>
        <w:tc>
          <w:tcPr>
            <w:tcW w:w="4680" w:type="dxa"/>
          </w:tcPr>
          <w:p w14:paraId="5EA105B6" w14:textId="77777777" w:rsidR="00DE647F" w:rsidRDefault="00DE647F" w:rsidP="00425A1C">
            <w:r w:rsidRPr="56C4290E">
              <w:rPr>
                <w:szCs w:val="18"/>
              </w:rPr>
              <w:t>Cross Entropy Loss</w:t>
            </w:r>
          </w:p>
        </w:tc>
      </w:tr>
      <w:tr w:rsidR="00DE647F" w14:paraId="510C80FA" w14:textId="77777777" w:rsidTr="00425A1C">
        <w:tc>
          <w:tcPr>
            <w:tcW w:w="4680" w:type="dxa"/>
          </w:tcPr>
          <w:p w14:paraId="5981CA60" w14:textId="77777777" w:rsidR="00DE647F" w:rsidRDefault="00DE647F" w:rsidP="00425A1C">
            <w:r w:rsidRPr="56C4290E">
              <w:rPr>
                <w:szCs w:val="18"/>
              </w:rPr>
              <w:t>Optimizer</w:t>
            </w:r>
          </w:p>
        </w:tc>
        <w:tc>
          <w:tcPr>
            <w:tcW w:w="4680" w:type="dxa"/>
          </w:tcPr>
          <w:p w14:paraId="633DB318" w14:textId="77777777" w:rsidR="00DE647F" w:rsidRDefault="00DE647F" w:rsidP="00425A1C">
            <w:pPr>
              <w:rPr>
                <w:szCs w:val="18"/>
                <w:highlight w:val="yellow"/>
              </w:rPr>
            </w:pPr>
            <w:r w:rsidRPr="56C4290E">
              <w:rPr>
                <w:szCs w:val="18"/>
              </w:rPr>
              <w:t>Adam</w:t>
            </w:r>
          </w:p>
        </w:tc>
      </w:tr>
      <w:tr w:rsidR="00DE647F" w14:paraId="55C35777" w14:textId="77777777" w:rsidTr="00425A1C">
        <w:tc>
          <w:tcPr>
            <w:tcW w:w="4680" w:type="dxa"/>
          </w:tcPr>
          <w:p w14:paraId="67BCC7D1" w14:textId="77777777" w:rsidR="00DE647F" w:rsidRDefault="00DE647F" w:rsidP="00425A1C">
            <w:r w:rsidRPr="56C4290E">
              <w:rPr>
                <w:szCs w:val="18"/>
              </w:rPr>
              <w:t>Training Epochs</w:t>
            </w:r>
          </w:p>
        </w:tc>
        <w:tc>
          <w:tcPr>
            <w:tcW w:w="4680" w:type="dxa"/>
          </w:tcPr>
          <w:p w14:paraId="504A8453" w14:textId="77777777" w:rsidR="00DE647F" w:rsidRDefault="00DE647F" w:rsidP="00425A1C">
            <w:r w:rsidRPr="56C4290E">
              <w:rPr>
                <w:szCs w:val="18"/>
              </w:rPr>
              <w:t>200</w:t>
            </w:r>
          </w:p>
        </w:tc>
      </w:tr>
      <w:tr w:rsidR="00DE647F" w14:paraId="6D206680" w14:textId="77777777" w:rsidTr="00425A1C">
        <w:tc>
          <w:tcPr>
            <w:tcW w:w="4680" w:type="dxa"/>
          </w:tcPr>
          <w:p w14:paraId="41FF5EFA" w14:textId="77777777" w:rsidR="00DE647F" w:rsidRDefault="00DE647F" w:rsidP="00425A1C">
            <w:r w:rsidRPr="56C4290E">
              <w:rPr>
                <w:szCs w:val="18"/>
              </w:rPr>
              <w:t>Batch Size</w:t>
            </w:r>
          </w:p>
        </w:tc>
        <w:tc>
          <w:tcPr>
            <w:tcW w:w="4680" w:type="dxa"/>
          </w:tcPr>
          <w:p w14:paraId="7CEB6220" w14:textId="77777777" w:rsidR="00DE647F" w:rsidRDefault="00DE647F" w:rsidP="00425A1C">
            <w:r w:rsidRPr="56C4290E">
              <w:rPr>
                <w:szCs w:val="18"/>
              </w:rPr>
              <w:t>16</w:t>
            </w:r>
          </w:p>
        </w:tc>
      </w:tr>
      <w:tr w:rsidR="00DE647F" w14:paraId="42CA8A70" w14:textId="77777777" w:rsidTr="00425A1C">
        <w:tc>
          <w:tcPr>
            <w:tcW w:w="4680" w:type="dxa"/>
          </w:tcPr>
          <w:p w14:paraId="0F092687" w14:textId="77777777" w:rsidR="00DE647F" w:rsidRDefault="00DE647F" w:rsidP="00425A1C">
            <w:r w:rsidRPr="56C4290E">
              <w:rPr>
                <w:szCs w:val="18"/>
              </w:rPr>
              <w:t>Learning Rate</w:t>
            </w:r>
          </w:p>
        </w:tc>
        <w:tc>
          <w:tcPr>
            <w:tcW w:w="4680" w:type="dxa"/>
          </w:tcPr>
          <w:p w14:paraId="6D17BD6A" w14:textId="77777777" w:rsidR="00DE647F" w:rsidRDefault="00DE647F" w:rsidP="00425A1C">
            <w:r w:rsidRPr="56C4290E">
              <w:rPr>
                <w:szCs w:val="18"/>
              </w:rPr>
              <w:t>0.007</w:t>
            </w:r>
          </w:p>
        </w:tc>
      </w:tr>
      <w:tr w:rsidR="00DE647F" w14:paraId="34C5A6A4" w14:textId="77777777" w:rsidTr="00425A1C">
        <w:tc>
          <w:tcPr>
            <w:tcW w:w="4680" w:type="dxa"/>
          </w:tcPr>
          <w:p w14:paraId="6F2DB923" w14:textId="77777777" w:rsidR="00DE647F" w:rsidRDefault="00DE647F" w:rsidP="00425A1C">
            <w:r w:rsidRPr="56C4290E">
              <w:rPr>
                <w:szCs w:val="18"/>
              </w:rPr>
              <w:t>Number of Hidden Layers</w:t>
            </w:r>
          </w:p>
        </w:tc>
        <w:tc>
          <w:tcPr>
            <w:tcW w:w="4680" w:type="dxa"/>
          </w:tcPr>
          <w:p w14:paraId="4824545F" w14:textId="77777777" w:rsidR="00DE647F" w:rsidRDefault="00DE647F" w:rsidP="00425A1C">
            <w:r w:rsidRPr="56C4290E">
              <w:rPr>
                <w:szCs w:val="18"/>
              </w:rPr>
              <w:t>6</w:t>
            </w:r>
          </w:p>
        </w:tc>
      </w:tr>
      <w:tr w:rsidR="00DE647F" w14:paraId="4BB0F09C" w14:textId="77777777" w:rsidTr="00425A1C">
        <w:tc>
          <w:tcPr>
            <w:tcW w:w="4680" w:type="dxa"/>
          </w:tcPr>
          <w:p w14:paraId="1D96AB29" w14:textId="77777777" w:rsidR="00DE647F" w:rsidRDefault="00DE647F" w:rsidP="00425A1C">
            <w:r w:rsidRPr="56C4290E">
              <w:rPr>
                <w:szCs w:val="18"/>
              </w:rPr>
              <w:t>Hidden Layers: Inputs and Outputs</w:t>
            </w:r>
          </w:p>
        </w:tc>
        <w:tc>
          <w:tcPr>
            <w:tcW w:w="4680" w:type="dxa"/>
          </w:tcPr>
          <w:p w14:paraId="3831059C" w14:textId="77777777" w:rsidR="00DE647F" w:rsidRDefault="00DE647F" w:rsidP="00425A1C">
            <w:pPr>
              <w:rPr>
                <w:szCs w:val="18"/>
              </w:rPr>
            </w:pPr>
            <w:r w:rsidRPr="56C4290E">
              <w:rPr>
                <w:szCs w:val="18"/>
              </w:rPr>
              <w:t>1: (1024) =&gt; (512) 2: (512) =&gt; (256) 3: (256) =&gt; (128) 4: (128) =&gt; (64) 5: (64) =&gt; (32) 6: (32) =&gt; (16)</w:t>
            </w:r>
          </w:p>
        </w:tc>
      </w:tr>
      <w:tr w:rsidR="00DE647F" w14:paraId="2295545E" w14:textId="77777777" w:rsidTr="00425A1C">
        <w:tc>
          <w:tcPr>
            <w:tcW w:w="4680" w:type="dxa"/>
          </w:tcPr>
          <w:p w14:paraId="5E0B80B0" w14:textId="77777777" w:rsidR="00DE647F" w:rsidRDefault="00DE647F" w:rsidP="00425A1C">
            <w:r w:rsidRPr="56C4290E">
              <w:rPr>
                <w:szCs w:val="18"/>
              </w:rPr>
              <w:t>Batch Normalization</w:t>
            </w:r>
          </w:p>
        </w:tc>
        <w:tc>
          <w:tcPr>
            <w:tcW w:w="4680" w:type="dxa"/>
          </w:tcPr>
          <w:p w14:paraId="7A54CEFA" w14:textId="77777777" w:rsidR="00DE647F" w:rsidRDefault="00DE647F" w:rsidP="00425A1C">
            <w:pPr>
              <w:rPr>
                <w:szCs w:val="18"/>
              </w:rPr>
            </w:pPr>
            <w:r w:rsidRPr="56C4290E">
              <w:rPr>
                <w:szCs w:val="18"/>
              </w:rPr>
              <w:t>Input Layer: 1024, Hidden Layer 1: 512, Hidden Layer 2: 256, Hidden Layer 3: 128, Hidden Layer 4: 64, Hidden Layer 5: 32, Hidden Layer 5: 16</w:t>
            </w:r>
          </w:p>
        </w:tc>
      </w:tr>
      <w:tr w:rsidR="00DE647F" w14:paraId="1CB38A7B" w14:textId="77777777" w:rsidTr="00425A1C">
        <w:tc>
          <w:tcPr>
            <w:tcW w:w="4680" w:type="dxa"/>
          </w:tcPr>
          <w:p w14:paraId="55D26440" w14:textId="77777777" w:rsidR="00DE647F" w:rsidRDefault="00DE647F" w:rsidP="00425A1C">
            <w:r w:rsidRPr="56C4290E">
              <w:rPr>
                <w:szCs w:val="18"/>
              </w:rPr>
              <w:t>Early Stopping Patience</w:t>
            </w:r>
          </w:p>
        </w:tc>
        <w:tc>
          <w:tcPr>
            <w:tcW w:w="4680" w:type="dxa"/>
          </w:tcPr>
          <w:p w14:paraId="035CDDBF" w14:textId="77777777" w:rsidR="00DE647F" w:rsidRDefault="00DE647F" w:rsidP="00425A1C">
            <w:pPr>
              <w:rPr>
                <w:szCs w:val="18"/>
              </w:rPr>
            </w:pPr>
            <w:r w:rsidRPr="56C4290E">
              <w:rPr>
                <w:szCs w:val="18"/>
              </w:rPr>
              <w:t>-</w:t>
            </w:r>
          </w:p>
        </w:tc>
      </w:tr>
      <w:tr w:rsidR="00DE647F" w14:paraId="0D723FE1" w14:textId="77777777" w:rsidTr="00425A1C">
        <w:tc>
          <w:tcPr>
            <w:tcW w:w="4680" w:type="dxa"/>
          </w:tcPr>
          <w:p w14:paraId="2ED45CF6" w14:textId="77777777" w:rsidR="00DE647F" w:rsidRDefault="00DE647F" w:rsidP="00425A1C">
            <w:r w:rsidRPr="56C4290E">
              <w:rPr>
                <w:szCs w:val="18"/>
              </w:rPr>
              <w:t>Drop Out Rate</w:t>
            </w:r>
          </w:p>
        </w:tc>
        <w:tc>
          <w:tcPr>
            <w:tcW w:w="4680" w:type="dxa"/>
          </w:tcPr>
          <w:p w14:paraId="23FF1FC3" w14:textId="77777777" w:rsidR="00DE647F" w:rsidRDefault="00DE647F" w:rsidP="00425A1C">
            <w:r w:rsidRPr="56C4290E">
              <w:rPr>
                <w:szCs w:val="18"/>
              </w:rPr>
              <w:t>0.2</w:t>
            </w:r>
          </w:p>
        </w:tc>
      </w:tr>
      <w:tr w:rsidR="00DE647F" w14:paraId="7303AD24" w14:textId="77777777" w:rsidTr="00425A1C">
        <w:tc>
          <w:tcPr>
            <w:tcW w:w="4680" w:type="dxa"/>
          </w:tcPr>
          <w:p w14:paraId="73094B84" w14:textId="77777777" w:rsidR="00DE647F" w:rsidRDefault="00DE647F" w:rsidP="00425A1C">
            <w:pPr>
              <w:rPr>
                <w:szCs w:val="18"/>
              </w:rPr>
            </w:pPr>
            <w:r w:rsidRPr="56C4290E">
              <w:rPr>
                <w:szCs w:val="18"/>
              </w:rPr>
              <w:t>Last Epoch Information</w:t>
            </w:r>
          </w:p>
        </w:tc>
        <w:tc>
          <w:tcPr>
            <w:tcW w:w="4680" w:type="dxa"/>
          </w:tcPr>
          <w:p w14:paraId="46A2EA4F" w14:textId="77777777" w:rsidR="00DE647F" w:rsidRDefault="00DE647F" w:rsidP="00425A1C">
            <w:pPr>
              <w:spacing w:after="160" w:line="259" w:lineRule="auto"/>
              <w:rPr>
                <w:rFonts w:ascii="Calibri" w:eastAsia="Calibri" w:hAnsi="Calibri" w:cs="Calibri"/>
                <w:szCs w:val="18"/>
              </w:rPr>
            </w:pPr>
            <w:r w:rsidRPr="56C4290E">
              <w:rPr>
                <w:rFonts w:ascii="Calibri" w:eastAsia="Calibri" w:hAnsi="Calibri" w:cs="Calibri"/>
                <w:szCs w:val="18"/>
              </w:rPr>
              <w:t>Epoch 200: | Train Loss: 0.57295 | Val Loss: 1.78169 | Train Acc: 96.667| Val Acc: 44.231</w:t>
            </w:r>
          </w:p>
        </w:tc>
      </w:tr>
      <w:tr w:rsidR="00DE647F" w14:paraId="2B08B984" w14:textId="77777777" w:rsidTr="00425A1C">
        <w:tc>
          <w:tcPr>
            <w:tcW w:w="4680" w:type="dxa"/>
          </w:tcPr>
          <w:p w14:paraId="6F16331D" w14:textId="77777777" w:rsidR="00DE647F" w:rsidRDefault="00DE647F" w:rsidP="00425A1C">
            <w:pPr>
              <w:rPr>
                <w:szCs w:val="18"/>
              </w:rPr>
            </w:pPr>
            <w:r w:rsidRPr="56C4290E">
              <w:rPr>
                <w:szCs w:val="18"/>
              </w:rPr>
              <w:t>Test Accuracy</w:t>
            </w:r>
          </w:p>
        </w:tc>
        <w:tc>
          <w:tcPr>
            <w:tcW w:w="4680" w:type="dxa"/>
          </w:tcPr>
          <w:p w14:paraId="41B3D53F" w14:textId="77777777" w:rsidR="00DE647F" w:rsidRDefault="00DE647F" w:rsidP="00425A1C">
            <w:pPr>
              <w:spacing w:line="259" w:lineRule="auto"/>
              <w:rPr>
                <w:rFonts w:ascii="Calibri" w:eastAsia="Calibri" w:hAnsi="Calibri" w:cs="Calibri"/>
                <w:szCs w:val="18"/>
              </w:rPr>
            </w:pPr>
            <w:r w:rsidRPr="56C4290E">
              <w:rPr>
                <w:rFonts w:ascii="Calibri" w:eastAsia="Calibri" w:hAnsi="Calibri" w:cs="Calibri"/>
                <w:szCs w:val="18"/>
              </w:rPr>
              <w:t>42%</w:t>
            </w:r>
          </w:p>
        </w:tc>
      </w:tr>
    </w:tbl>
    <w:p w14:paraId="08C1B873" w14:textId="77777777" w:rsidR="00DE647F" w:rsidRDefault="00DE647F" w:rsidP="00DE647F"/>
    <w:p w14:paraId="0ACDCFCC" w14:textId="77777777" w:rsidR="00DE647F" w:rsidRDefault="00DE647F" w:rsidP="00DE647F">
      <w:pPr>
        <w:rPr>
          <w:rFonts w:ascii="Calibri" w:eastAsia="Calibri" w:hAnsi="Calibri" w:cs="Calibri"/>
        </w:rPr>
      </w:pPr>
      <w:r w:rsidRPr="56C4290E">
        <w:rPr>
          <w:rFonts w:ascii="Calibri" w:eastAsia="Calibri" w:hAnsi="Calibri" w:cs="Calibri"/>
        </w:rPr>
        <w:t>Output table screen shot:</w:t>
      </w:r>
    </w:p>
    <w:p w14:paraId="14A98B8C" w14:textId="77777777" w:rsidR="00DE647F" w:rsidRDefault="00DE647F" w:rsidP="00DE647F">
      <w:pPr>
        <w:rPr>
          <w:rFonts w:ascii="Calibri" w:eastAsia="Calibri" w:hAnsi="Calibri" w:cs="Calibri"/>
        </w:rPr>
      </w:pPr>
      <w:r>
        <w:rPr>
          <w:noProof/>
        </w:rPr>
        <w:drawing>
          <wp:inline distT="0" distB="0" distL="0" distR="0" wp14:anchorId="3E26BE46" wp14:editId="6F5E5493">
            <wp:extent cx="4572000" cy="2219325"/>
            <wp:effectExtent l="0" t="0" r="0" b="0"/>
            <wp:docPr id="1323966702" name="Picture 1323966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966702"/>
                    <pic:cNvPicPr/>
                  </pic:nvPicPr>
                  <pic:blipFill>
                    <a:blip r:embed="rId45">
                      <a:extLst>
                        <a:ext uri="{28A0092B-C50C-407E-A947-70E740481C1C}">
                          <a14:useLocalDpi xmlns:a14="http://schemas.microsoft.com/office/drawing/2010/main" val="0"/>
                        </a:ext>
                      </a:extLst>
                    </a:blip>
                    <a:stretch>
                      <a:fillRect/>
                    </a:stretch>
                  </pic:blipFill>
                  <pic:spPr>
                    <a:xfrm>
                      <a:off x="0" y="0"/>
                      <a:ext cx="4572000" cy="2219325"/>
                    </a:xfrm>
                    <a:prstGeom prst="rect">
                      <a:avLst/>
                    </a:prstGeom>
                  </pic:spPr>
                </pic:pic>
              </a:graphicData>
            </a:graphic>
          </wp:inline>
        </w:drawing>
      </w:r>
    </w:p>
    <w:p w14:paraId="475B2372" w14:textId="77777777" w:rsidR="00DE647F" w:rsidRDefault="00DE647F" w:rsidP="00DE647F">
      <w:r>
        <w:br w:type="page"/>
      </w:r>
    </w:p>
    <w:p w14:paraId="0E6B9EFD" w14:textId="77777777" w:rsidR="00DE647F" w:rsidRDefault="00DE647F" w:rsidP="00DE647F">
      <w:r>
        <w:lastRenderedPageBreak/>
        <w:t>Appendix U</w:t>
      </w:r>
    </w:p>
    <w:tbl>
      <w:tblPr>
        <w:tblStyle w:val="TableGrid"/>
        <w:tblW w:w="0" w:type="auto"/>
        <w:tblLayout w:type="fixed"/>
        <w:tblLook w:val="04A0" w:firstRow="1" w:lastRow="0" w:firstColumn="1" w:lastColumn="0" w:noHBand="0" w:noVBand="1"/>
      </w:tblPr>
      <w:tblGrid>
        <w:gridCol w:w="4680"/>
        <w:gridCol w:w="4680"/>
      </w:tblGrid>
      <w:tr w:rsidR="00DE647F" w14:paraId="0BD2DF34" w14:textId="77777777" w:rsidTr="00425A1C">
        <w:tc>
          <w:tcPr>
            <w:tcW w:w="4680" w:type="dxa"/>
          </w:tcPr>
          <w:p w14:paraId="51BF09D4" w14:textId="77777777" w:rsidR="00DE647F" w:rsidRDefault="00DE647F" w:rsidP="00425A1C">
            <w:r w:rsidRPr="56C4290E">
              <w:rPr>
                <w:szCs w:val="18"/>
              </w:rPr>
              <w:t>Activation Function</w:t>
            </w:r>
          </w:p>
        </w:tc>
        <w:tc>
          <w:tcPr>
            <w:tcW w:w="4680" w:type="dxa"/>
          </w:tcPr>
          <w:p w14:paraId="28E8F384" w14:textId="77777777" w:rsidR="00DE647F" w:rsidRDefault="00DE647F" w:rsidP="00425A1C">
            <w:proofErr w:type="spellStart"/>
            <w:r w:rsidRPr="56C4290E">
              <w:rPr>
                <w:szCs w:val="18"/>
              </w:rPr>
              <w:t>ReLU</w:t>
            </w:r>
            <w:proofErr w:type="spellEnd"/>
          </w:p>
        </w:tc>
      </w:tr>
      <w:tr w:rsidR="00DE647F" w14:paraId="1453459D" w14:textId="77777777" w:rsidTr="00425A1C">
        <w:tc>
          <w:tcPr>
            <w:tcW w:w="4680" w:type="dxa"/>
          </w:tcPr>
          <w:p w14:paraId="33C995F9" w14:textId="77777777" w:rsidR="00DE647F" w:rsidRDefault="00DE647F" w:rsidP="00425A1C">
            <w:r w:rsidRPr="56C4290E">
              <w:rPr>
                <w:szCs w:val="18"/>
              </w:rPr>
              <w:t>Loss Function</w:t>
            </w:r>
          </w:p>
        </w:tc>
        <w:tc>
          <w:tcPr>
            <w:tcW w:w="4680" w:type="dxa"/>
          </w:tcPr>
          <w:p w14:paraId="578B4141" w14:textId="77777777" w:rsidR="00DE647F" w:rsidRDefault="00DE647F" w:rsidP="00425A1C">
            <w:r w:rsidRPr="56C4290E">
              <w:rPr>
                <w:szCs w:val="18"/>
              </w:rPr>
              <w:t>Cross Entropy Loss</w:t>
            </w:r>
          </w:p>
        </w:tc>
      </w:tr>
      <w:tr w:rsidR="00DE647F" w14:paraId="5BA7A04C" w14:textId="77777777" w:rsidTr="00425A1C">
        <w:tc>
          <w:tcPr>
            <w:tcW w:w="4680" w:type="dxa"/>
          </w:tcPr>
          <w:p w14:paraId="59A25A32" w14:textId="77777777" w:rsidR="00DE647F" w:rsidRDefault="00DE647F" w:rsidP="00425A1C">
            <w:r w:rsidRPr="56C4290E">
              <w:rPr>
                <w:szCs w:val="18"/>
              </w:rPr>
              <w:t>Optimizer</w:t>
            </w:r>
          </w:p>
        </w:tc>
        <w:tc>
          <w:tcPr>
            <w:tcW w:w="4680" w:type="dxa"/>
          </w:tcPr>
          <w:p w14:paraId="446B18EA" w14:textId="77777777" w:rsidR="00DE647F" w:rsidRDefault="00DE647F" w:rsidP="00425A1C">
            <w:pPr>
              <w:rPr>
                <w:szCs w:val="18"/>
                <w:highlight w:val="yellow"/>
              </w:rPr>
            </w:pPr>
            <w:r w:rsidRPr="56C4290E">
              <w:rPr>
                <w:szCs w:val="18"/>
              </w:rPr>
              <w:t>SGD, weight decay = 0.01</w:t>
            </w:r>
          </w:p>
        </w:tc>
      </w:tr>
      <w:tr w:rsidR="00DE647F" w14:paraId="0C654AF3" w14:textId="77777777" w:rsidTr="00425A1C">
        <w:tc>
          <w:tcPr>
            <w:tcW w:w="4680" w:type="dxa"/>
          </w:tcPr>
          <w:p w14:paraId="48BD74E7" w14:textId="77777777" w:rsidR="00DE647F" w:rsidRDefault="00DE647F" w:rsidP="00425A1C">
            <w:r w:rsidRPr="56C4290E">
              <w:rPr>
                <w:szCs w:val="18"/>
              </w:rPr>
              <w:t>Training Epochs</w:t>
            </w:r>
          </w:p>
        </w:tc>
        <w:tc>
          <w:tcPr>
            <w:tcW w:w="4680" w:type="dxa"/>
          </w:tcPr>
          <w:p w14:paraId="273A8DF9" w14:textId="77777777" w:rsidR="00DE647F" w:rsidRDefault="00DE647F" w:rsidP="00425A1C">
            <w:r w:rsidRPr="56C4290E">
              <w:rPr>
                <w:szCs w:val="18"/>
              </w:rPr>
              <w:t>200</w:t>
            </w:r>
          </w:p>
        </w:tc>
      </w:tr>
      <w:tr w:rsidR="00DE647F" w14:paraId="017DBA31" w14:textId="77777777" w:rsidTr="00425A1C">
        <w:tc>
          <w:tcPr>
            <w:tcW w:w="4680" w:type="dxa"/>
          </w:tcPr>
          <w:p w14:paraId="24F8F650" w14:textId="77777777" w:rsidR="00DE647F" w:rsidRDefault="00DE647F" w:rsidP="00425A1C">
            <w:r w:rsidRPr="56C4290E">
              <w:rPr>
                <w:szCs w:val="18"/>
              </w:rPr>
              <w:t>Batch Size</w:t>
            </w:r>
          </w:p>
        </w:tc>
        <w:tc>
          <w:tcPr>
            <w:tcW w:w="4680" w:type="dxa"/>
          </w:tcPr>
          <w:p w14:paraId="7E0E3114" w14:textId="77777777" w:rsidR="00DE647F" w:rsidRDefault="00DE647F" w:rsidP="00425A1C">
            <w:r w:rsidRPr="56C4290E">
              <w:rPr>
                <w:szCs w:val="18"/>
              </w:rPr>
              <w:t>16</w:t>
            </w:r>
          </w:p>
        </w:tc>
      </w:tr>
      <w:tr w:rsidR="00DE647F" w14:paraId="15D1FDD4" w14:textId="77777777" w:rsidTr="00425A1C">
        <w:tc>
          <w:tcPr>
            <w:tcW w:w="4680" w:type="dxa"/>
          </w:tcPr>
          <w:p w14:paraId="4F5C88E5" w14:textId="77777777" w:rsidR="00DE647F" w:rsidRDefault="00DE647F" w:rsidP="00425A1C">
            <w:r w:rsidRPr="56C4290E">
              <w:rPr>
                <w:szCs w:val="18"/>
              </w:rPr>
              <w:t>Learning Rate</w:t>
            </w:r>
          </w:p>
        </w:tc>
        <w:tc>
          <w:tcPr>
            <w:tcW w:w="4680" w:type="dxa"/>
          </w:tcPr>
          <w:p w14:paraId="2BFCA1A5" w14:textId="77777777" w:rsidR="00DE647F" w:rsidRDefault="00DE647F" w:rsidP="00425A1C">
            <w:r w:rsidRPr="56C4290E">
              <w:rPr>
                <w:szCs w:val="18"/>
              </w:rPr>
              <w:t>0.007</w:t>
            </w:r>
          </w:p>
        </w:tc>
      </w:tr>
      <w:tr w:rsidR="00DE647F" w14:paraId="52D08C35" w14:textId="77777777" w:rsidTr="00425A1C">
        <w:tc>
          <w:tcPr>
            <w:tcW w:w="4680" w:type="dxa"/>
          </w:tcPr>
          <w:p w14:paraId="34035B0C" w14:textId="77777777" w:rsidR="00DE647F" w:rsidRDefault="00DE647F" w:rsidP="00425A1C">
            <w:r w:rsidRPr="56C4290E">
              <w:rPr>
                <w:szCs w:val="18"/>
              </w:rPr>
              <w:t>Number of Hidden Layers</w:t>
            </w:r>
          </w:p>
        </w:tc>
        <w:tc>
          <w:tcPr>
            <w:tcW w:w="4680" w:type="dxa"/>
          </w:tcPr>
          <w:p w14:paraId="7FC8BB90" w14:textId="77777777" w:rsidR="00DE647F" w:rsidRDefault="00DE647F" w:rsidP="00425A1C">
            <w:r w:rsidRPr="56C4290E">
              <w:rPr>
                <w:szCs w:val="18"/>
              </w:rPr>
              <w:t>6</w:t>
            </w:r>
          </w:p>
        </w:tc>
      </w:tr>
      <w:tr w:rsidR="00DE647F" w14:paraId="5DA5AE97" w14:textId="77777777" w:rsidTr="00425A1C">
        <w:tc>
          <w:tcPr>
            <w:tcW w:w="4680" w:type="dxa"/>
          </w:tcPr>
          <w:p w14:paraId="259FA1B3" w14:textId="77777777" w:rsidR="00DE647F" w:rsidRDefault="00DE647F" w:rsidP="00425A1C">
            <w:r w:rsidRPr="56C4290E">
              <w:rPr>
                <w:szCs w:val="18"/>
              </w:rPr>
              <w:t>Hidden Layers: Inputs and Outputs</w:t>
            </w:r>
          </w:p>
        </w:tc>
        <w:tc>
          <w:tcPr>
            <w:tcW w:w="4680" w:type="dxa"/>
          </w:tcPr>
          <w:p w14:paraId="780B1EB3" w14:textId="77777777" w:rsidR="00DE647F" w:rsidRDefault="00DE647F" w:rsidP="00425A1C">
            <w:pPr>
              <w:rPr>
                <w:szCs w:val="18"/>
              </w:rPr>
            </w:pPr>
            <w:r w:rsidRPr="56C4290E">
              <w:rPr>
                <w:szCs w:val="18"/>
              </w:rPr>
              <w:t>1: (1024) =&gt; (512) 2: (512) =&gt; (256) 3: (256) =&gt; (128) 4: (128) =&gt; (64) 5: (64) =&gt; (32) 6: (32) =&gt; (16)</w:t>
            </w:r>
          </w:p>
        </w:tc>
      </w:tr>
      <w:tr w:rsidR="00DE647F" w14:paraId="2CB2DEDA" w14:textId="77777777" w:rsidTr="00425A1C">
        <w:tc>
          <w:tcPr>
            <w:tcW w:w="4680" w:type="dxa"/>
          </w:tcPr>
          <w:p w14:paraId="3827B08C" w14:textId="77777777" w:rsidR="00DE647F" w:rsidRDefault="00DE647F" w:rsidP="00425A1C">
            <w:r w:rsidRPr="56C4290E">
              <w:rPr>
                <w:szCs w:val="18"/>
              </w:rPr>
              <w:t>Batch Normalization</w:t>
            </w:r>
          </w:p>
        </w:tc>
        <w:tc>
          <w:tcPr>
            <w:tcW w:w="4680" w:type="dxa"/>
          </w:tcPr>
          <w:p w14:paraId="65ACAE98" w14:textId="77777777" w:rsidR="00DE647F" w:rsidRDefault="00DE647F" w:rsidP="00425A1C">
            <w:pPr>
              <w:rPr>
                <w:szCs w:val="18"/>
              </w:rPr>
            </w:pPr>
            <w:r w:rsidRPr="56C4290E">
              <w:rPr>
                <w:szCs w:val="18"/>
              </w:rPr>
              <w:t>Input Layer: 1024, Hidden Layer 1: 512, Hidden Layer 2: 256, Hidden Layer 3: 128, Hidden Layer 4: 64, Hidden Layer 5: 32, Hidden Layer 5: 16</w:t>
            </w:r>
          </w:p>
        </w:tc>
      </w:tr>
      <w:tr w:rsidR="00DE647F" w14:paraId="3A0CBBFB" w14:textId="77777777" w:rsidTr="00425A1C">
        <w:tc>
          <w:tcPr>
            <w:tcW w:w="4680" w:type="dxa"/>
          </w:tcPr>
          <w:p w14:paraId="651C1EAB" w14:textId="77777777" w:rsidR="00DE647F" w:rsidRDefault="00DE647F" w:rsidP="00425A1C">
            <w:r w:rsidRPr="56C4290E">
              <w:rPr>
                <w:szCs w:val="18"/>
              </w:rPr>
              <w:t>Early Stopping Patience</w:t>
            </w:r>
          </w:p>
        </w:tc>
        <w:tc>
          <w:tcPr>
            <w:tcW w:w="4680" w:type="dxa"/>
          </w:tcPr>
          <w:p w14:paraId="02D17F49" w14:textId="77777777" w:rsidR="00DE647F" w:rsidRDefault="00DE647F" w:rsidP="00425A1C">
            <w:pPr>
              <w:rPr>
                <w:szCs w:val="18"/>
              </w:rPr>
            </w:pPr>
            <w:r w:rsidRPr="56C4290E">
              <w:rPr>
                <w:szCs w:val="18"/>
              </w:rPr>
              <w:t>-</w:t>
            </w:r>
          </w:p>
        </w:tc>
      </w:tr>
      <w:tr w:rsidR="00DE647F" w14:paraId="0AB1C113" w14:textId="77777777" w:rsidTr="00425A1C">
        <w:tc>
          <w:tcPr>
            <w:tcW w:w="4680" w:type="dxa"/>
          </w:tcPr>
          <w:p w14:paraId="15946953" w14:textId="77777777" w:rsidR="00DE647F" w:rsidRDefault="00DE647F" w:rsidP="00425A1C">
            <w:r w:rsidRPr="56C4290E">
              <w:rPr>
                <w:szCs w:val="18"/>
              </w:rPr>
              <w:t>Drop Out Rate</w:t>
            </w:r>
          </w:p>
        </w:tc>
        <w:tc>
          <w:tcPr>
            <w:tcW w:w="4680" w:type="dxa"/>
          </w:tcPr>
          <w:p w14:paraId="79995729" w14:textId="77777777" w:rsidR="00DE647F" w:rsidRDefault="00DE647F" w:rsidP="00425A1C">
            <w:r w:rsidRPr="56C4290E">
              <w:rPr>
                <w:szCs w:val="18"/>
              </w:rPr>
              <w:t>0.2</w:t>
            </w:r>
          </w:p>
        </w:tc>
      </w:tr>
      <w:tr w:rsidR="00DE647F" w14:paraId="153496BA" w14:textId="77777777" w:rsidTr="00425A1C">
        <w:tc>
          <w:tcPr>
            <w:tcW w:w="4680" w:type="dxa"/>
          </w:tcPr>
          <w:p w14:paraId="6048AF12" w14:textId="77777777" w:rsidR="00DE647F" w:rsidRDefault="00DE647F" w:rsidP="00425A1C">
            <w:pPr>
              <w:rPr>
                <w:szCs w:val="18"/>
              </w:rPr>
            </w:pPr>
            <w:r w:rsidRPr="56C4290E">
              <w:rPr>
                <w:szCs w:val="18"/>
              </w:rPr>
              <w:t>Last Epoch Information</w:t>
            </w:r>
          </w:p>
        </w:tc>
        <w:tc>
          <w:tcPr>
            <w:tcW w:w="4680" w:type="dxa"/>
          </w:tcPr>
          <w:p w14:paraId="5F713614" w14:textId="77777777" w:rsidR="00DE647F" w:rsidRDefault="00DE647F" w:rsidP="00425A1C">
            <w:pPr>
              <w:spacing w:after="160" w:line="259" w:lineRule="auto"/>
              <w:rPr>
                <w:rFonts w:ascii="Calibri" w:eastAsia="Calibri" w:hAnsi="Calibri" w:cs="Calibri"/>
                <w:szCs w:val="18"/>
              </w:rPr>
            </w:pPr>
            <w:r w:rsidRPr="56C4290E">
              <w:rPr>
                <w:rFonts w:ascii="Calibri" w:eastAsia="Calibri" w:hAnsi="Calibri" w:cs="Calibri"/>
                <w:szCs w:val="18"/>
              </w:rPr>
              <w:t>Epoch 200: | Train Loss: 1.15199 | Val Loss: 1.32413 | Train Acc: 53.333| Val Acc: 44.231</w:t>
            </w:r>
          </w:p>
        </w:tc>
      </w:tr>
      <w:tr w:rsidR="00DE647F" w14:paraId="1C4DDCB3" w14:textId="77777777" w:rsidTr="00425A1C">
        <w:tc>
          <w:tcPr>
            <w:tcW w:w="4680" w:type="dxa"/>
          </w:tcPr>
          <w:p w14:paraId="1D8721E8" w14:textId="77777777" w:rsidR="00DE647F" w:rsidRDefault="00DE647F" w:rsidP="00425A1C">
            <w:pPr>
              <w:rPr>
                <w:szCs w:val="18"/>
              </w:rPr>
            </w:pPr>
            <w:r w:rsidRPr="56C4290E">
              <w:rPr>
                <w:szCs w:val="18"/>
              </w:rPr>
              <w:t>Test Accuracy</w:t>
            </w:r>
          </w:p>
        </w:tc>
        <w:tc>
          <w:tcPr>
            <w:tcW w:w="4680" w:type="dxa"/>
          </w:tcPr>
          <w:p w14:paraId="642C8DEE" w14:textId="77777777" w:rsidR="00DE647F" w:rsidRDefault="00DE647F" w:rsidP="00425A1C">
            <w:pPr>
              <w:spacing w:line="259" w:lineRule="auto"/>
              <w:rPr>
                <w:rFonts w:ascii="Calibri" w:eastAsia="Calibri" w:hAnsi="Calibri" w:cs="Calibri"/>
                <w:szCs w:val="18"/>
              </w:rPr>
            </w:pPr>
            <w:r w:rsidRPr="56C4290E">
              <w:rPr>
                <w:rFonts w:ascii="Calibri" w:eastAsia="Calibri" w:hAnsi="Calibri" w:cs="Calibri"/>
                <w:szCs w:val="18"/>
              </w:rPr>
              <w:t>46%</w:t>
            </w:r>
          </w:p>
        </w:tc>
      </w:tr>
    </w:tbl>
    <w:p w14:paraId="72186E74" w14:textId="77777777" w:rsidR="00DE647F" w:rsidRDefault="00DE647F" w:rsidP="00DE647F"/>
    <w:p w14:paraId="2E525785" w14:textId="77777777" w:rsidR="00DE647F" w:rsidRDefault="00DE647F" w:rsidP="00DE647F">
      <w:pPr>
        <w:rPr>
          <w:rFonts w:ascii="Calibri" w:eastAsia="Calibri" w:hAnsi="Calibri" w:cs="Calibri"/>
        </w:rPr>
      </w:pPr>
      <w:r w:rsidRPr="56C4290E">
        <w:rPr>
          <w:rFonts w:ascii="Calibri" w:eastAsia="Calibri" w:hAnsi="Calibri" w:cs="Calibri"/>
        </w:rPr>
        <w:t>Output table screen shot:</w:t>
      </w:r>
    </w:p>
    <w:p w14:paraId="27F45B11" w14:textId="77777777" w:rsidR="00DE647F" w:rsidRDefault="00DE647F" w:rsidP="00DE647F">
      <w:pPr>
        <w:rPr>
          <w:rFonts w:ascii="Calibri" w:eastAsia="Calibri" w:hAnsi="Calibri" w:cs="Calibri"/>
        </w:rPr>
      </w:pPr>
      <w:r>
        <w:rPr>
          <w:noProof/>
        </w:rPr>
        <w:drawing>
          <wp:inline distT="0" distB="0" distL="0" distR="0" wp14:anchorId="10DF80BE" wp14:editId="695ABDE1">
            <wp:extent cx="4572000" cy="2143125"/>
            <wp:effectExtent l="0" t="0" r="0" b="0"/>
            <wp:docPr id="1623348480" name="Picture 1623348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3348480"/>
                    <pic:cNvPicPr/>
                  </pic:nvPicPr>
                  <pic:blipFill>
                    <a:blip r:embed="rId46">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14:paraId="6456552B" w14:textId="77777777" w:rsidR="00DE647F" w:rsidRDefault="00DE647F" w:rsidP="00DE647F">
      <w:r>
        <w:br w:type="page"/>
      </w:r>
    </w:p>
    <w:p w14:paraId="5F0E4316" w14:textId="77777777" w:rsidR="00DE647F" w:rsidRDefault="00DE647F" w:rsidP="00DE647F">
      <w:r>
        <w:lastRenderedPageBreak/>
        <w:t>Appendix V</w:t>
      </w:r>
    </w:p>
    <w:tbl>
      <w:tblPr>
        <w:tblStyle w:val="TableGrid"/>
        <w:tblW w:w="0" w:type="auto"/>
        <w:tblLayout w:type="fixed"/>
        <w:tblLook w:val="04A0" w:firstRow="1" w:lastRow="0" w:firstColumn="1" w:lastColumn="0" w:noHBand="0" w:noVBand="1"/>
      </w:tblPr>
      <w:tblGrid>
        <w:gridCol w:w="4680"/>
        <w:gridCol w:w="4680"/>
      </w:tblGrid>
      <w:tr w:rsidR="00DE647F" w14:paraId="5578E724" w14:textId="77777777" w:rsidTr="00425A1C">
        <w:tc>
          <w:tcPr>
            <w:tcW w:w="4680" w:type="dxa"/>
          </w:tcPr>
          <w:p w14:paraId="4130957C" w14:textId="77777777" w:rsidR="00DE647F" w:rsidRDefault="00DE647F" w:rsidP="00425A1C">
            <w:r w:rsidRPr="56C4290E">
              <w:rPr>
                <w:szCs w:val="18"/>
              </w:rPr>
              <w:t>Activation Function</w:t>
            </w:r>
          </w:p>
        </w:tc>
        <w:tc>
          <w:tcPr>
            <w:tcW w:w="4680" w:type="dxa"/>
          </w:tcPr>
          <w:p w14:paraId="7FE37E80" w14:textId="77777777" w:rsidR="00DE647F" w:rsidRDefault="00DE647F" w:rsidP="00425A1C">
            <w:proofErr w:type="spellStart"/>
            <w:r w:rsidRPr="56C4290E">
              <w:rPr>
                <w:szCs w:val="18"/>
              </w:rPr>
              <w:t>ReLU</w:t>
            </w:r>
            <w:proofErr w:type="spellEnd"/>
          </w:p>
        </w:tc>
      </w:tr>
      <w:tr w:rsidR="00DE647F" w14:paraId="28AAC233" w14:textId="77777777" w:rsidTr="00425A1C">
        <w:tc>
          <w:tcPr>
            <w:tcW w:w="4680" w:type="dxa"/>
          </w:tcPr>
          <w:p w14:paraId="1A48269F" w14:textId="77777777" w:rsidR="00DE647F" w:rsidRDefault="00DE647F" w:rsidP="00425A1C">
            <w:r w:rsidRPr="56C4290E">
              <w:rPr>
                <w:szCs w:val="18"/>
              </w:rPr>
              <w:t>Loss Function</w:t>
            </w:r>
          </w:p>
        </w:tc>
        <w:tc>
          <w:tcPr>
            <w:tcW w:w="4680" w:type="dxa"/>
          </w:tcPr>
          <w:p w14:paraId="5CFE73BB" w14:textId="77777777" w:rsidR="00DE647F" w:rsidRDefault="00DE647F" w:rsidP="00425A1C">
            <w:r w:rsidRPr="56C4290E">
              <w:rPr>
                <w:szCs w:val="18"/>
              </w:rPr>
              <w:t>Cross Entropy Loss</w:t>
            </w:r>
          </w:p>
        </w:tc>
      </w:tr>
      <w:tr w:rsidR="00DE647F" w14:paraId="6819D7AD" w14:textId="77777777" w:rsidTr="00425A1C">
        <w:tc>
          <w:tcPr>
            <w:tcW w:w="4680" w:type="dxa"/>
          </w:tcPr>
          <w:p w14:paraId="39E8DC45" w14:textId="77777777" w:rsidR="00DE647F" w:rsidRDefault="00DE647F" w:rsidP="00425A1C">
            <w:r w:rsidRPr="56C4290E">
              <w:rPr>
                <w:szCs w:val="18"/>
              </w:rPr>
              <w:t>Optimizer</w:t>
            </w:r>
          </w:p>
        </w:tc>
        <w:tc>
          <w:tcPr>
            <w:tcW w:w="4680" w:type="dxa"/>
          </w:tcPr>
          <w:p w14:paraId="35571052" w14:textId="77777777" w:rsidR="00DE647F" w:rsidRDefault="00DE647F" w:rsidP="00425A1C">
            <w:pPr>
              <w:rPr>
                <w:szCs w:val="18"/>
                <w:highlight w:val="yellow"/>
              </w:rPr>
            </w:pPr>
            <w:r w:rsidRPr="56C4290E">
              <w:rPr>
                <w:szCs w:val="18"/>
              </w:rPr>
              <w:t>SGD, weight decay = 0.01</w:t>
            </w:r>
          </w:p>
        </w:tc>
      </w:tr>
      <w:tr w:rsidR="00DE647F" w14:paraId="3086EA1D" w14:textId="77777777" w:rsidTr="00425A1C">
        <w:tc>
          <w:tcPr>
            <w:tcW w:w="4680" w:type="dxa"/>
          </w:tcPr>
          <w:p w14:paraId="42740966" w14:textId="77777777" w:rsidR="00DE647F" w:rsidRDefault="00DE647F" w:rsidP="00425A1C">
            <w:r w:rsidRPr="56C4290E">
              <w:rPr>
                <w:szCs w:val="18"/>
              </w:rPr>
              <w:t>Training Epochs</w:t>
            </w:r>
          </w:p>
        </w:tc>
        <w:tc>
          <w:tcPr>
            <w:tcW w:w="4680" w:type="dxa"/>
          </w:tcPr>
          <w:p w14:paraId="78996A10" w14:textId="77777777" w:rsidR="00DE647F" w:rsidRDefault="00DE647F" w:rsidP="00425A1C">
            <w:r w:rsidRPr="56C4290E">
              <w:rPr>
                <w:szCs w:val="18"/>
              </w:rPr>
              <w:t>150</w:t>
            </w:r>
          </w:p>
        </w:tc>
      </w:tr>
      <w:tr w:rsidR="00DE647F" w14:paraId="63FE133F" w14:textId="77777777" w:rsidTr="00425A1C">
        <w:tc>
          <w:tcPr>
            <w:tcW w:w="4680" w:type="dxa"/>
          </w:tcPr>
          <w:p w14:paraId="42D02F94" w14:textId="77777777" w:rsidR="00DE647F" w:rsidRDefault="00DE647F" w:rsidP="00425A1C">
            <w:r w:rsidRPr="56C4290E">
              <w:rPr>
                <w:szCs w:val="18"/>
              </w:rPr>
              <w:t>Batch Size</w:t>
            </w:r>
          </w:p>
        </w:tc>
        <w:tc>
          <w:tcPr>
            <w:tcW w:w="4680" w:type="dxa"/>
          </w:tcPr>
          <w:p w14:paraId="47BE20D3" w14:textId="77777777" w:rsidR="00DE647F" w:rsidRDefault="00DE647F" w:rsidP="00425A1C">
            <w:r w:rsidRPr="56C4290E">
              <w:rPr>
                <w:szCs w:val="18"/>
              </w:rPr>
              <w:t>16</w:t>
            </w:r>
          </w:p>
        </w:tc>
      </w:tr>
      <w:tr w:rsidR="00DE647F" w14:paraId="7E4237DD" w14:textId="77777777" w:rsidTr="00425A1C">
        <w:tc>
          <w:tcPr>
            <w:tcW w:w="4680" w:type="dxa"/>
          </w:tcPr>
          <w:p w14:paraId="25353480" w14:textId="77777777" w:rsidR="00DE647F" w:rsidRDefault="00DE647F" w:rsidP="00425A1C">
            <w:r w:rsidRPr="56C4290E">
              <w:rPr>
                <w:szCs w:val="18"/>
              </w:rPr>
              <w:t>Learning Rate</w:t>
            </w:r>
          </w:p>
        </w:tc>
        <w:tc>
          <w:tcPr>
            <w:tcW w:w="4680" w:type="dxa"/>
          </w:tcPr>
          <w:p w14:paraId="052BD976" w14:textId="77777777" w:rsidR="00DE647F" w:rsidRDefault="00DE647F" w:rsidP="00425A1C">
            <w:r w:rsidRPr="56C4290E">
              <w:rPr>
                <w:szCs w:val="18"/>
              </w:rPr>
              <w:t>0.0007</w:t>
            </w:r>
          </w:p>
        </w:tc>
      </w:tr>
      <w:tr w:rsidR="00DE647F" w14:paraId="5D56219C" w14:textId="77777777" w:rsidTr="00425A1C">
        <w:tc>
          <w:tcPr>
            <w:tcW w:w="4680" w:type="dxa"/>
          </w:tcPr>
          <w:p w14:paraId="4D661BBC" w14:textId="77777777" w:rsidR="00DE647F" w:rsidRDefault="00DE647F" w:rsidP="00425A1C">
            <w:r w:rsidRPr="56C4290E">
              <w:rPr>
                <w:szCs w:val="18"/>
              </w:rPr>
              <w:t>Number of Hidden Layers</w:t>
            </w:r>
          </w:p>
        </w:tc>
        <w:tc>
          <w:tcPr>
            <w:tcW w:w="4680" w:type="dxa"/>
          </w:tcPr>
          <w:p w14:paraId="6142DE47" w14:textId="77777777" w:rsidR="00DE647F" w:rsidRDefault="00DE647F" w:rsidP="00425A1C">
            <w:r w:rsidRPr="56C4290E">
              <w:rPr>
                <w:szCs w:val="18"/>
              </w:rPr>
              <w:t>3</w:t>
            </w:r>
          </w:p>
        </w:tc>
      </w:tr>
      <w:tr w:rsidR="00DE647F" w14:paraId="122C084B" w14:textId="77777777" w:rsidTr="00425A1C">
        <w:tc>
          <w:tcPr>
            <w:tcW w:w="4680" w:type="dxa"/>
          </w:tcPr>
          <w:p w14:paraId="4C543304" w14:textId="77777777" w:rsidR="00DE647F" w:rsidRDefault="00DE647F" w:rsidP="00425A1C">
            <w:r w:rsidRPr="56C4290E">
              <w:rPr>
                <w:szCs w:val="18"/>
              </w:rPr>
              <w:t>Hidden Layers: Inputs and Outputs</w:t>
            </w:r>
          </w:p>
        </w:tc>
        <w:tc>
          <w:tcPr>
            <w:tcW w:w="4680" w:type="dxa"/>
          </w:tcPr>
          <w:p w14:paraId="5535F605" w14:textId="77777777" w:rsidR="00DE647F" w:rsidRDefault="00DE647F" w:rsidP="00425A1C">
            <w:pPr>
              <w:rPr>
                <w:szCs w:val="18"/>
              </w:rPr>
            </w:pPr>
            <w:r w:rsidRPr="56C4290E">
              <w:rPr>
                <w:szCs w:val="18"/>
              </w:rPr>
              <w:t>1: (512) =&gt; (256) 2: (256) =&gt; (128) 3: (128) =&gt; (64)</w:t>
            </w:r>
          </w:p>
        </w:tc>
      </w:tr>
      <w:tr w:rsidR="00DE647F" w14:paraId="6629DEE5" w14:textId="77777777" w:rsidTr="00425A1C">
        <w:tc>
          <w:tcPr>
            <w:tcW w:w="4680" w:type="dxa"/>
          </w:tcPr>
          <w:p w14:paraId="3E46DCFE" w14:textId="77777777" w:rsidR="00DE647F" w:rsidRDefault="00DE647F" w:rsidP="00425A1C">
            <w:r w:rsidRPr="56C4290E">
              <w:rPr>
                <w:szCs w:val="18"/>
              </w:rPr>
              <w:t>Batch Normalization</w:t>
            </w:r>
          </w:p>
        </w:tc>
        <w:tc>
          <w:tcPr>
            <w:tcW w:w="4680" w:type="dxa"/>
          </w:tcPr>
          <w:p w14:paraId="3F98DB82" w14:textId="77777777" w:rsidR="00DE647F" w:rsidRDefault="00DE647F" w:rsidP="00425A1C">
            <w:pPr>
              <w:rPr>
                <w:szCs w:val="18"/>
              </w:rPr>
            </w:pPr>
            <w:r w:rsidRPr="56C4290E">
              <w:rPr>
                <w:szCs w:val="18"/>
              </w:rPr>
              <w:t>Input Layer: 512, Hidden Layer 1: 256, Hidden Layer 2: 128, Hidden Layer 3: 64</w:t>
            </w:r>
          </w:p>
        </w:tc>
      </w:tr>
      <w:tr w:rsidR="00DE647F" w14:paraId="719D59F0" w14:textId="77777777" w:rsidTr="00425A1C">
        <w:tc>
          <w:tcPr>
            <w:tcW w:w="4680" w:type="dxa"/>
          </w:tcPr>
          <w:p w14:paraId="6F58DAC5" w14:textId="77777777" w:rsidR="00DE647F" w:rsidRDefault="00DE647F" w:rsidP="00425A1C">
            <w:r w:rsidRPr="56C4290E">
              <w:rPr>
                <w:szCs w:val="18"/>
              </w:rPr>
              <w:t>Early Stopping Patience</w:t>
            </w:r>
          </w:p>
        </w:tc>
        <w:tc>
          <w:tcPr>
            <w:tcW w:w="4680" w:type="dxa"/>
          </w:tcPr>
          <w:p w14:paraId="3ECDA0C4" w14:textId="77777777" w:rsidR="00DE647F" w:rsidRDefault="00DE647F" w:rsidP="00425A1C">
            <w:pPr>
              <w:rPr>
                <w:szCs w:val="18"/>
              </w:rPr>
            </w:pPr>
            <w:r w:rsidRPr="56C4290E">
              <w:rPr>
                <w:szCs w:val="18"/>
              </w:rPr>
              <w:t>-</w:t>
            </w:r>
          </w:p>
        </w:tc>
      </w:tr>
      <w:tr w:rsidR="00DE647F" w14:paraId="0B7B12FE" w14:textId="77777777" w:rsidTr="00425A1C">
        <w:tc>
          <w:tcPr>
            <w:tcW w:w="4680" w:type="dxa"/>
          </w:tcPr>
          <w:p w14:paraId="3C904B1E" w14:textId="77777777" w:rsidR="00DE647F" w:rsidRDefault="00DE647F" w:rsidP="00425A1C">
            <w:r w:rsidRPr="56C4290E">
              <w:rPr>
                <w:szCs w:val="18"/>
              </w:rPr>
              <w:t>Drop Out Rate</w:t>
            </w:r>
          </w:p>
        </w:tc>
        <w:tc>
          <w:tcPr>
            <w:tcW w:w="4680" w:type="dxa"/>
          </w:tcPr>
          <w:p w14:paraId="069E8C5A" w14:textId="77777777" w:rsidR="00DE647F" w:rsidRDefault="00DE647F" w:rsidP="00425A1C">
            <w:r w:rsidRPr="56C4290E">
              <w:rPr>
                <w:szCs w:val="18"/>
              </w:rPr>
              <w:t>0.2</w:t>
            </w:r>
          </w:p>
        </w:tc>
      </w:tr>
      <w:tr w:rsidR="00DE647F" w14:paraId="757B5AE9" w14:textId="77777777" w:rsidTr="00425A1C">
        <w:tc>
          <w:tcPr>
            <w:tcW w:w="4680" w:type="dxa"/>
          </w:tcPr>
          <w:p w14:paraId="0B9459E4" w14:textId="77777777" w:rsidR="00DE647F" w:rsidRDefault="00DE647F" w:rsidP="00425A1C">
            <w:pPr>
              <w:rPr>
                <w:szCs w:val="18"/>
              </w:rPr>
            </w:pPr>
            <w:r w:rsidRPr="56C4290E">
              <w:rPr>
                <w:szCs w:val="18"/>
              </w:rPr>
              <w:t>Last Epoch Information</w:t>
            </w:r>
          </w:p>
        </w:tc>
        <w:tc>
          <w:tcPr>
            <w:tcW w:w="4680" w:type="dxa"/>
          </w:tcPr>
          <w:p w14:paraId="55493B78" w14:textId="77777777" w:rsidR="00DE647F" w:rsidRDefault="00DE647F" w:rsidP="00425A1C">
            <w:pPr>
              <w:spacing w:after="160" w:line="259" w:lineRule="auto"/>
              <w:rPr>
                <w:rFonts w:ascii="Calibri" w:eastAsia="Calibri" w:hAnsi="Calibri" w:cs="Calibri"/>
                <w:szCs w:val="18"/>
              </w:rPr>
            </w:pPr>
            <w:r w:rsidRPr="56C4290E">
              <w:rPr>
                <w:rFonts w:ascii="Calibri" w:eastAsia="Calibri" w:hAnsi="Calibri" w:cs="Calibri"/>
                <w:szCs w:val="18"/>
              </w:rPr>
              <w:t>Epoch 150: | Train Loss: 0.93559 | Val Loss: 1.34033 | Train Acc: 83.333| Val Acc: 46.154</w:t>
            </w:r>
          </w:p>
        </w:tc>
      </w:tr>
      <w:tr w:rsidR="00DE647F" w14:paraId="67FD0656" w14:textId="77777777" w:rsidTr="00425A1C">
        <w:tc>
          <w:tcPr>
            <w:tcW w:w="4680" w:type="dxa"/>
          </w:tcPr>
          <w:p w14:paraId="185B8133" w14:textId="77777777" w:rsidR="00DE647F" w:rsidRDefault="00DE647F" w:rsidP="00425A1C">
            <w:pPr>
              <w:rPr>
                <w:szCs w:val="18"/>
              </w:rPr>
            </w:pPr>
            <w:r w:rsidRPr="56C4290E">
              <w:rPr>
                <w:szCs w:val="18"/>
              </w:rPr>
              <w:t>Test Accuracy</w:t>
            </w:r>
          </w:p>
        </w:tc>
        <w:tc>
          <w:tcPr>
            <w:tcW w:w="4680" w:type="dxa"/>
          </w:tcPr>
          <w:p w14:paraId="09785261" w14:textId="77777777" w:rsidR="00DE647F" w:rsidRDefault="00DE647F" w:rsidP="00425A1C">
            <w:pPr>
              <w:spacing w:line="259" w:lineRule="auto"/>
              <w:rPr>
                <w:rFonts w:ascii="Calibri" w:eastAsia="Calibri" w:hAnsi="Calibri" w:cs="Calibri"/>
                <w:szCs w:val="18"/>
              </w:rPr>
            </w:pPr>
            <w:r w:rsidRPr="56C4290E">
              <w:rPr>
                <w:rFonts w:ascii="Calibri" w:eastAsia="Calibri" w:hAnsi="Calibri" w:cs="Calibri"/>
                <w:szCs w:val="18"/>
              </w:rPr>
              <w:t>42%</w:t>
            </w:r>
          </w:p>
        </w:tc>
      </w:tr>
    </w:tbl>
    <w:p w14:paraId="70E90CCC" w14:textId="77777777" w:rsidR="00DE647F" w:rsidRDefault="00DE647F" w:rsidP="00DE647F"/>
    <w:p w14:paraId="379CDC1B" w14:textId="77777777" w:rsidR="00DE647F" w:rsidRDefault="00DE647F" w:rsidP="00DE647F">
      <w:pPr>
        <w:rPr>
          <w:rFonts w:ascii="Calibri" w:eastAsia="Calibri" w:hAnsi="Calibri" w:cs="Calibri"/>
        </w:rPr>
      </w:pPr>
      <w:r w:rsidRPr="56C4290E">
        <w:rPr>
          <w:rFonts w:ascii="Calibri" w:eastAsia="Calibri" w:hAnsi="Calibri" w:cs="Calibri"/>
        </w:rPr>
        <w:t>Output table screen shot:</w:t>
      </w:r>
    </w:p>
    <w:p w14:paraId="17B4C42A" w14:textId="77777777" w:rsidR="00DE647F" w:rsidRDefault="00DE647F" w:rsidP="00DE647F">
      <w:pPr>
        <w:rPr>
          <w:rFonts w:ascii="Calibri" w:eastAsia="Calibri" w:hAnsi="Calibri" w:cs="Calibri"/>
        </w:rPr>
      </w:pPr>
      <w:r>
        <w:rPr>
          <w:noProof/>
        </w:rPr>
        <w:drawing>
          <wp:inline distT="0" distB="0" distL="0" distR="0" wp14:anchorId="59335E2B" wp14:editId="22B07403">
            <wp:extent cx="4733926" cy="2171700"/>
            <wp:effectExtent l="0" t="0" r="0" b="0"/>
            <wp:docPr id="2030607270" name="Picture 2030607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0607270"/>
                    <pic:cNvPicPr/>
                  </pic:nvPicPr>
                  <pic:blipFill>
                    <a:blip r:embed="rId36">
                      <a:extLst>
                        <a:ext uri="{28A0092B-C50C-407E-A947-70E740481C1C}">
                          <a14:useLocalDpi xmlns:a14="http://schemas.microsoft.com/office/drawing/2010/main" val="0"/>
                        </a:ext>
                      </a:extLst>
                    </a:blip>
                    <a:stretch>
                      <a:fillRect/>
                    </a:stretch>
                  </pic:blipFill>
                  <pic:spPr>
                    <a:xfrm>
                      <a:off x="0" y="0"/>
                      <a:ext cx="4733926" cy="2171700"/>
                    </a:xfrm>
                    <a:prstGeom prst="rect">
                      <a:avLst/>
                    </a:prstGeom>
                  </pic:spPr>
                </pic:pic>
              </a:graphicData>
            </a:graphic>
          </wp:inline>
        </w:drawing>
      </w:r>
    </w:p>
    <w:p w14:paraId="0CD63642" w14:textId="77777777" w:rsidR="00DE647F" w:rsidRDefault="00DE647F" w:rsidP="00DE647F">
      <w:r>
        <w:br w:type="page"/>
      </w:r>
    </w:p>
    <w:p w14:paraId="10EC41E5" w14:textId="77777777" w:rsidR="00DE647F" w:rsidRDefault="00DE647F" w:rsidP="00DE647F">
      <w:r>
        <w:lastRenderedPageBreak/>
        <w:t>Appendix W</w:t>
      </w:r>
    </w:p>
    <w:tbl>
      <w:tblPr>
        <w:tblStyle w:val="TableGrid"/>
        <w:tblW w:w="0" w:type="auto"/>
        <w:tblLayout w:type="fixed"/>
        <w:tblLook w:val="04A0" w:firstRow="1" w:lastRow="0" w:firstColumn="1" w:lastColumn="0" w:noHBand="0" w:noVBand="1"/>
      </w:tblPr>
      <w:tblGrid>
        <w:gridCol w:w="4680"/>
        <w:gridCol w:w="4680"/>
      </w:tblGrid>
      <w:tr w:rsidR="00DE647F" w14:paraId="56A4E886" w14:textId="77777777" w:rsidTr="00425A1C">
        <w:tc>
          <w:tcPr>
            <w:tcW w:w="4680" w:type="dxa"/>
          </w:tcPr>
          <w:p w14:paraId="52A89F58" w14:textId="77777777" w:rsidR="00DE647F" w:rsidRDefault="00DE647F" w:rsidP="00425A1C">
            <w:r w:rsidRPr="56C4290E">
              <w:rPr>
                <w:szCs w:val="18"/>
              </w:rPr>
              <w:t>Activation Function</w:t>
            </w:r>
          </w:p>
        </w:tc>
        <w:tc>
          <w:tcPr>
            <w:tcW w:w="4680" w:type="dxa"/>
          </w:tcPr>
          <w:p w14:paraId="29F5D2CE" w14:textId="77777777" w:rsidR="00DE647F" w:rsidRDefault="00DE647F" w:rsidP="00425A1C">
            <w:proofErr w:type="spellStart"/>
            <w:r w:rsidRPr="56C4290E">
              <w:rPr>
                <w:szCs w:val="18"/>
              </w:rPr>
              <w:t>ReLU</w:t>
            </w:r>
            <w:proofErr w:type="spellEnd"/>
          </w:p>
        </w:tc>
      </w:tr>
      <w:tr w:rsidR="00DE647F" w14:paraId="430B1A37" w14:textId="77777777" w:rsidTr="00425A1C">
        <w:tc>
          <w:tcPr>
            <w:tcW w:w="4680" w:type="dxa"/>
          </w:tcPr>
          <w:p w14:paraId="0F7945A8" w14:textId="77777777" w:rsidR="00DE647F" w:rsidRDefault="00DE647F" w:rsidP="00425A1C">
            <w:r w:rsidRPr="56C4290E">
              <w:rPr>
                <w:szCs w:val="18"/>
              </w:rPr>
              <w:t>Loss Function</w:t>
            </w:r>
          </w:p>
        </w:tc>
        <w:tc>
          <w:tcPr>
            <w:tcW w:w="4680" w:type="dxa"/>
          </w:tcPr>
          <w:p w14:paraId="3A7203DD" w14:textId="77777777" w:rsidR="00DE647F" w:rsidRDefault="00DE647F" w:rsidP="00425A1C">
            <w:r w:rsidRPr="56C4290E">
              <w:rPr>
                <w:szCs w:val="18"/>
              </w:rPr>
              <w:t>Cross Entropy Loss</w:t>
            </w:r>
          </w:p>
        </w:tc>
      </w:tr>
      <w:tr w:rsidR="00DE647F" w14:paraId="28B3E53C" w14:textId="77777777" w:rsidTr="00425A1C">
        <w:tc>
          <w:tcPr>
            <w:tcW w:w="4680" w:type="dxa"/>
          </w:tcPr>
          <w:p w14:paraId="1BF97D29" w14:textId="77777777" w:rsidR="00DE647F" w:rsidRDefault="00DE647F" w:rsidP="00425A1C">
            <w:r w:rsidRPr="56C4290E">
              <w:rPr>
                <w:szCs w:val="18"/>
              </w:rPr>
              <w:t>Optimizer</w:t>
            </w:r>
          </w:p>
        </w:tc>
        <w:tc>
          <w:tcPr>
            <w:tcW w:w="4680" w:type="dxa"/>
          </w:tcPr>
          <w:p w14:paraId="4D4344D1" w14:textId="77777777" w:rsidR="00DE647F" w:rsidRDefault="00DE647F" w:rsidP="00425A1C">
            <w:pPr>
              <w:rPr>
                <w:szCs w:val="18"/>
                <w:highlight w:val="yellow"/>
              </w:rPr>
            </w:pPr>
            <w:r w:rsidRPr="56C4290E">
              <w:rPr>
                <w:szCs w:val="18"/>
              </w:rPr>
              <w:t>SGD, weight decay = 0.01</w:t>
            </w:r>
          </w:p>
        </w:tc>
      </w:tr>
      <w:tr w:rsidR="00DE647F" w14:paraId="37D0993B" w14:textId="77777777" w:rsidTr="00425A1C">
        <w:tc>
          <w:tcPr>
            <w:tcW w:w="4680" w:type="dxa"/>
          </w:tcPr>
          <w:p w14:paraId="186E0A70" w14:textId="77777777" w:rsidR="00DE647F" w:rsidRDefault="00DE647F" w:rsidP="00425A1C">
            <w:r w:rsidRPr="56C4290E">
              <w:rPr>
                <w:szCs w:val="18"/>
              </w:rPr>
              <w:t>Training Epochs</w:t>
            </w:r>
          </w:p>
        </w:tc>
        <w:tc>
          <w:tcPr>
            <w:tcW w:w="4680" w:type="dxa"/>
          </w:tcPr>
          <w:p w14:paraId="509323C8" w14:textId="77777777" w:rsidR="00DE647F" w:rsidRDefault="00DE647F" w:rsidP="00425A1C">
            <w:r w:rsidRPr="56C4290E">
              <w:rPr>
                <w:szCs w:val="18"/>
              </w:rPr>
              <w:t>300</w:t>
            </w:r>
          </w:p>
        </w:tc>
      </w:tr>
      <w:tr w:rsidR="00DE647F" w14:paraId="54F1EDA9" w14:textId="77777777" w:rsidTr="00425A1C">
        <w:tc>
          <w:tcPr>
            <w:tcW w:w="4680" w:type="dxa"/>
          </w:tcPr>
          <w:p w14:paraId="589343A6" w14:textId="77777777" w:rsidR="00DE647F" w:rsidRDefault="00DE647F" w:rsidP="00425A1C">
            <w:r w:rsidRPr="56C4290E">
              <w:rPr>
                <w:szCs w:val="18"/>
              </w:rPr>
              <w:t>Batch Size</w:t>
            </w:r>
          </w:p>
        </w:tc>
        <w:tc>
          <w:tcPr>
            <w:tcW w:w="4680" w:type="dxa"/>
          </w:tcPr>
          <w:p w14:paraId="249721A1" w14:textId="77777777" w:rsidR="00DE647F" w:rsidRDefault="00DE647F" w:rsidP="00425A1C">
            <w:r w:rsidRPr="56C4290E">
              <w:rPr>
                <w:szCs w:val="18"/>
              </w:rPr>
              <w:t>16</w:t>
            </w:r>
          </w:p>
        </w:tc>
      </w:tr>
      <w:tr w:rsidR="00DE647F" w14:paraId="28E84616" w14:textId="77777777" w:rsidTr="00425A1C">
        <w:tc>
          <w:tcPr>
            <w:tcW w:w="4680" w:type="dxa"/>
          </w:tcPr>
          <w:p w14:paraId="603753DE" w14:textId="77777777" w:rsidR="00DE647F" w:rsidRDefault="00DE647F" w:rsidP="00425A1C">
            <w:r w:rsidRPr="56C4290E">
              <w:rPr>
                <w:szCs w:val="18"/>
              </w:rPr>
              <w:t>Learning Rate</w:t>
            </w:r>
          </w:p>
        </w:tc>
        <w:tc>
          <w:tcPr>
            <w:tcW w:w="4680" w:type="dxa"/>
          </w:tcPr>
          <w:p w14:paraId="459965EE" w14:textId="77777777" w:rsidR="00DE647F" w:rsidRDefault="00DE647F" w:rsidP="00425A1C">
            <w:r w:rsidRPr="56C4290E">
              <w:rPr>
                <w:szCs w:val="18"/>
              </w:rPr>
              <w:t>0.007</w:t>
            </w:r>
          </w:p>
        </w:tc>
      </w:tr>
      <w:tr w:rsidR="00DE647F" w14:paraId="79979B98" w14:textId="77777777" w:rsidTr="00425A1C">
        <w:tc>
          <w:tcPr>
            <w:tcW w:w="4680" w:type="dxa"/>
          </w:tcPr>
          <w:p w14:paraId="71D57FAC" w14:textId="77777777" w:rsidR="00DE647F" w:rsidRDefault="00DE647F" w:rsidP="00425A1C">
            <w:r w:rsidRPr="56C4290E">
              <w:rPr>
                <w:szCs w:val="18"/>
              </w:rPr>
              <w:t>Number of Hidden Layers</w:t>
            </w:r>
          </w:p>
        </w:tc>
        <w:tc>
          <w:tcPr>
            <w:tcW w:w="4680" w:type="dxa"/>
          </w:tcPr>
          <w:p w14:paraId="268FE6D7" w14:textId="77777777" w:rsidR="00DE647F" w:rsidRDefault="00DE647F" w:rsidP="00425A1C">
            <w:pPr>
              <w:rPr>
                <w:szCs w:val="18"/>
              </w:rPr>
            </w:pPr>
            <w:r w:rsidRPr="56C4290E">
              <w:rPr>
                <w:szCs w:val="18"/>
              </w:rPr>
              <w:t>1</w:t>
            </w:r>
          </w:p>
        </w:tc>
      </w:tr>
      <w:tr w:rsidR="00DE647F" w14:paraId="18443F92" w14:textId="77777777" w:rsidTr="00425A1C">
        <w:tc>
          <w:tcPr>
            <w:tcW w:w="4680" w:type="dxa"/>
          </w:tcPr>
          <w:p w14:paraId="48392016" w14:textId="77777777" w:rsidR="00DE647F" w:rsidRDefault="00DE647F" w:rsidP="00425A1C">
            <w:r w:rsidRPr="56C4290E">
              <w:rPr>
                <w:szCs w:val="18"/>
              </w:rPr>
              <w:t>Hidden Layers: Inputs and Outputs</w:t>
            </w:r>
          </w:p>
        </w:tc>
        <w:tc>
          <w:tcPr>
            <w:tcW w:w="4680" w:type="dxa"/>
          </w:tcPr>
          <w:p w14:paraId="5290CE39" w14:textId="77777777" w:rsidR="00DE647F" w:rsidRDefault="00DE647F" w:rsidP="00425A1C">
            <w:pPr>
              <w:rPr>
                <w:szCs w:val="18"/>
              </w:rPr>
            </w:pPr>
            <w:r w:rsidRPr="56C4290E">
              <w:rPr>
                <w:szCs w:val="18"/>
              </w:rPr>
              <w:t xml:space="preserve">1: (512) =&gt; (256) </w:t>
            </w:r>
          </w:p>
        </w:tc>
      </w:tr>
      <w:tr w:rsidR="00DE647F" w14:paraId="4B9CBDEB" w14:textId="77777777" w:rsidTr="00425A1C">
        <w:tc>
          <w:tcPr>
            <w:tcW w:w="4680" w:type="dxa"/>
          </w:tcPr>
          <w:p w14:paraId="0D4775DF" w14:textId="77777777" w:rsidR="00DE647F" w:rsidRDefault="00DE647F" w:rsidP="00425A1C">
            <w:r w:rsidRPr="56C4290E">
              <w:rPr>
                <w:szCs w:val="18"/>
              </w:rPr>
              <w:t>Batch Normalization</w:t>
            </w:r>
          </w:p>
        </w:tc>
        <w:tc>
          <w:tcPr>
            <w:tcW w:w="4680" w:type="dxa"/>
          </w:tcPr>
          <w:p w14:paraId="09819779" w14:textId="77777777" w:rsidR="00DE647F" w:rsidRDefault="00DE647F" w:rsidP="00425A1C">
            <w:pPr>
              <w:rPr>
                <w:szCs w:val="18"/>
              </w:rPr>
            </w:pPr>
            <w:r w:rsidRPr="56C4290E">
              <w:rPr>
                <w:szCs w:val="18"/>
              </w:rPr>
              <w:t>Input Layer: 512, Hidden Layer 1: 256</w:t>
            </w:r>
          </w:p>
        </w:tc>
      </w:tr>
      <w:tr w:rsidR="00DE647F" w14:paraId="2B38CA45" w14:textId="77777777" w:rsidTr="00425A1C">
        <w:tc>
          <w:tcPr>
            <w:tcW w:w="4680" w:type="dxa"/>
          </w:tcPr>
          <w:p w14:paraId="572ECCB7" w14:textId="77777777" w:rsidR="00DE647F" w:rsidRDefault="00DE647F" w:rsidP="00425A1C">
            <w:r w:rsidRPr="56C4290E">
              <w:rPr>
                <w:szCs w:val="18"/>
              </w:rPr>
              <w:t>Early Stopping Patience</w:t>
            </w:r>
          </w:p>
        </w:tc>
        <w:tc>
          <w:tcPr>
            <w:tcW w:w="4680" w:type="dxa"/>
          </w:tcPr>
          <w:p w14:paraId="39707B59" w14:textId="77777777" w:rsidR="00DE647F" w:rsidRDefault="00DE647F" w:rsidP="00425A1C">
            <w:pPr>
              <w:rPr>
                <w:szCs w:val="18"/>
              </w:rPr>
            </w:pPr>
            <w:r w:rsidRPr="56C4290E">
              <w:rPr>
                <w:szCs w:val="18"/>
              </w:rPr>
              <w:t>-</w:t>
            </w:r>
          </w:p>
        </w:tc>
      </w:tr>
      <w:tr w:rsidR="00DE647F" w14:paraId="05BC8EE4" w14:textId="77777777" w:rsidTr="00425A1C">
        <w:tc>
          <w:tcPr>
            <w:tcW w:w="4680" w:type="dxa"/>
          </w:tcPr>
          <w:p w14:paraId="3CB470BD" w14:textId="77777777" w:rsidR="00DE647F" w:rsidRDefault="00DE647F" w:rsidP="00425A1C">
            <w:r w:rsidRPr="56C4290E">
              <w:rPr>
                <w:szCs w:val="18"/>
              </w:rPr>
              <w:t>Drop Out Rate</w:t>
            </w:r>
          </w:p>
        </w:tc>
        <w:tc>
          <w:tcPr>
            <w:tcW w:w="4680" w:type="dxa"/>
          </w:tcPr>
          <w:p w14:paraId="7155DAEC" w14:textId="77777777" w:rsidR="00DE647F" w:rsidRDefault="00DE647F" w:rsidP="00425A1C">
            <w:r w:rsidRPr="56C4290E">
              <w:rPr>
                <w:szCs w:val="18"/>
              </w:rPr>
              <w:t>-</w:t>
            </w:r>
          </w:p>
        </w:tc>
      </w:tr>
      <w:tr w:rsidR="00DE647F" w14:paraId="66399256" w14:textId="77777777" w:rsidTr="00425A1C">
        <w:tc>
          <w:tcPr>
            <w:tcW w:w="4680" w:type="dxa"/>
          </w:tcPr>
          <w:p w14:paraId="2DC27DBF" w14:textId="77777777" w:rsidR="00DE647F" w:rsidRDefault="00DE647F" w:rsidP="00425A1C">
            <w:pPr>
              <w:rPr>
                <w:szCs w:val="18"/>
              </w:rPr>
            </w:pPr>
            <w:r w:rsidRPr="56C4290E">
              <w:rPr>
                <w:szCs w:val="18"/>
              </w:rPr>
              <w:t>Last Epoch Information</w:t>
            </w:r>
          </w:p>
        </w:tc>
        <w:tc>
          <w:tcPr>
            <w:tcW w:w="4680" w:type="dxa"/>
          </w:tcPr>
          <w:p w14:paraId="195ED5B7" w14:textId="77777777" w:rsidR="00DE647F" w:rsidRDefault="00DE647F" w:rsidP="00425A1C">
            <w:pPr>
              <w:spacing w:after="160" w:line="259" w:lineRule="auto"/>
              <w:rPr>
                <w:rFonts w:ascii="Calibri" w:eastAsia="Calibri" w:hAnsi="Calibri" w:cs="Calibri"/>
                <w:szCs w:val="18"/>
              </w:rPr>
            </w:pPr>
            <w:r w:rsidRPr="56C4290E">
              <w:rPr>
                <w:rFonts w:ascii="Calibri" w:eastAsia="Calibri" w:hAnsi="Calibri" w:cs="Calibri"/>
                <w:szCs w:val="18"/>
              </w:rPr>
              <w:t>Epoch 300: | Train Loss: 0.93910 | Val Loss: 1.12516 | Train Acc: 73.333| Val Acc: 50.000</w:t>
            </w:r>
          </w:p>
        </w:tc>
      </w:tr>
      <w:tr w:rsidR="00DE647F" w14:paraId="0523D76E" w14:textId="77777777" w:rsidTr="00425A1C">
        <w:tc>
          <w:tcPr>
            <w:tcW w:w="4680" w:type="dxa"/>
          </w:tcPr>
          <w:p w14:paraId="49AFEAAC" w14:textId="77777777" w:rsidR="00DE647F" w:rsidRDefault="00DE647F" w:rsidP="00425A1C">
            <w:pPr>
              <w:rPr>
                <w:szCs w:val="18"/>
              </w:rPr>
            </w:pPr>
            <w:r w:rsidRPr="56C4290E">
              <w:rPr>
                <w:szCs w:val="18"/>
              </w:rPr>
              <w:t>Test Accuracy</w:t>
            </w:r>
          </w:p>
        </w:tc>
        <w:tc>
          <w:tcPr>
            <w:tcW w:w="4680" w:type="dxa"/>
          </w:tcPr>
          <w:p w14:paraId="7CCAA4DE" w14:textId="77777777" w:rsidR="00DE647F" w:rsidRDefault="00DE647F" w:rsidP="00425A1C">
            <w:pPr>
              <w:spacing w:line="259" w:lineRule="auto"/>
              <w:rPr>
                <w:rFonts w:ascii="Calibri" w:eastAsia="Calibri" w:hAnsi="Calibri" w:cs="Calibri"/>
                <w:szCs w:val="18"/>
              </w:rPr>
            </w:pPr>
            <w:r w:rsidRPr="56C4290E">
              <w:rPr>
                <w:rFonts w:ascii="Calibri" w:eastAsia="Calibri" w:hAnsi="Calibri" w:cs="Calibri"/>
                <w:szCs w:val="18"/>
              </w:rPr>
              <w:t>45%</w:t>
            </w:r>
          </w:p>
        </w:tc>
      </w:tr>
    </w:tbl>
    <w:p w14:paraId="4B0C5753" w14:textId="77777777" w:rsidR="00DE647F" w:rsidRDefault="00DE647F" w:rsidP="00DE647F"/>
    <w:p w14:paraId="337EE61E" w14:textId="77777777" w:rsidR="00DE647F" w:rsidRDefault="00DE647F" w:rsidP="00DE647F">
      <w:pPr>
        <w:rPr>
          <w:rFonts w:ascii="Calibri" w:eastAsia="Calibri" w:hAnsi="Calibri" w:cs="Calibri"/>
        </w:rPr>
      </w:pPr>
      <w:r w:rsidRPr="56C4290E">
        <w:rPr>
          <w:rFonts w:ascii="Calibri" w:eastAsia="Calibri" w:hAnsi="Calibri" w:cs="Calibri"/>
        </w:rPr>
        <w:t>Output table screen shot:</w:t>
      </w:r>
    </w:p>
    <w:p w14:paraId="264ED402" w14:textId="77777777" w:rsidR="00DE647F" w:rsidRDefault="00DE647F" w:rsidP="00DE647F">
      <w:r>
        <w:rPr>
          <w:noProof/>
        </w:rPr>
        <w:drawing>
          <wp:inline distT="0" distB="0" distL="0" distR="0" wp14:anchorId="665F4924" wp14:editId="7085D0CD">
            <wp:extent cx="4572000" cy="2038350"/>
            <wp:effectExtent l="0" t="0" r="0" b="0"/>
            <wp:docPr id="1780588179" name="Picture 1780588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0588179"/>
                    <pic:cNvPicPr/>
                  </pic:nvPicPr>
                  <pic:blipFill>
                    <a:blip r:embed="rId47">
                      <a:extLst>
                        <a:ext uri="{28A0092B-C50C-407E-A947-70E740481C1C}">
                          <a14:useLocalDpi xmlns:a14="http://schemas.microsoft.com/office/drawing/2010/main" val="0"/>
                        </a:ext>
                      </a:extLst>
                    </a:blip>
                    <a:stretch>
                      <a:fillRect/>
                    </a:stretch>
                  </pic:blipFill>
                  <pic:spPr>
                    <a:xfrm>
                      <a:off x="0" y="0"/>
                      <a:ext cx="4572000" cy="2038350"/>
                    </a:xfrm>
                    <a:prstGeom prst="rect">
                      <a:avLst/>
                    </a:prstGeom>
                  </pic:spPr>
                </pic:pic>
              </a:graphicData>
            </a:graphic>
          </wp:inline>
        </w:drawing>
      </w:r>
    </w:p>
    <w:p w14:paraId="392812AA" w14:textId="77777777" w:rsidR="00DE647F" w:rsidRDefault="00DE647F" w:rsidP="00DE647F"/>
    <w:p w14:paraId="5160D79A" w14:textId="77777777" w:rsidR="00DE647F" w:rsidRDefault="00DE647F" w:rsidP="00DE647F">
      <w:r>
        <w:rPr>
          <w:noProof/>
        </w:rPr>
        <w:drawing>
          <wp:inline distT="0" distB="0" distL="0" distR="0" wp14:anchorId="58A849CC" wp14:editId="4B2404BB">
            <wp:extent cx="6248402" cy="2369185"/>
            <wp:effectExtent l="0" t="0" r="0" b="0"/>
            <wp:docPr id="694429676" name="Picture 694429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429676"/>
                    <pic:cNvPicPr/>
                  </pic:nvPicPr>
                  <pic:blipFill>
                    <a:blip r:embed="rId48">
                      <a:extLst>
                        <a:ext uri="{28A0092B-C50C-407E-A947-70E740481C1C}">
                          <a14:useLocalDpi xmlns:a14="http://schemas.microsoft.com/office/drawing/2010/main" val="0"/>
                        </a:ext>
                      </a:extLst>
                    </a:blip>
                    <a:stretch>
                      <a:fillRect/>
                    </a:stretch>
                  </pic:blipFill>
                  <pic:spPr>
                    <a:xfrm>
                      <a:off x="0" y="0"/>
                      <a:ext cx="6248402" cy="2369185"/>
                    </a:xfrm>
                    <a:prstGeom prst="rect">
                      <a:avLst/>
                    </a:prstGeom>
                  </pic:spPr>
                </pic:pic>
              </a:graphicData>
            </a:graphic>
          </wp:inline>
        </w:drawing>
      </w:r>
    </w:p>
    <w:p w14:paraId="0B3C129A" w14:textId="77777777" w:rsidR="00DE647F" w:rsidRDefault="00DE647F" w:rsidP="00DE647F">
      <w:r>
        <w:t>Appendix X</w:t>
      </w:r>
    </w:p>
    <w:tbl>
      <w:tblPr>
        <w:tblStyle w:val="TableGrid"/>
        <w:tblW w:w="0" w:type="auto"/>
        <w:tblLayout w:type="fixed"/>
        <w:tblLook w:val="04A0" w:firstRow="1" w:lastRow="0" w:firstColumn="1" w:lastColumn="0" w:noHBand="0" w:noVBand="1"/>
      </w:tblPr>
      <w:tblGrid>
        <w:gridCol w:w="4680"/>
        <w:gridCol w:w="4680"/>
      </w:tblGrid>
      <w:tr w:rsidR="00DE647F" w14:paraId="4EEE7A16" w14:textId="77777777" w:rsidTr="00425A1C">
        <w:tc>
          <w:tcPr>
            <w:tcW w:w="4680" w:type="dxa"/>
          </w:tcPr>
          <w:p w14:paraId="1AA267C1" w14:textId="77777777" w:rsidR="00DE647F" w:rsidRDefault="00DE647F" w:rsidP="00425A1C">
            <w:r w:rsidRPr="56C4290E">
              <w:rPr>
                <w:szCs w:val="18"/>
              </w:rPr>
              <w:t>Activation Function</w:t>
            </w:r>
          </w:p>
        </w:tc>
        <w:tc>
          <w:tcPr>
            <w:tcW w:w="4680" w:type="dxa"/>
          </w:tcPr>
          <w:p w14:paraId="6373075E" w14:textId="77777777" w:rsidR="00DE647F" w:rsidRDefault="00DE647F" w:rsidP="00425A1C">
            <w:proofErr w:type="spellStart"/>
            <w:r w:rsidRPr="56C4290E">
              <w:rPr>
                <w:szCs w:val="18"/>
              </w:rPr>
              <w:t>ReLU</w:t>
            </w:r>
            <w:proofErr w:type="spellEnd"/>
          </w:p>
        </w:tc>
      </w:tr>
      <w:tr w:rsidR="00DE647F" w14:paraId="43DE881C" w14:textId="77777777" w:rsidTr="00425A1C">
        <w:tc>
          <w:tcPr>
            <w:tcW w:w="4680" w:type="dxa"/>
          </w:tcPr>
          <w:p w14:paraId="2DCE8F23" w14:textId="77777777" w:rsidR="00DE647F" w:rsidRDefault="00DE647F" w:rsidP="00425A1C">
            <w:r w:rsidRPr="56C4290E">
              <w:rPr>
                <w:szCs w:val="18"/>
              </w:rPr>
              <w:t>Loss Function</w:t>
            </w:r>
          </w:p>
        </w:tc>
        <w:tc>
          <w:tcPr>
            <w:tcW w:w="4680" w:type="dxa"/>
          </w:tcPr>
          <w:p w14:paraId="6855EFD4" w14:textId="77777777" w:rsidR="00DE647F" w:rsidRDefault="00DE647F" w:rsidP="00425A1C">
            <w:r w:rsidRPr="56C4290E">
              <w:rPr>
                <w:szCs w:val="18"/>
              </w:rPr>
              <w:t>Cross Entropy Loss</w:t>
            </w:r>
          </w:p>
        </w:tc>
      </w:tr>
      <w:tr w:rsidR="00DE647F" w14:paraId="61829919" w14:textId="77777777" w:rsidTr="00425A1C">
        <w:tc>
          <w:tcPr>
            <w:tcW w:w="4680" w:type="dxa"/>
          </w:tcPr>
          <w:p w14:paraId="4B1869D2" w14:textId="77777777" w:rsidR="00DE647F" w:rsidRDefault="00DE647F" w:rsidP="00425A1C">
            <w:r w:rsidRPr="56C4290E">
              <w:rPr>
                <w:szCs w:val="18"/>
              </w:rPr>
              <w:t>Optimizer</w:t>
            </w:r>
          </w:p>
        </w:tc>
        <w:tc>
          <w:tcPr>
            <w:tcW w:w="4680" w:type="dxa"/>
          </w:tcPr>
          <w:p w14:paraId="02A07A5B" w14:textId="77777777" w:rsidR="00DE647F" w:rsidRDefault="00DE647F" w:rsidP="00425A1C">
            <w:pPr>
              <w:rPr>
                <w:szCs w:val="18"/>
              </w:rPr>
            </w:pPr>
            <w:r w:rsidRPr="56C4290E">
              <w:rPr>
                <w:szCs w:val="18"/>
              </w:rPr>
              <w:t>SGD, weight decay = 0.0001</w:t>
            </w:r>
          </w:p>
        </w:tc>
      </w:tr>
      <w:tr w:rsidR="00DE647F" w14:paraId="025A7CCF" w14:textId="77777777" w:rsidTr="00425A1C">
        <w:tc>
          <w:tcPr>
            <w:tcW w:w="4680" w:type="dxa"/>
          </w:tcPr>
          <w:p w14:paraId="6A383C15" w14:textId="77777777" w:rsidR="00DE647F" w:rsidRDefault="00DE647F" w:rsidP="00425A1C">
            <w:r w:rsidRPr="56C4290E">
              <w:rPr>
                <w:szCs w:val="18"/>
              </w:rPr>
              <w:t>Training Epochs</w:t>
            </w:r>
          </w:p>
        </w:tc>
        <w:tc>
          <w:tcPr>
            <w:tcW w:w="4680" w:type="dxa"/>
          </w:tcPr>
          <w:p w14:paraId="0A65E6F8" w14:textId="77777777" w:rsidR="00DE647F" w:rsidRDefault="00DE647F" w:rsidP="00425A1C">
            <w:r w:rsidRPr="56C4290E">
              <w:rPr>
                <w:szCs w:val="18"/>
              </w:rPr>
              <w:t>10000</w:t>
            </w:r>
          </w:p>
        </w:tc>
      </w:tr>
      <w:tr w:rsidR="00DE647F" w14:paraId="7DE18B16" w14:textId="77777777" w:rsidTr="00425A1C">
        <w:tc>
          <w:tcPr>
            <w:tcW w:w="4680" w:type="dxa"/>
          </w:tcPr>
          <w:p w14:paraId="6472B3F7" w14:textId="77777777" w:rsidR="00DE647F" w:rsidRDefault="00DE647F" w:rsidP="00425A1C">
            <w:r w:rsidRPr="56C4290E">
              <w:rPr>
                <w:szCs w:val="18"/>
              </w:rPr>
              <w:lastRenderedPageBreak/>
              <w:t>Batch Size</w:t>
            </w:r>
          </w:p>
        </w:tc>
        <w:tc>
          <w:tcPr>
            <w:tcW w:w="4680" w:type="dxa"/>
          </w:tcPr>
          <w:p w14:paraId="1F6EEF5D" w14:textId="77777777" w:rsidR="00DE647F" w:rsidRDefault="00DE647F" w:rsidP="00425A1C">
            <w:pPr>
              <w:rPr>
                <w:szCs w:val="18"/>
              </w:rPr>
            </w:pPr>
            <w:r w:rsidRPr="56C4290E">
              <w:rPr>
                <w:szCs w:val="18"/>
              </w:rPr>
              <w:t>32</w:t>
            </w:r>
          </w:p>
        </w:tc>
      </w:tr>
      <w:tr w:rsidR="00DE647F" w14:paraId="2210FB48" w14:textId="77777777" w:rsidTr="00425A1C">
        <w:tc>
          <w:tcPr>
            <w:tcW w:w="4680" w:type="dxa"/>
          </w:tcPr>
          <w:p w14:paraId="50A1D60F" w14:textId="77777777" w:rsidR="00DE647F" w:rsidRDefault="00DE647F" w:rsidP="00425A1C">
            <w:r w:rsidRPr="56C4290E">
              <w:rPr>
                <w:szCs w:val="18"/>
              </w:rPr>
              <w:t>Learning Rate</w:t>
            </w:r>
          </w:p>
        </w:tc>
        <w:tc>
          <w:tcPr>
            <w:tcW w:w="4680" w:type="dxa"/>
          </w:tcPr>
          <w:p w14:paraId="6B9DDC15" w14:textId="77777777" w:rsidR="00DE647F" w:rsidRDefault="00DE647F" w:rsidP="00425A1C">
            <w:r w:rsidRPr="56C4290E">
              <w:rPr>
                <w:szCs w:val="18"/>
              </w:rPr>
              <w:t>0.007</w:t>
            </w:r>
          </w:p>
        </w:tc>
      </w:tr>
      <w:tr w:rsidR="00DE647F" w14:paraId="00D28384" w14:textId="77777777" w:rsidTr="00425A1C">
        <w:tc>
          <w:tcPr>
            <w:tcW w:w="4680" w:type="dxa"/>
          </w:tcPr>
          <w:p w14:paraId="0084B122" w14:textId="77777777" w:rsidR="00DE647F" w:rsidRDefault="00DE647F" w:rsidP="00425A1C">
            <w:r w:rsidRPr="56C4290E">
              <w:rPr>
                <w:szCs w:val="18"/>
              </w:rPr>
              <w:t>Number of Hidden Layers</w:t>
            </w:r>
          </w:p>
        </w:tc>
        <w:tc>
          <w:tcPr>
            <w:tcW w:w="4680" w:type="dxa"/>
          </w:tcPr>
          <w:p w14:paraId="7D8C0CC3" w14:textId="77777777" w:rsidR="00DE647F" w:rsidRDefault="00DE647F" w:rsidP="00425A1C">
            <w:pPr>
              <w:rPr>
                <w:szCs w:val="18"/>
              </w:rPr>
            </w:pPr>
            <w:r w:rsidRPr="56C4290E">
              <w:rPr>
                <w:szCs w:val="18"/>
              </w:rPr>
              <w:t>1</w:t>
            </w:r>
          </w:p>
        </w:tc>
      </w:tr>
      <w:tr w:rsidR="00DE647F" w14:paraId="7BAC95EB" w14:textId="77777777" w:rsidTr="00425A1C">
        <w:tc>
          <w:tcPr>
            <w:tcW w:w="4680" w:type="dxa"/>
          </w:tcPr>
          <w:p w14:paraId="270C028C" w14:textId="77777777" w:rsidR="00DE647F" w:rsidRDefault="00DE647F" w:rsidP="00425A1C">
            <w:r w:rsidRPr="56C4290E">
              <w:rPr>
                <w:szCs w:val="18"/>
              </w:rPr>
              <w:t>Hidden Layers: Inputs and Outputs</w:t>
            </w:r>
          </w:p>
        </w:tc>
        <w:tc>
          <w:tcPr>
            <w:tcW w:w="4680" w:type="dxa"/>
          </w:tcPr>
          <w:p w14:paraId="12CA730E" w14:textId="77777777" w:rsidR="00DE647F" w:rsidRDefault="00DE647F" w:rsidP="00425A1C">
            <w:pPr>
              <w:rPr>
                <w:szCs w:val="18"/>
              </w:rPr>
            </w:pPr>
            <w:r w:rsidRPr="56C4290E">
              <w:rPr>
                <w:szCs w:val="18"/>
              </w:rPr>
              <w:t xml:space="preserve">1: (512) =&gt; (256) </w:t>
            </w:r>
          </w:p>
        </w:tc>
      </w:tr>
      <w:tr w:rsidR="00DE647F" w14:paraId="1B69EBBD" w14:textId="77777777" w:rsidTr="00425A1C">
        <w:tc>
          <w:tcPr>
            <w:tcW w:w="4680" w:type="dxa"/>
          </w:tcPr>
          <w:p w14:paraId="270058EA" w14:textId="77777777" w:rsidR="00DE647F" w:rsidRDefault="00DE647F" w:rsidP="00425A1C">
            <w:r w:rsidRPr="56C4290E">
              <w:rPr>
                <w:szCs w:val="18"/>
              </w:rPr>
              <w:t>Batch Normalization</w:t>
            </w:r>
          </w:p>
        </w:tc>
        <w:tc>
          <w:tcPr>
            <w:tcW w:w="4680" w:type="dxa"/>
          </w:tcPr>
          <w:p w14:paraId="535FC087" w14:textId="77777777" w:rsidR="00DE647F" w:rsidRDefault="00DE647F" w:rsidP="00425A1C">
            <w:r w:rsidRPr="56C4290E">
              <w:rPr>
                <w:szCs w:val="18"/>
              </w:rPr>
              <w:t>-</w:t>
            </w:r>
          </w:p>
        </w:tc>
      </w:tr>
      <w:tr w:rsidR="00DE647F" w14:paraId="09C081DD" w14:textId="77777777" w:rsidTr="00425A1C">
        <w:tc>
          <w:tcPr>
            <w:tcW w:w="4680" w:type="dxa"/>
          </w:tcPr>
          <w:p w14:paraId="49856C54" w14:textId="77777777" w:rsidR="00DE647F" w:rsidRDefault="00DE647F" w:rsidP="00425A1C">
            <w:r w:rsidRPr="56C4290E">
              <w:rPr>
                <w:szCs w:val="18"/>
              </w:rPr>
              <w:t>Early Stopping Patience</w:t>
            </w:r>
          </w:p>
        </w:tc>
        <w:tc>
          <w:tcPr>
            <w:tcW w:w="4680" w:type="dxa"/>
          </w:tcPr>
          <w:p w14:paraId="1E99B4F9" w14:textId="77777777" w:rsidR="00DE647F" w:rsidRDefault="00DE647F" w:rsidP="00425A1C">
            <w:r w:rsidRPr="56C4290E">
              <w:rPr>
                <w:szCs w:val="18"/>
              </w:rPr>
              <w:t>20</w:t>
            </w:r>
          </w:p>
        </w:tc>
      </w:tr>
      <w:tr w:rsidR="00DE647F" w14:paraId="2B43616D" w14:textId="77777777" w:rsidTr="00425A1C">
        <w:tc>
          <w:tcPr>
            <w:tcW w:w="4680" w:type="dxa"/>
          </w:tcPr>
          <w:p w14:paraId="3942A0C0" w14:textId="77777777" w:rsidR="00DE647F" w:rsidRDefault="00DE647F" w:rsidP="00425A1C">
            <w:r w:rsidRPr="56C4290E">
              <w:rPr>
                <w:szCs w:val="18"/>
              </w:rPr>
              <w:t>Drop Out Rate</w:t>
            </w:r>
          </w:p>
        </w:tc>
        <w:tc>
          <w:tcPr>
            <w:tcW w:w="4680" w:type="dxa"/>
          </w:tcPr>
          <w:p w14:paraId="4C1DB8B2" w14:textId="77777777" w:rsidR="00DE647F" w:rsidRDefault="00DE647F" w:rsidP="00425A1C">
            <w:pPr>
              <w:rPr>
                <w:szCs w:val="18"/>
              </w:rPr>
            </w:pPr>
            <w:r w:rsidRPr="56C4290E">
              <w:rPr>
                <w:szCs w:val="18"/>
              </w:rPr>
              <w:t>0.1</w:t>
            </w:r>
          </w:p>
        </w:tc>
      </w:tr>
      <w:tr w:rsidR="00DE647F" w14:paraId="41461407" w14:textId="77777777" w:rsidTr="00425A1C">
        <w:tc>
          <w:tcPr>
            <w:tcW w:w="4680" w:type="dxa"/>
          </w:tcPr>
          <w:p w14:paraId="52FD677E" w14:textId="77777777" w:rsidR="00DE647F" w:rsidRDefault="00DE647F" w:rsidP="00425A1C">
            <w:pPr>
              <w:rPr>
                <w:szCs w:val="18"/>
              </w:rPr>
            </w:pPr>
            <w:r w:rsidRPr="56C4290E">
              <w:rPr>
                <w:szCs w:val="18"/>
              </w:rPr>
              <w:t>Last Epoch Information</w:t>
            </w:r>
          </w:p>
        </w:tc>
        <w:tc>
          <w:tcPr>
            <w:tcW w:w="4680" w:type="dxa"/>
          </w:tcPr>
          <w:p w14:paraId="5E781EE5" w14:textId="77777777" w:rsidR="00DE647F" w:rsidRDefault="00DE647F" w:rsidP="00425A1C">
            <w:pPr>
              <w:spacing w:after="160" w:line="259" w:lineRule="auto"/>
              <w:rPr>
                <w:rFonts w:ascii="Calibri" w:eastAsia="Calibri" w:hAnsi="Calibri" w:cs="Calibri"/>
                <w:szCs w:val="18"/>
              </w:rPr>
            </w:pPr>
            <w:r w:rsidRPr="56C4290E">
              <w:rPr>
                <w:rFonts w:ascii="Calibri" w:eastAsia="Calibri" w:hAnsi="Calibri" w:cs="Calibri"/>
                <w:szCs w:val="18"/>
              </w:rPr>
              <w:t>Epoch 276: | Train Loss: 0.99649 | Val Loss: 1.08610 | Train Acc: 93.333| Val Acc: 57.692</w:t>
            </w:r>
          </w:p>
        </w:tc>
      </w:tr>
      <w:tr w:rsidR="00DE647F" w14:paraId="475E58DE" w14:textId="77777777" w:rsidTr="00425A1C">
        <w:tc>
          <w:tcPr>
            <w:tcW w:w="4680" w:type="dxa"/>
          </w:tcPr>
          <w:p w14:paraId="387B2C68" w14:textId="77777777" w:rsidR="00DE647F" w:rsidRDefault="00DE647F" w:rsidP="00425A1C">
            <w:pPr>
              <w:rPr>
                <w:szCs w:val="18"/>
              </w:rPr>
            </w:pPr>
            <w:r w:rsidRPr="56C4290E">
              <w:rPr>
                <w:szCs w:val="18"/>
              </w:rPr>
              <w:t>Test Accuracy</w:t>
            </w:r>
          </w:p>
        </w:tc>
        <w:tc>
          <w:tcPr>
            <w:tcW w:w="4680" w:type="dxa"/>
          </w:tcPr>
          <w:p w14:paraId="68635FC8" w14:textId="77777777" w:rsidR="00DE647F" w:rsidRDefault="00DE647F" w:rsidP="00425A1C">
            <w:pPr>
              <w:spacing w:line="259" w:lineRule="auto"/>
              <w:rPr>
                <w:rFonts w:ascii="Calibri" w:eastAsia="Calibri" w:hAnsi="Calibri" w:cs="Calibri"/>
                <w:szCs w:val="18"/>
              </w:rPr>
            </w:pPr>
            <w:r w:rsidRPr="56C4290E">
              <w:rPr>
                <w:rFonts w:ascii="Calibri" w:eastAsia="Calibri" w:hAnsi="Calibri" w:cs="Calibri"/>
                <w:szCs w:val="18"/>
              </w:rPr>
              <w:t>43%</w:t>
            </w:r>
          </w:p>
        </w:tc>
      </w:tr>
    </w:tbl>
    <w:p w14:paraId="098414FE" w14:textId="77777777" w:rsidR="00DE647F" w:rsidRDefault="00DE647F" w:rsidP="00DE647F">
      <w:pPr>
        <w:rPr>
          <w:rFonts w:ascii="Calibri" w:eastAsia="Calibri" w:hAnsi="Calibri" w:cs="Calibri"/>
        </w:rPr>
      </w:pPr>
    </w:p>
    <w:p w14:paraId="2B260DAC" w14:textId="77777777" w:rsidR="00DE647F" w:rsidRDefault="00DE647F" w:rsidP="00DE647F">
      <w:pPr>
        <w:rPr>
          <w:rFonts w:ascii="Calibri" w:eastAsia="Calibri" w:hAnsi="Calibri" w:cs="Calibri"/>
        </w:rPr>
      </w:pPr>
      <w:r w:rsidRPr="56C4290E">
        <w:rPr>
          <w:rFonts w:ascii="Calibri" w:eastAsia="Calibri" w:hAnsi="Calibri" w:cs="Calibri"/>
        </w:rPr>
        <w:t>Output table screen shot:</w:t>
      </w:r>
    </w:p>
    <w:p w14:paraId="6DE73834" w14:textId="77777777" w:rsidR="00DE647F" w:rsidRDefault="00DE647F" w:rsidP="00DE647F">
      <w:r>
        <w:rPr>
          <w:noProof/>
        </w:rPr>
        <w:drawing>
          <wp:inline distT="0" distB="0" distL="0" distR="0" wp14:anchorId="3FD649CF" wp14:editId="1ADA55CE">
            <wp:extent cx="3724275" cy="1762125"/>
            <wp:effectExtent l="0" t="0" r="0" b="0"/>
            <wp:docPr id="275665315" name="Picture 275665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665315"/>
                    <pic:cNvPicPr/>
                  </pic:nvPicPr>
                  <pic:blipFill>
                    <a:blip r:embed="rId49">
                      <a:extLst>
                        <a:ext uri="{28A0092B-C50C-407E-A947-70E740481C1C}">
                          <a14:useLocalDpi xmlns:a14="http://schemas.microsoft.com/office/drawing/2010/main" val="0"/>
                        </a:ext>
                      </a:extLst>
                    </a:blip>
                    <a:stretch>
                      <a:fillRect/>
                    </a:stretch>
                  </pic:blipFill>
                  <pic:spPr>
                    <a:xfrm>
                      <a:off x="0" y="0"/>
                      <a:ext cx="3724275" cy="1762125"/>
                    </a:xfrm>
                    <a:prstGeom prst="rect">
                      <a:avLst/>
                    </a:prstGeom>
                  </pic:spPr>
                </pic:pic>
              </a:graphicData>
            </a:graphic>
          </wp:inline>
        </w:drawing>
      </w:r>
    </w:p>
    <w:p w14:paraId="5A640FFC" w14:textId="77777777" w:rsidR="00DE647F" w:rsidRDefault="00DE647F" w:rsidP="00DE647F">
      <w:r>
        <w:rPr>
          <w:noProof/>
        </w:rPr>
        <w:drawing>
          <wp:inline distT="0" distB="0" distL="0" distR="0" wp14:anchorId="451A7DE0" wp14:editId="245BE380">
            <wp:extent cx="4572000" cy="1724025"/>
            <wp:effectExtent l="0" t="0" r="0" b="0"/>
            <wp:docPr id="1111158244" name="Picture 1111158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15824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72000" cy="1724025"/>
                    </a:xfrm>
                    <a:prstGeom prst="rect">
                      <a:avLst/>
                    </a:prstGeom>
                  </pic:spPr>
                </pic:pic>
              </a:graphicData>
            </a:graphic>
          </wp:inline>
        </w:drawing>
      </w:r>
      <w:r>
        <w:br w:type="page"/>
      </w:r>
    </w:p>
    <w:p w14:paraId="4BC6225E" w14:textId="77777777" w:rsidR="00DE647F" w:rsidRDefault="00DE647F" w:rsidP="00DE647F">
      <w:r>
        <w:lastRenderedPageBreak/>
        <w:t>Appendix Y</w:t>
      </w:r>
    </w:p>
    <w:tbl>
      <w:tblPr>
        <w:tblStyle w:val="TableGrid"/>
        <w:tblW w:w="0" w:type="auto"/>
        <w:tblLayout w:type="fixed"/>
        <w:tblLook w:val="04A0" w:firstRow="1" w:lastRow="0" w:firstColumn="1" w:lastColumn="0" w:noHBand="0" w:noVBand="1"/>
      </w:tblPr>
      <w:tblGrid>
        <w:gridCol w:w="4680"/>
        <w:gridCol w:w="4680"/>
      </w:tblGrid>
      <w:tr w:rsidR="00DE647F" w14:paraId="4AFD1633" w14:textId="77777777" w:rsidTr="00425A1C">
        <w:tc>
          <w:tcPr>
            <w:tcW w:w="4680" w:type="dxa"/>
          </w:tcPr>
          <w:p w14:paraId="0B21589A" w14:textId="77777777" w:rsidR="00DE647F" w:rsidRDefault="00DE647F" w:rsidP="00425A1C">
            <w:r w:rsidRPr="56C4290E">
              <w:rPr>
                <w:szCs w:val="18"/>
              </w:rPr>
              <w:t>Activation Function</w:t>
            </w:r>
          </w:p>
        </w:tc>
        <w:tc>
          <w:tcPr>
            <w:tcW w:w="4680" w:type="dxa"/>
          </w:tcPr>
          <w:p w14:paraId="1950C75E" w14:textId="77777777" w:rsidR="00DE647F" w:rsidRDefault="00DE647F" w:rsidP="00425A1C">
            <w:proofErr w:type="spellStart"/>
            <w:r w:rsidRPr="56C4290E">
              <w:rPr>
                <w:szCs w:val="18"/>
              </w:rPr>
              <w:t>ReLU</w:t>
            </w:r>
            <w:proofErr w:type="spellEnd"/>
          </w:p>
        </w:tc>
      </w:tr>
      <w:tr w:rsidR="00DE647F" w14:paraId="4A5E36FC" w14:textId="77777777" w:rsidTr="00425A1C">
        <w:tc>
          <w:tcPr>
            <w:tcW w:w="4680" w:type="dxa"/>
          </w:tcPr>
          <w:p w14:paraId="6A496D14" w14:textId="77777777" w:rsidR="00DE647F" w:rsidRDefault="00DE647F" w:rsidP="00425A1C">
            <w:r w:rsidRPr="56C4290E">
              <w:rPr>
                <w:szCs w:val="18"/>
              </w:rPr>
              <w:t>Loss Function</w:t>
            </w:r>
          </w:p>
        </w:tc>
        <w:tc>
          <w:tcPr>
            <w:tcW w:w="4680" w:type="dxa"/>
          </w:tcPr>
          <w:p w14:paraId="1DEA8E35" w14:textId="77777777" w:rsidR="00DE647F" w:rsidRDefault="00DE647F" w:rsidP="00425A1C">
            <w:r w:rsidRPr="56C4290E">
              <w:rPr>
                <w:szCs w:val="18"/>
              </w:rPr>
              <w:t>Cross Entropy Loss</w:t>
            </w:r>
          </w:p>
        </w:tc>
      </w:tr>
      <w:tr w:rsidR="00DE647F" w14:paraId="6F1FCF1D" w14:textId="77777777" w:rsidTr="00425A1C">
        <w:tc>
          <w:tcPr>
            <w:tcW w:w="4680" w:type="dxa"/>
          </w:tcPr>
          <w:p w14:paraId="1B703013" w14:textId="77777777" w:rsidR="00DE647F" w:rsidRDefault="00DE647F" w:rsidP="00425A1C">
            <w:r w:rsidRPr="56C4290E">
              <w:rPr>
                <w:szCs w:val="18"/>
              </w:rPr>
              <w:t>Optimizer</w:t>
            </w:r>
          </w:p>
        </w:tc>
        <w:tc>
          <w:tcPr>
            <w:tcW w:w="4680" w:type="dxa"/>
          </w:tcPr>
          <w:p w14:paraId="39F10A2A" w14:textId="77777777" w:rsidR="00DE647F" w:rsidRDefault="00DE647F" w:rsidP="00425A1C">
            <w:pPr>
              <w:rPr>
                <w:szCs w:val="18"/>
                <w:highlight w:val="yellow"/>
              </w:rPr>
            </w:pPr>
            <w:r w:rsidRPr="56C4290E">
              <w:rPr>
                <w:szCs w:val="18"/>
              </w:rPr>
              <w:t>SGD, weight decay = 0.001</w:t>
            </w:r>
          </w:p>
        </w:tc>
      </w:tr>
      <w:tr w:rsidR="00DE647F" w14:paraId="7BDB0CA7" w14:textId="77777777" w:rsidTr="00425A1C">
        <w:tc>
          <w:tcPr>
            <w:tcW w:w="4680" w:type="dxa"/>
          </w:tcPr>
          <w:p w14:paraId="32596DEB" w14:textId="77777777" w:rsidR="00DE647F" w:rsidRDefault="00DE647F" w:rsidP="00425A1C">
            <w:r w:rsidRPr="56C4290E">
              <w:rPr>
                <w:szCs w:val="18"/>
              </w:rPr>
              <w:t>Training Epochs</w:t>
            </w:r>
          </w:p>
        </w:tc>
        <w:tc>
          <w:tcPr>
            <w:tcW w:w="4680" w:type="dxa"/>
          </w:tcPr>
          <w:p w14:paraId="2BDA96E1" w14:textId="77777777" w:rsidR="00DE647F" w:rsidRDefault="00DE647F" w:rsidP="00425A1C">
            <w:r w:rsidRPr="56C4290E">
              <w:rPr>
                <w:szCs w:val="18"/>
              </w:rPr>
              <w:t>300</w:t>
            </w:r>
          </w:p>
        </w:tc>
      </w:tr>
      <w:tr w:rsidR="00DE647F" w14:paraId="2BFED175" w14:textId="77777777" w:rsidTr="00425A1C">
        <w:tc>
          <w:tcPr>
            <w:tcW w:w="4680" w:type="dxa"/>
          </w:tcPr>
          <w:p w14:paraId="1D81577C" w14:textId="77777777" w:rsidR="00DE647F" w:rsidRDefault="00DE647F" w:rsidP="00425A1C">
            <w:r w:rsidRPr="56C4290E">
              <w:rPr>
                <w:szCs w:val="18"/>
              </w:rPr>
              <w:t>Batch Size</w:t>
            </w:r>
          </w:p>
        </w:tc>
        <w:tc>
          <w:tcPr>
            <w:tcW w:w="4680" w:type="dxa"/>
          </w:tcPr>
          <w:p w14:paraId="0605EA6B" w14:textId="77777777" w:rsidR="00DE647F" w:rsidRDefault="00DE647F" w:rsidP="00425A1C">
            <w:pPr>
              <w:rPr>
                <w:szCs w:val="18"/>
              </w:rPr>
            </w:pPr>
            <w:r w:rsidRPr="56C4290E">
              <w:rPr>
                <w:szCs w:val="18"/>
              </w:rPr>
              <w:t>32</w:t>
            </w:r>
          </w:p>
        </w:tc>
      </w:tr>
      <w:tr w:rsidR="00DE647F" w14:paraId="0F3B5F0C" w14:textId="77777777" w:rsidTr="00425A1C">
        <w:tc>
          <w:tcPr>
            <w:tcW w:w="4680" w:type="dxa"/>
          </w:tcPr>
          <w:p w14:paraId="69B62D06" w14:textId="77777777" w:rsidR="00DE647F" w:rsidRDefault="00DE647F" w:rsidP="00425A1C">
            <w:r w:rsidRPr="56C4290E">
              <w:rPr>
                <w:szCs w:val="18"/>
              </w:rPr>
              <w:t>Learning Rate</w:t>
            </w:r>
          </w:p>
        </w:tc>
        <w:tc>
          <w:tcPr>
            <w:tcW w:w="4680" w:type="dxa"/>
          </w:tcPr>
          <w:p w14:paraId="0CEA2FE0" w14:textId="77777777" w:rsidR="00DE647F" w:rsidRDefault="00DE647F" w:rsidP="00425A1C">
            <w:r w:rsidRPr="56C4290E">
              <w:rPr>
                <w:szCs w:val="18"/>
              </w:rPr>
              <w:t>0.007</w:t>
            </w:r>
          </w:p>
        </w:tc>
      </w:tr>
      <w:tr w:rsidR="00DE647F" w14:paraId="5C445666" w14:textId="77777777" w:rsidTr="00425A1C">
        <w:tc>
          <w:tcPr>
            <w:tcW w:w="4680" w:type="dxa"/>
          </w:tcPr>
          <w:p w14:paraId="73BA0B73" w14:textId="77777777" w:rsidR="00DE647F" w:rsidRDefault="00DE647F" w:rsidP="00425A1C">
            <w:r w:rsidRPr="56C4290E">
              <w:rPr>
                <w:szCs w:val="18"/>
              </w:rPr>
              <w:t>Number of Hidden Layers</w:t>
            </w:r>
          </w:p>
        </w:tc>
        <w:tc>
          <w:tcPr>
            <w:tcW w:w="4680" w:type="dxa"/>
          </w:tcPr>
          <w:p w14:paraId="43562E8B" w14:textId="77777777" w:rsidR="00DE647F" w:rsidRDefault="00DE647F" w:rsidP="00425A1C">
            <w:pPr>
              <w:rPr>
                <w:szCs w:val="18"/>
              </w:rPr>
            </w:pPr>
            <w:r w:rsidRPr="56C4290E">
              <w:rPr>
                <w:szCs w:val="18"/>
              </w:rPr>
              <w:t>1</w:t>
            </w:r>
          </w:p>
        </w:tc>
      </w:tr>
      <w:tr w:rsidR="00DE647F" w14:paraId="67561B90" w14:textId="77777777" w:rsidTr="00425A1C">
        <w:tc>
          <w:tcPr>
            <w:tcW w:w="4680" w:type="dxa"/>
          </w:tcPr>
          <w:p w14:paraId="44B360F8" w14:textId="77777777" w:rsidR="00DE647F" w:rsidRDefault="00DE647F" w:rsidP="00425A1C">
            <w:r w:rsidRPr="56C4290E">
              <w:rPr>
                <w:szCs w:val="18"/>
              </w:rPr>
              <w:t>Hidden Layers: Inputs and Outputs</w:t>
            </w:r>
          </w:p>
        </w:tc>
        <w:tc>
          <w:tcPr>
            <w:tcW w:w="4680" w:type="dxa"/>
          </w:tcPr>
          <w:p w14:paraId="309BE2BC" w14:textId="77777777" w:rsidR="00DE647F" w:rsidRDefault="00DE647F" w:rsidP="00425A1C">
            <w:pPr>
              <w:rPr>
                <w:szCs w:val="18"/>
              </w:rPr>
            </w:pPr>
            <w:r w:rsidRPr="56C4290E">
              <w:rPr>
                <w:szCs w:val="18"/>
              </w:rPr>
              <w:t xml:space="preserve">1: (512) =&gt; (256) </w:t>
            </w:r>
          </w:p>
        </w:tc>
      </w:tr>
      <w:tr w:rsidR="00DE647F" w14:paraId="7BA117E9" w14:textId="77777777" w:rsidTr="00425A1C">
        <w:tc>
          <w:tcPr>
            <w:tcW w:w="4680" w:type="dxa"/>
          </w:tcPr>
          <w:p w14:paraId="6D6C5846" w14:textId="77777777" w:rsidR="00DE647F" w:rsidRDefault="00DE647F" w:rsidP="00425A1C">
            <w:r w:rsidRPr="56C4290E">
              <w:rPr>
                <w:szCs w:val="18"/>
              </w:rPr>
              <w:t>Batch Normalization</w:t>
            </w:r>
          </w:p>
        </w:tc>
        <w:tc>
          <w:tcPr>
            <w:tcW w:w="4680" w:type="dxa"/>
          </w:tcPr>
          <w:p w14:paraId="70836405" w14:textId="77777777" w:rsidR="00DE647F" w:rsidRDefault="00DE647F" w:rsidP="00425A1C">
            <w:r w:rsidRPr="56C4290E">
              <w:rPr>
                <w:szCs w:val="18"/>
              </w:rPr>
              <w:t>-</w:t>
            </w:r>
          </w:p>
        </w:tc>
      </w:tr>
      <w:tr w:rsidR="00DE647F" w14:paraId="6DDF1C13" w14:textId="77777777" w:rsidTr="00425A1C">
        <w:tc>
          <w:tcPr>
            <w:tcW w:w="4680" w:type="dxa"/>
          </w:tcPr>
          <w:p w14:paraId="6E1F4ED6" w14:textId="77777777" w:rsidR="00DE647F" w:rsidRDefault="00DE647F" w:rsidP="00425A1C">
            <w:r w:rsidRPr="56C4290E">
              <w:rPr>
                <w:szCs w:val="18"/>
              </w:rPr>
              <w:t>Early Stopping Patience</w:t>
            </w:r>
          </w:p>
        </w:tc>
        <w:tc>
          <w:tcPr>
            <w:tcW w:w="4680" w:type="dxa"/>
          </w:tcPr>
          <w:p w14:paraId="4220580F" w14:textId="77777777" w:rsidR="00DE647F" w:rsidRDefault="00DE647F" w:rsidP="00425A1C">
            <w:pPr>
              <w:rPr>
                <w:szCs w:val="18"/>
              </w:rPr>
            </w:pPr>
            <w:r w:rsidRPr="56C4290E">
              <w:rPr>
                <w:szCs w:val="18"/>
              </w:rPr>
              <w:t>-</w:t>
            </w:r>
          </w:p>
        </w:tc>
      </w:tr>
      <w:tr w:rsidR="00DE647F" w14:paraId="53FB3EFC" w14:textId="77777777" w:rsidTr="00425A1C">
        <w:tc>
          <w:tcPr>
            <w:tcW w:w="4680" w:type="dxa"/>
          </w:tcPr>
          <w:p w14:paraId="234502EF" w14:textId="77777777" w:rsidR="00DE647F" w:rsidRDefault="00DE647F" w:rsidP="00425A1C">
            <w:r w:rsidRPr="56C4290E">
              <w:rPr>
                <w:szCs w:val="18"/>
              </w:rPr>
              <w:t>Drop Out Rate</w:t>
            </w:r>
          </w:p>
        </w:tc>
        <w:tc>
          <w:tcPr>
            <w:tcW w:w="4680" w:type="dxa"/>
          </w:tcPr>
          <w:p w14:paraId="298E5262" w14:textId="77777777" w:rsidR="00DE647F" w:rsidRDefault="00DE647F" w:rsidP="00425A1C">
            <w:pPr>
              <w:rPr>
                <w:szCs w:val="18"/>
              </w:rPr>
            </w:pPr>
            <w:r w:rsidRPr="56C4290E">
              <w:rPr>
                <w:szCs w:val="18"/>
              </w:rPr>
              <w:t>0.1</w:t>
            </w:r>
          </w:p>
        </w:tc>
      </w:tr>
      <w:tr w:rsidR="00DE647F" w14:paraId="61079D73" w14:textId="77777777" w:rsidTr="00425A1C">
        <w:tc>
          <w:tcPr>
            <w:tcW w:w="4680" w:type="dxa"/>
          </w:tcPr>
          <w:p w14:paraId="68AC2B07" w14:textId="77777777" w:rsidR="00DE647F" w:rsidRDefault="00DE647F" w:rsidP="00425A1C">
            <w:pPr>
              <w:rPr>
                <w:szCs w:val="18"/>
              </w:rPr>
            </w:pPr>
            <w:r w:rsidRPr="56C4290E">
              <w:rPr>
                <w:szCs w:val="18"/>
              </w:rPr>
              <w:t>Last Epoch Information</w:t>
            </w:r>
          </w:p>
        </w:tc>
        <w:tc>
          <w:tcPr>
            <w:tcW w:w="4680" w:type="dxa"/>
          </w:tcPr>
          <w:p w14:paraId="2FFB9172" w14:textId="77777777" w:rsidR="00DE647F" w:rsidRDefault="00DE647F" w:rsidP="00425A1C">
            <w:pPr>
              <w:spacing w:after="160" w:line="259" w:lineRule="auto"/>
              <w:rPr>
                <w:rFonts w:ascii="Calibri" w:eastAsia="Calibri" w:hAnsi="Calibri" w:cs="Calibri"/>
                <w:szCs w:val="18"/>
              </w:rPr>
            </w:pPr>
            <w:r w:rsidRPr="56C4290E">
              <w:rPr>
                <w:rFonts w:ascii="Calibri" w:eastAsia="Calibri" w:hAnsi="Calibri" w:cs="Calibri"/>
                <w:szCs w:val="18"/>
              </w:rPr>
              <w:t>Epoch 300: | Train Loss: 1.16879 | Val Loss: 1.11471 | Train Acc: 66.667| Val Acc: 50.000</w:t>
            </w:r>
          </w:p>
        </w:tc>
      </w:tr>
      <w:tr w:rsidR="00DE647F" w14:paraId="37BE1431" w14:textId="77777777" w:rsidTr="00425A1C">
        <w:tc>
          <w:tcPr>
            <w:tcW w:w="4680" w:type="dxa"/>
          </w:tcPr>
          <w:p w14:paraId="7C303936" w14:textId="77777777" w:rsidR="00DE647F" w:rsidRDefault="00DE647F" w:rsidP="00425A1C">
            <w:pPr>
              <w:rPr>
                <w:szCs w:val="18"/>
              </w:rPr>
            </w:pPr>
            <w:r w:rsidRPr="56C4290E">
              <w:rPr>
                <w:szCs w:val="18"/>
              </w:rPr>
              <w:t>Test Accuracy</w:t>
            </w:r>
          </w:p>
        </w:tc>
        <w:tc>
          <w:tcPr>
            <w:tcW w:w="4680" w:type="dxa"/>
          </w:tcPr>
          <w:p w14:paraId="610FD728" w14:textId="77777777" w:rsidR="00DE647F" w:rsidRDefault="00DE647F" w:rsidP="00425A1C">
            <w:pPr>
              <w:spacing w:line="259" w:lineRule="auto"/>
              <w:rPr>
                <w:rFonts w:ascii="Calibri" w:eastAsia="Calibri" w:hAnsi="Calibri" w:cs="Calibri"/>
                <w:szCs w:val="18"/>
              </w:rPr>
            </w:pPr>
            <w:r w:rsidRPr="56C4290E">
              <w:rPr>
                <w:rFonts w:ascii="Calibri" w:eastAsia="Calibri" w:hAnsi="Calibri" w:cs="Calibri"/>
                <w:szCs w:val="18"/>
              </w:rPr>
              <w:t>48%</w:t>
            </w:r>
          </w:p>
        </w:tc>
      </w:tr>
    </w:tbl>
    <w:p w14:paraId="12195C8B" w14:textId="77777777" w:rsidR="00DE647F" w:rsidRDefault="00DE647F" w:rsidP="00DE647F"/>
    <w:p w14:paraId="71FFF192" w14:textId="77777777" w:rsidR="00DE647F" w:rsidRDefault="00DE647F" w:rsidP="00DE647F">
      <w:pPr>
        <w:rPr>
          <w:rFonts w:ascii="Calibri" w:eastAsia="Calibri" w:hAnsi="Calibri" w:cs="Calibri"/>
          <w:sz w:val="24"/>
          <w:szCs w:val="24"/>
        </w:rPr>
      </w:pPr>
      <w:r w:rsidRPr="56C4290E">
        <w:rPr>
          <w:rFonts w:ascii="Calibri" w:eastAsia="Calibri" w:hAnsi="Calibri" w:cs="Calibri"/>
          <w:sz w:val="24"/>
          <w:szCs w:val="24"/>
        </w:rPr>
        <w:t>EPOCHS = 300</w:t>
      </w:r>
    </w:p>
    <w:p w14:paraId="02E36D45" w14:textId="77777777" w:rsidR="00DE647F" w:rsidRDefault="00DE647F" w:rsidP="00DE647F">
      <w:pPr>
        <w:rPr>
          <w:rFonts w:ascii="Calibri" w:eastAsia="Calibri" w:hAnsi="Calibri" w:cs="Calibri"/>
        </w:rPr>
      </w:pPr>
      <w:r w:rsidRPr="56C4290E">
        <w:rPr>
          <w:rFonts w:ascii="Calibri" w:eastAsia="Calibri" w:hAnsi="Calibri" w:cs="Calibri"/>
        </w:rPr>
        <w:t>Output table screen shot:</w:t>
      </w:r>
    </w:p>
    <w:p w14:paraId="69E3B406" w14:textId="77777777" w:rsidR="00DE647F" w:rsidRDefault="00DE647F" w:rsidP="00DE647F">
      <w:r>
        <w:rPr>
          <w:noProof/>
        </w:rPr>
        <w:drawing>
          <wp:inline distT="0" distB="0" distL="0" distR="0" wp14:anchorId="74337944" wp14:editId="75C028C0">
            <wp:extent cx="4686300" cy="2371725"/>
            <wp:effectExtent l="0" t="0" r="0" b="0"/>
            <wp:docPr id="1887568672" name="Picture 1887568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568672"/>
                    <pic:cNvPicPr/>
                  </pic:nvPicPr>
                  <pic:blipFill>
                    <a:blip r:embed="rId51">
                      <a:extLst>
                        <a:ext uri="{28A0092B-C50C-407E-A947-70E740481C1C}">
                          <a14:useLocalDpi xmlns:a14="http://schemas.microsoft.com/office/drawing/2010/main" val="0"/>
                        </a:ext>
                      </a:extLst>
                    </a:blip>
                    <a:stretch>
                      <a:fillRect/>
                    </a:stretch>
                  </pic:blipFill>
                  <pic:spPr>
                    <a:xfrm>
                      <a:off x="0" y="0"/>
                      <a:ext cx="4686300" cy="2371725"/>
                    </a:xfrm>
                    <a:prstGeom prst="rect">
                      <a:avLst/>
                    </a:prstGeom>
                  </pic:spPr>
                </pic:pic>
              </a:graphicData>
            </a:graphic>
          </wp:inline>
        </w:drawing>
      </w:r>
    </w:p>
    <w:p w14:paraId="5F7E40B8" w14:textId="77777777" w:rsidR="00DE647F" w:rsidRDefault="00DE647F" w:rsidP="00DE647F">
      <w:r>
        <w:rPr>
          <w:noProof/>
        </w:rPr>
        <w:drawing>
          <wp:inline distT="0" distB="0" distL="0" distR="0" wp14:anchorId="67E8421D" wp14:editId="543D2FD2">
            <wp:extent cx="5943600" cy="2238375"/>
            <wp:effectExtent l="0" t="0" r="0" b="0"/>
            <wp:docPr id="777279449" name="Picture 777279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279449"/>
                    <pic:cNvPicPr/>
                  </pic:nvPicPr>
                  <pic:blipFill>
                    <a:blip r:embed="rId52">
                      <a:extLst>
                        <a:ext uri="{28A0092B-C50C-407E-A947-70E740481C1C}">
                          <a14:useLocalDpi xmlns:a14="http://schemas.microsoft.com/office/drawing/2010/main" val="0"/>
                        </a:ext>
                      </a:extLst>
                    </a:blip>
                    <a:stretch>
                      <a:fillRect/>
                    </a:stretch>
                  </pic:blipFill>
                  <pic:spPr>
                    <a:xfrm>
                      <a:off x="0" y="0"/>
                      <a:ext cx="5943600" cy="2238375"/>
                    </a:xfrm>
                    <a:prstGeom prst="rect">
                      <a:avLst/>
                    </a:prstGeom>
                  </pic:spPr>
                </pic:pic>
              </a:graphicData>
            </a:graphic>
          </wp:inline>
        </w:drawing>
      </w:r>
    </w:p>
    <w:p w14:paraId="0985AAF7" w14:textId="77777777" w:rsidR="00DE647F" w:rsidRDefault="00DE647F" w:rsidP="00DE647F">
      <w:r>
        <w:t>Appendix Z</w:t>
      </w:r>
    </w:p>
    <w:tbl>
      <w:tblPr>
        <w:tblStyle w:val="TableGrid"/>
        <w:tblW w:w="0" w:type="auto"/>
        <w:tblLayout w:type="fixed"/>
        <w:tblLook w:val="04A0" w:firstRow="1" w:lastRow="0" w:firstColumn="1" w:lastColumn="0" w:noHBand="0" w:noVBand="1"/>
      </w:tblPr>
      <w:tblGrid>
        <w:gridCol w:w="4680"/>
        <w:gridCol w:w="4680"/>
      </w:tblGrid>
      <w:tr w:rsidR="00DE647F" w14:paraId="31141E5B" w14:textId="77777777" w:rsidTr="00425A1C">
        <w:tc>
          <w:tcPr>
            <w:tcW w:w="4680" w:type="dxa"/>
          </w:tcPr>
          <w:p w14:paraId="67FC6A38" w14:textId="77777777" w:rsidR="00DE647F" w:rsidRDefault="00DE647F" w:rsidP="00425A1C">
            <w:r w:rsidRPr="56C4290E">
              <w:rPr>
                <w:szCs w:val="18"/>
              </w:rPr>
              <w:t>Activation Function</w:t>
            </w:r>
          </w:p>
        </w:tc>
        <w:tc>
          <w:tcPr>
            <w:tcW w:w="4680" w:type="dxa"/>
          </w:tcPr>
          <w:p w14:paraId="5983D1CA" w14:textId="77777777" w:rsidR="00DE647F" w:rsidRDefault="00DE647F" w:rsidP="00425A1C">
            <w:proofErr w:type="spellStart"/>
            <w:r w:rsidRPr="56C4290E">
              <w:rPr>
                <w:szCs w:val="18"/>
              </w:rPr>
              <w:t>ReLU</w:t>
            </w:r>
            <w:proofErr w:type="spellEnd"/>
          </w:p>
        </w:tc>
      </w:tr>
      <w:tr w:rsidR="00DE647F" w14:paraId="523CD1DB" w14:textId="77777777" w:rsidTr="00425A1C">
        <w:tc>
          <w:tcPr>
            <w:tcW w:w="4680" w:type="dxa"/>
          </w:tcPr>
          <w:p w14:paraId="6BDD5914" w14:textId="77777777" w:rsidR="00DE647F" w:rsidRDefault="00DE647F" w:rsidP="00425A1C">
            <w:r w:rsidRPr="56C4290E">
              <w:rPr>
                <w:szCs w:val="18"/>
              </w:rPr>
              <w:t>Loss Function</w:t>
            </w:r>
          </w:p>
        </w:tc>
        <w:tc>
          <w:tcPr>
            <w:tcW w:w="4680" w:type="dxa"/>
          </w:tcPr>
          <w:p w14:paraId="25AF542C" w14:textId="77777777" w:rsidR="00DE647F" w:rsidRDefault="00DE647F" w:rsidP="00425A1C">
            <w:r w:rsidRPr="56C4290E">
              <w:rPr>
                <w:szCs w:val="18"/>
              </w:rPr>
              <w:t>Cross Entropy Loss</w:t>
            </w:r>
          </w:p>
        </w:tc>
      </w:tr>
      <w:tr w:rsidR="00DE647F" w14:paraId="633D7F65" w14:textId="77777777" w:rsidTr="00425A1C">
        <w:tc>
          <w:tcPr>
            <w:tcW w:w="4680" w:type="dxa"/>
          </w:tcPr>
          <w:p w14:paraId="024BAF68" w14:textId="77777777" w:rsidR="00DE647F" w:rsidRDefault="00DE647F" w:rsidP="00425A1C">
            <w:r w:rsidRPr="56C4290E">
              <w:rPr>
                <w:szCs w:val="18"/>
              </w:rPr>
              <w:lastRenderedPageBreak/>
              <w:t>Optimizer</w:t>
            </w:r>
          </w:p>
        </w:tc>
        <w:tc>
          <w:tcPr>
            <w:tcW w:w="4680" w:type="dxa"/>
          </w:tcPr>
          <w:p w14:paraId="2C94CB06" w14:textId="77777777" w:rsidR="00DE647F" w:rsidRDefault="00DE647F" w:rsidP="00425A1C">
            <w:pPr>
              <w:rPr>
                <w:szCs w:val="18"/>
                <w:highlight w:val="yellow"/>
              </w:rPr>
            </w:pPr>
            <w:r w:rsidRPr="56C4290E">
              <w:rPr>
                <w:szCs w:val="18"/>
              </w:rPr>
              <w:t>SGD, weight decay = 0.001</w:t>
            </w:r>
          </w:p>
        </w:tc>
      </w:tr>
      <w:tr w:rsidR="00DE647F" w14:paraId="0DAA2C26" w14:textId="77777777" w:rsidTr="00425A1C">
        <w:tc>
          <w:tcPr>
            <w:tcW w:w="4680" w:type="dxa"/>
          </w:tcPr>
          <w:p w14:paraId="494D2AD8" w14:textId="77777777" w:rsidR="00DE647F" w:rsidRDefault="00DE647F" w:rsidP="00425A1C">
            <w:r w:rsidRPr="56C4290E">
              <w:rPr>
                <w:szCs w:val="18"/>
              </w:rPr>
              <w:t>Training Epochs</w:t>
            </w:r>
          </w:p>
        </w:tc>
        <w:tc>
          <w:tcPr>
            <w:tcW w:w="4680" w:type="dxa"/>
          </w:tcPr>
          <w:p w14:paraId="3071828D" w14:textId="77777777" w:rsidR="00DE647F" w:rsidRDefault="00DE647F" w:rsidP="00425A1C">
            <w:r w:rsidRPr="56C4290E">
              <w:rPr>
                <w:szCs w:val="18"/>
              </w:rPr>
              <w:t>300</w:t>
            </w:r>
          </w:p>
        </w:tc>
      </w:tr>
      <w:tr w:rsidR="00DE647F" w14:paraId="07AB7CCA" w14:textId="77777777" w:rsidTr="00425A1C">
        <w:tc>
          <w:tcPr>
            <w:tcW w:w="4680" w:type="dxa"/>
          </w:tcPr>
          <w:p w14:paraId="546C67E0" w14:textId="77777777" w:rsidR="00DE647F" w:rsidRDefault="00DE647F" w:rsidP="00425A1C">
            <w:r w:rsidRPr="56C4290E">
              <w:rPr>
                <w:szCs w:val="18"/>
              </w:rPr>
              <w:t>Batch Size</w:t>
            </w:r>
          </w:p>
        </w:tc>
        <w:tc>
          <w:tcPr>
            <w:tcW w:w="4680" w:type="dxa"/>
          </w:tcPr>
          <w:p w14:paraId="5DD9CD72" w14:textId="77777777" w:rsidR="00DE647F" w:rsidRDefault="00DE647F" w:rsidP="00425A1C">
            <w:pPr>
              <w:rPr>
                <w:szCs w:val="18"/>
              </w:rPr>
            </w:pPr>
            <w:r w:rsidRPr="56C4290E">
              <w:rPr>
                <w:szCs w:val="18"/>
              </w:rPr>
              <w:t>32</w:t>
            </w:r>
          </w:p>
        </w:tc>
      </w:tr>
      <w:tr w:rsidR="00DE647F" w14:paraId="6739E46D" w14:textId="77777777" w:rsidTr="00425A1C">
        <w:tc>
          <w:tcPr>
            <w:tcW w:w="4680" w:type="dxa"/>
          </w:tcPr>
          <w:p w14:paraId="58DEF3D9" w14:textId="77777777" w:rsidR="00DE647F" w:rsidRDefault="00DE647F" w:rsidP="00425A1C">
            <w:r w:rsidRPr="56C4290E">
              <w:rPr>
                <w:szCs w:val="18"/>
              </w:rPr>
              <w:t>Learning Rate</w:t>
            </w:r>
          </w:p>
        </w:tc>
        <w:tc>
          <w:tcPr>
            <w:tcW w:w="4680" w:type="dxa"/>
          </w:tcPr>
          <w:p w14:paraId="7C3DBAF3" w14:textId="77777777" w:rsidR="00DE647F" w:rsidRDefault="00DE647F" w:rsidP="00425A1C">
            <w:r w:rsidRPr="56C4290E">
              <w:rPr>
                <w:szCs w:val="18"/>
              </w:rPr>
              <w:t>0.007</w:t>
            </w:r>
          </w:p>
        </w:tc>
      </w:tr>
      <w:tr w:rsidR="00DE647F" w14:paraId="3ECC84B2" w14:textId="77777777" w:rsidTr="00425A1C">
        <w:tc>
          <w:tcPr>
            <w:tcW w:w="4680" w:type="dxa"/>
          </w:tcPr>
          <w:p w14:paraId="32FD1605" w14:textId="77777777" w:rsidR="00DE647F" w:rsidRDefault="00DE647F" w:rsidP="00425A1C">
            <w:r w:rsidRPr="56C4290E">
              <w:rPr>
                <w:szCs w:val="18"/>
              </w:rPr>
              <w:t>Number of Hidden Layers</w:t>
            </w:r>
          </w:p>
        </w:tc>
        <w:tc>
          <w:tcPr>
            <w:tcW w:w="4680" w:type="dxa"/>
          </w:tcPr>
          <w:p w14:paraId="3242914A" w14:textId="77777777" w:rsidR="00DE647F" w:rsidRDefault="00DE647F" w:rsidP="00425A1C">
            <w:pPr>
              <w:rPr>
                <w:szCs w:val="18"/>
              </w:rPr>
            </w:pPr>
            <w:r w:rsidRPr="56C4290E">
              <w:rPr>
                <w:szCs w:val="18"/>
              </w:rPr>
              <w:t>1</w:t>
            </w:r>
          </w:p>
        </w:tc>
      </w:tr>
      <w:tr w:rsidR="00DE647F" w14:paraId="494F347D" w14:textId="77777777" w:rsidTr="00425A1C">
        <w:tc>
          <w:tcPr>
            <w:tcW w:w="4680" w:type="dxa"/>
          </w:tcPr>
          <w:p w14:paraId="470B7F13" w14:textId="77777777" w:rsidR="00DE647F" w:rsidRDefault="00DE647F" w:rsidP="00425A1C">
            <w:r w:rsidRPr="56C4290E">
              <w:rPr>
                <w:szCs w:val="18"/>
              </w:rPr>
              <w:t>Hidden Layers: Inputs and Outputs</w:t>
            </w:r>
          </w:p>
        </w:tc>
        <w:tc>
          <w:tcPr>
            <w:tcW w:w="4680" w:type="dxa"/>
          </w:tcPr>
          <w:p w14:paraId="1F16D0A6" w14:textId="77777777" w:rsidR="00DE647F" w:rsidRDefault="00DE647F" w:rsidP="00425A1C">
            <w:pPr>
              <w:rPr>
                <w:szCs w:val="18"/>
              </w:rPr>
            </w:pPr>
            <w:r w:rsidRPr="56C4290E">
              <w:rPr>
                <w:szCs w:val="18"/>
              </w:rPr>
              <w:t xml:space="preserve">1: (512) =&gt; (256) </w:t>
            </w:r>
          </w:p>
        </w:tc>
      </w:tr>
      <w:tr w:rsidR="00DE647F" w14:paraId="55FF0BB9" w14:textId="77777777" w:rsidTr="00425A1C">
        <w:tc>
          <w:tcPr>
            <w:tcW w:w="4680" w:type="dxa"/>
          </w:tcPr>
          <w:p w14:paraId="7E9D847C" w14:textId="77777777" w:rsidR="00DE647F" w:rsidRDefault="00DE647F" w:rsidP="00425A1C">
            <w:r w:rsidRPr="56C4290E">
              <w:rPr>
                <w:szCs w:val="18"/>
              </w:rPr>
              <w:t>Batch Normalization</w:t>
            </w:r>
          </w:p>
        </w:tc>
        <w:tc>
          <w:tcPr>
            <w:tcW w:w="4680" w:type="dxa"/>
          </w:tcPr>
          <w:p w14:paraId="7BF08A85" w14:textId="77777777" w:rsidR="00DE647F" w:rsidRDefault="00DE647F" w:rsidP="00425A1C">
            <w:r w:rsidRPr="56C4290E">
              <w:rPr>
                <w:szCs w:val="18"/>
              </w:rPr>
              <w:t>-</w:t>
            </w:r>
          </w:p>
        </w:tc>
      </w:tr>
      <w:tr w:rsidR="00DE647F" w14:paraId="3DE1D31D" w14:textId="77777777" w:rsidTr="00425A1C">
        <w:tc>
          <w:tcPr>
            <w:tcW w:w="4680" w:type="dxa"/>
          </w:tcPr>
          <w:p w14:paraId="34719857" w14:textId="77777777" w:rsidR="00DE647F" w:rsidRDefault="00DE647F" w:rsidP="00425A1C">
            <w:r w:rsidRPr="56C4290E">
              <w:rPr>
                <w:szCs w:val="18"/>
              </w:rPr>
              <w:t>Early Stopping Patience</w:t>
            </w:r>
          </w:p>
        </w:tc>
        <w:tc>
          <w:tcPr>
            <w:tcW w:w="4680" w:type="dxa"/>
          </w:tcPr>
          <w:p w14:paraId="04EE1D2C" w14:textId="77777777" w:rsidR="00DE647F" w:rsidRDefault="00DE647F" w:rsidP="00425A1C">
            <w:pPr>
              <w:rPr>
                <w:szCs w:val="18"/>
              </w:rPr>
            </w:pPr>
            <w:r w:rsidRPr="56C4290E">
              <w:rPr>
                <w:szCs w:val="18"/>
              </w:rPr>
              <w:t>-</w:t>
            </w:r>
          </w:p>
        </w:tc>
      </w:tr>
      <w:tr w:rsidR="00DE647F" w14:paraId="6376EE41" w14:textId="77777777" w:rsidTr="00425A1C">
        <w:tc>
          <w:tcPr>
            <w:tcW w:w="4680" w:type="dxa"/>
          </w:tcPr>
          <w:p w14:paraId="1B6CC6DF" w14:textId="77777777" w:rsidR="00DE647F" w:rsidRDefault="00DE647F" w:rsidP="00425A1C">
            <w:r w:rsidRPr="56C4290E">
              <w:rPr>
                <w:szCs w:val="18"/>
              </w:rPr>
              <w:t>Drop Out Rate</w:t>
            </w:r>
          </w:p>
        </w:tc>
        <w:tc>
          <w:tcPr>
            <w:tcW w:w="4680" w:type="dxa"/>
          </w:tcPr>
          <w:p w14:paraId="3716097E" w14:textId="77777777" w:rsidR="00DE647F" w:rsidRDefault="00DE647F" w:rsidP="00425A1C">
            <w:pPr>
              <w:rPr>
                <w:szCs w:val="18"/>
              </w:rPr>
            </w:pPr>
            <w:r w:rsidRPr="56C4290E">
              <w:rPr>
                <w:szCs w:val="18"/>
              </w:rPr>
              <w:t>0.2</w:t>
            </w:r>
          </w:p>
        </w:tc>
      </w:tr>
      <w:tr w:rsidR="00DE647F" w14:paraId="755924FC" w14:textId="77777777" w:rsidTr="00425A1C">
        <w:tc>
          <w:tcPr>
            <w:tcW w:w="4680" w:type="dxa"/>
          </w:tcPr>
          <w:p w14:paraId="649F1864" w14:textId="77777777" w:rsidR="00DE647F" w:rsidRDefault="00DE647F" w:rsidP="00425A1C">
            <w:pPr>
              <w:rPr>
                <w:szCs w:val="18"/>
              </w:rPr>
            </w:pPr>
            <w:r w:rsidRPr="56C4290E">
              <w:rPr>
                <w:szCs w:val="18"/>
              </w:rPr>
              <w:t>Last Epoch Information</w:t>
            </w:r>
          </w:p>
        </w:tc>
        <w:tc>
          <w:tcPr>
            <w:tcW w:w="4680" w:type="dxa"/>
          </w:tcPr>
          <w:p w14:paraId="467799EE" w14:textId="77777777" w:rsidR="00DE647F" w:rsidRDefault="00DE647F" w:rsidP="00425A1C">
            <w:pPr>
              <w:spacing w:after="160" w:line="259" w:lineRule="auto"/>
              <w:rPr>
                <w:rFonts w:ascii="Calibri" w:eastAsia="Calibri" w:hAnsi="Calibri" w:cs="Calibri"/>
                <w:szCs w:val="18"/>
              </w:rPr>
            </w:pPr>
            <w:r w:rsidRPr="56C4290E">
              <w:rPr>
                <w:rFonts w:ascii="Calibri" w:eastAsia="Calibri" w:hAnsi="Calibri" w:cs="Calibri"/>
                <w:szCs w:val="18"/>
              </w:rPr>
              <w:t>Epoch 300: | Train Loss: 1.06376 | Val Loss: 1.11708 | Train Acc: 93.333| Val Acc: 55.769</w:t>
            </w:r>
          </w:p>
        </w:tc>
      </w:tr>
      <w:tr w:rsidR="00DE647F" w14:paraId="35AC818E" w14:textId="77777777" w:rsidTr="00425A1C">
        <w:tc>
          <w:tcPr>
            <w:tcW w:w="4680" w:type="dxa"/>
          </w:tcPr>
          <w:p w14:paraId="77ECDC77" w14:textId="77777777" w:rsidR="00DE647F" w:rsidRDefault="00DE647F" w:rsidP="00425A1C">
            <w:pPr>
              <w:rPr>
                <w:szCs w:val="18"/>
              </w:rPr>
            </w:pPr>
            <w:r w:rsidRPr="56C4290E">
              <w:rPr>
                <w:szCs w:val="18"/>
              </w:rPr>
              <w:t>Test Accuracy</w:t>
            </w:r>
          </w:p>
        </w:tc>
        <w:tc>
          <w:tcPr>
            <w:tcW w:w="4680" w:type="dxa"/>
          </w:tcPr>
          <w:p w14:paraId="54D2CA6C" w14:textId="77777777" w:rsidR="00DE647F" w:rsidRDefault="00DE647F" w:rsidP="00425A1C">
            <w:pPr>
              <w:spacing w:line="259" w:lineRule="auto"/>
              <w:rPr>
                <w:rFonts w:ascii="Calibri" w:eastAsia="Calibri" w:hAnsi="Calibri" w:cs="Calibri"/>
                <w:szCs w:val="18"/>
              </w:rPr>
            </w:pPr>
            <w:r w:rsidRPr="56C4290E">
              <w:rPr>
                <w:rFonts w:ascii="Calibri" w:eastAsia="Calibri" w:hAnsi="Calibri" w:cs="Calibri"/>
                <w:szCs w:val="18"/>
              </w:rPr>
              <w:t>47%</w:t>
            </w:r>
          </w:p>
        </w:tc>
      </w:tr>
    </w:tbl>
    <w:p w14:paraId="35F2E2C7" w14:textId="77777777" w:rsidR="00DE647F" w:rsidRDefault="00DE647F" w:rsidP="00DE647F">
      <w:pPr>
        <w:rPr>
          <w:rFonts w:ascii="Calibri" w:eastAsia="Calibri" w:hAnsi="Calibri" w:cs="Calibri"/>
        </w:rPr>
      </w:pPr>
    </w:p>
    <w:p w14:paraId="41F2BCFE" w14:textId="77777777" w:rsidR="00DE647F" w:rsidRDefault="00DE647F" w:rsidP="00DE647F">
      <w:pPr>
        <w:rPr>
          <w:rFonts w:ascii="Calibri" w:eastAsia="Calibri" w:hAnsi="Calibri" w:cs="Calibri"/>
        </w:rPr>
      </w:pPr>
      <w:r w:rsidRPr="56C4290E">
        <w:rPr>
          <w:rFonts w:ascii="Calibri" w:eastAsia="Calibri" w:hAnsi="Calibri" w:cs="Calibri"/>
        </w:rPr>
        <w:t>Output table screen shot:</w:t>
      </w:r>
    </w:p>
    <w:p w14:paraId="184927CE" w14:textId="77777777" w:rsidR="00DE647F" w:rsidRDefault="00DE647F" w:rsidP="00DE647F">
      <w:r>
        <w:rPr>
          <w:noProof/>
        </w:rPr>
        <w:drawing>
          <wp:inline distT="0" distB="0" distL="0" distR="0" wp14:anchorId="4A606A99" wp14:editId="6FE64B37">
            <wp:extent cx="4572000" cy="2190750"/>
            <wp:effectExtent l="0" t="0" r="0" b="0"/>
            <wp:docPr id="2000510672" name="Picture 2000510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0510672"/>
                    <pic:cNvPicPr/>
                  </pic:nvPicPr>
                  <pic:blipFill>
                    <a:blip r:embed="rId53">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p>
    <w:p w14:paraId="4988C0E8" w14:textId="77777777" w:rsidR="00DE647F" w:rsidRDefault="00DE647F" w:rsidP="00DE647F">
      <w:r>
        <w:rPr>
          <w:noProof/>
        </w:rPr>
        <w:drawing>
          <wp:inline distT="0" distB="0" distL="0" distR="0" wp14:anchorId="70E082CD" wp14:editId="7006DC32">
            <wp:extent cx="5943600" cy="2247900"/>
            <wp:effectExtent l="0" t="0" r="0" b="0"/>
            <wp:docPr id="822269190" name="Picture 822269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269190"/>
                    <pic:cNvPicPr/>
                  </pic:nvPicPr>
                  <pic:blipFill>
                    <a:blip r:embed="rId54">
                      <a:extLst>
                        <a:ext uri="{28A0092B-C50C-407E-A947-70E740481C1C}">
                          <a14:useLocalDpi xmlns:a14="http://schemas.microsoft.com/office/drawing/2010/main" val="0"/>
                        </a:ext>
                      </a:extLst>
                    </a:blip>
                    <a:stretch>
                      <a:fillRect/>
                    </a:stretch>
                  </pic:blipFill>
                  <pic:spPr>
                    <a:xfrm>
                      <a:off x="0" y="0"/>
                      <a:ext cx="5943600" cy="2247900"/>
                    </a:xfrm>
                    <a:prstGeom prst="rect">
                      <a:avLst/>
                    </a:prstGeom>
                  </pic:spPr>
                </pic:pic>
              </a:graphicData>
            </a:graphic>
          </wp:inline>
        </w:drawing>
      </w:r>
    </w:p>
    <w:p w14:paraId="1E5D7187" w14:textId="77777777" w:rsidR="00DE647F" w:rsidRDefault="00DE647F" w:rsidP="00DE647F">
      <w:r>
        <w:br w:type="page"/>
      </w:r>
    </w:p>
    <w:p w14:paraId="01D91B71" w14:textId="77777777" w:rsidR="00DE647F" w:rsidRDefault="00DE647F" w:rsidP="00DE647F">
      <w:r>
        <w:lastRenderedPageBreak/>
        <w:t>Appendix AA</w:t>
      </w:r>
    </w:p>
    <w:tbl>
      <w:tblPr>
        <w:tblStyle w:val="TableGrid"/>
        <w:tblW w:w="0" w:type="auto"/>
        <w:tblLayout w:type="fixed"/>
        <w:tblLook w:val="04A0" w:firstRow="1" w:lastRow="0" w:firstColumn="1" w:lastColumn="0" w:noHBand="0" w:noVBand="1"/>
      </w:tblPr>
      <w:tblGrid>
        <w:gridCol w:w="4680"/>
        <w:gridCol w:w="4680"/>
      </w:tblGrid>
      <w:tr w:rsidR="00DE647F" w14:paraId="6B869A92" w14:textId="77777777" w:rsidTr="00425A1C">
        <w:tc>
          <w:tcPr>
            <w:tcW w:w="4680" w:type="dxa"/>
          </w:tcPr>
          <w:p w14:paraId="00FE77E6" w14:textId="77777777" w:rsidR="00DE647F" w:rsidRDefault="00DE647F" w:rsidP="00425A1C">
            <w:r w:rsidRPr="56C4290E">
              <w:rPr>
                <w:szCs w:val="18"/>
              </w:rPr>
              <w:t>Activation Function</w:t>
            </w:r>
          </w:p>
        </w:tc>
        <w:tc>
          <w:tcPr>
            <w:tcW w:w="4680" w:type="dxa"/>
          </w:tcPr>
          <w:p w14:paraId="3D4A6EBA" w14:textId="77777777" w:rsidR="00DE647F" w:rsidRDefault="00DE647F" w:rsidP="00425A1C">
            <w:proofErr w:type="spellStart"/>
            <w:r w:rsidRPr="56C4290E">
              <w:rPr>
                <w:szCs w:val="18"/>
              </w:rPr>
              <w:t>ReLU</w:t>
            </w:r>
            <w:proofErr w:type="spellEnd"/>
          </w:p>
        </w:tc>
      </w:tr>
      <w:tr w:rsidR="00DE647F" w14:paraId="2E903604" w14:textId="77777777" w:rsidTr="00425A1C">
        <w:tc>
          <w:tcPr>
            <w:tcW w:w="4680" w:type="dxa"/>
          </w:tcPr>
          <w:p w14:paraId="25E4CB4D" w14:textId="77777777" w:rsidR="00DE647F" w:rsidRDefault="00DE647F" w:rsidP="00425A1C">
            <w:r w:rsidRPr="56C4290E">
              <w:rPr>
                <w:szCs w:val="18"/>
              </w:rPr>
              <w:t>Loss Function</w:t>
            </w:r>
          </w:p>
        </w:tc>
        <w:tc>
          <w:tcPr>
            <w:tcW w:w="4680" w:type="dxa"/>
          </w:tcPr>
          <w:p w14:paraId="555810FA" w14:textId="77777777" w:rsidR="00DE647F" w:rsidRDefault="00DE647F" w:rsidP="00425A1C">
            <w:r w:rsidRPr="56C4290E">
              <w:rPr>
                <w:szCs w:val="18"/>
              </w:rPr>
              <w:t>Cross Entropy Loss</w:t>
            </w:r>
          </w:p>
        </w:tc>
      </w:tr>
      <w:tr w:rsidR="00DE647F" w14:paraId="5BC230D6" w14:textId="77777777" w:rsidTr="00425A1C">
        <w:tc>
          <w:tcPr>
            <w:tcW w:w="4680" w:type="dxa"/>
          </w:tcPr>
          <w:p w14:paraId="6D750035" w14:textId="77777777" w:rsidR="00DE647F" w:rsidRDefault="00DE647F" w:rsidP="00425A1C">
            <w:r w:rsidRPr="56C4290E">
              <w:rPr>
                <w:szCs w:val="18"/>
              </w:rPr>
              <w:t>Optimizer</w:t>
            </w:r>
          </w:p>
        </w:tc>
        <w:tc>
          <w:tcPr>
            <w:tcW w:w="4680" w:type="dxa"/>
          </w:tcPr>
          <w:p w14:paraId="3C95D968" w14:textId="77777777" w:rsidR="00DE647F" w:rsidRDefault="00DE647F" w:rsidP="00425A1C">
            <w:pPr>
              <w:rPr>
                <w:szCs w:val="18"/>
                <w:highlight w:val="yellow"/>
              </w:rPr>
            </w:pPr>
            <w:r w:rsidRPr="56C4290E">
              <w:rPr>
                <w:szCs w:val="18"/>
              </w:rPr>
              <w:t>SGD, weight decay = 0.001</w:t>
            </w:r>
          </w:p>
        </w:tc>
      </w:tr>
      <w:tr w:rsidR="00DE647F" w14:paraId="02EF152E" w14:textId="77777777" w:rsidTr="00425A1C">
        <w:tc>
          <w:tcPr>
            <w:tcW w:w="4680" w:type="dxa"/>
          </w:tcPr>
          <w:p w14:paraId="43D87B93" w14:textId="77777777" w:rsidR="00DE647F" w:rsidRDefault="00DE647F" w:rsidP="00425A1C">
            <w:r w:rsidRPr="56C4290E">
              <w:rPr>
                <w:szCs w:val="18"/>
              </w:rPr>
              <w:t>Training Epochs</w:t>
            </w:r>
          </w:p>
        </w:tc>
        <w:tc>
          <w:tcPr>
            <w:tcW w:w="4680" w:type="dxa"/>
          </w:tcPr>
          <w:p w14:paraId="63099D94" w14:textId="77777777" w:rsidR="00DE647F" w:rsidRDefault="00DE647F" w:rsidP="00425A1C">
            <w:r w:rsidRPr="56C4290E">
              <w:rPr>
                <w:szCs w:val="18"/>
              </w:rPr>
              <w:t>300</w:t>
            </w:r>
          </w:p>
        </w:tc>
      </w:tr>
      <w:tr w:rsidR="00DE647F" w14:paraId="66C1D9FF" w14:textId="77777777" w:rsidTr="00425A1C">
        <w:tc>
          <w:tcPr>
            <w:tcW w:w="4680" w:type="dxa"/>
          </w:tcPr>
          <w:p w14:paraId="290C3418" w14:textId="77777777" w:rsidR="00DE647F" w:rsidRDefault="00DE647F" w:rsidP="00425A1C">
            <w:r w:rsidRPr="56C4290E">
              <w:rPr>
                <w:szCs w:val="18"/>
              </w:rPr>
              <w:t>Batch Size</w:t>
            </w:r>
          </w:p>
        </w:tc>
        <w:tc>
          <w:tcPr>
            <w:tcW w:w="4680" w:type="dxa"/>
          </w:tcPr>
          <w:p w14:paraId="543740E8" w14:textId="77777777" w:rsidR="00DE647F" w:rsidRDefault="00DE647F" w:rsidP="00425A1C">
            <w:pPr>
              <w:rPr>
                <w:szCs w:val="18"/>
              </w:rPr>
            </w:pPr>
            <w:r w:rsidRPr="56C4290E">
              <w:rPr>
                <w:szCs w:val="18"/>
              </w:rPr>
              <w:t>32</w:t>
            </w:r>
          </w:p>
        </w:tc>
      </w:tr>
      <w:tr w:rsidR="00DE647F" w14:paraId="1FA68F0E" w14:textId="77777777" w:rsidTr="00425A1C">
        <w:tc>
          <w:tcPr>
            <w:tcW w:w="4680" w:type="dxa"/>
          </w:tcPr>
          <w:p w14:paraId="35D5040C" w14:textId="77777777" w:rsidR="00DE647F" w:rsidRDefault="00DE647F" w:rsidP="00425A1C">
            <w:r w:rsidRPr="56C4290E">
              <w:rPr>
                <w:szCs w:val="18"/>
              </w:rPr>
              <w:t>Learning Rate</w:t>
            </w:r>
          </w:p>
        </w:tc>
        <w:tc>
          <w:tcPr>
            <w:tcW w:w="4680" w:type="dxa"/>
          </w:tcPr>
          <w:p w14:paraId="4809163A" w14:textId="77777777" w:rsidR="00DE647F" w:rsidRDefault="00DE647F" w:rsidP="00425A1C">
            <w:r w:rsidRPr="56C4290E">
              <w:rPr>
                <w:szCs w:val="18"/>
              </w:rPr>
              <w:t>0.007</w:t>
            </w:r>
          </w:p>
        </w:tc>
      </w:tr>
      <w:tr w:rsidR="00DE647F" w14:paraId="61E0A0C7" w14:textId="77777777" w:rsidTr="00425A1C">
        <w:tc>
          <w:tcPr>
            <w:tcW w:w="4680" w:type="dxa"/>
          </w:tcPr>
          <w:p w14:paraId="53CAD9B6" w14:textId="77777777" w:rsidR="00DE647F" w:rsidRDefault="00DE647F" w:rsidP="00425A1C">
            <w:r w:rsidRPr="56C4290E">
              <w:rPr>
                <w:szCs w:val="18"/>
              </w:rPr>
              <w:t>Number of Hidden Layers</w:t>
            </w:r>
          </w:p>
        </w:tc>
        <w:tc>
          <w:tcPr>
            <w:tcW w:w="4680" w:type="dxa"/>
          </w:tcPr>
          <w:p w14:paraId="280EFBDA" w14:textId="77777777" w:rsidR="00DE647F" w:rsidRDefault="00DE647F" w:rsidP="00425A1C">
            <w:pPr>
              <w:rPr>
                <w:szCs w:val="18"/>
              </w:rPr>
            </w:pPr>
            <w:r w:rsidRPr="56C4290E">
              <w:rPr>
                <w:szCs w:val="18"/>
              </w:rPr>
              <w:t>1</w:t>
            </w:r>
          </w:p>
        </w:tc>
      </w:tr>
      <w:tr w:rsidR="00DE647F" w14:paraId="4C0643AA" w14:textId="77777777" w:rsidTr="00425A1C">
        <w:tc>
          <w:tcPr>
            <w:tcW w:w="4680" w:type="dxa"/>
          </w:tcPr>
          <w:p w14:paraId="0184D02F" w14:textId="77777777" w:rsidR="00DE647F" w:rsidRDefault="00DE647F" w:rsidP="00425A1C">
            <w:r w:rsidRPr="56C4290E">
              <w:rPr>
                <w:szCs w:val="18"/>
              </w:rPr>
              <w:t>Hidden Layers: Inputs and Outputs</w:t>
            </w:r>
          </w:p>
        </w:tc>
        <w:tc>
          <w:tcPr>
            <w:tcW w:w="4680" w:type="dxa"/>
          </w:tcPr>
          <w:p w14:paraId="5F333F0A" w14:textId="77777777" w:rsidR="00DE647F" w:rsidRDefault="00DE647F" w:rsidP="00425A1C">
            <w:pPr>
              <w:rPr>
                <w:szCs w:val="18"/>
              </w:rPr>
            </w:pPr>
            <w:r w:rsidRPr="56C4290E">
              <w:rPr>
                <w:szCs w:val="18"/>
              </w:rPr>
              <w:t xml:space="preserve">1: (512) =&gt; (256) </w:t>
            </w:r>
          </w:p>
        </w:tc>
      </w:tr>
      <w:tr w:rsidR="00DE647F" w14:paraId="59F94EB3" w14:textId="77777777" w:rsidTr="00425A1C">
        <w:tc>
          <w:tcPr>
            <w:tcW w:w="4680" w:type="dxa"/>
          </w:tcPr>
          <w:p w14:paraId="275EBEAE" w14:textId="77777777" w:rsidR="00DE647F" w:rsidRDefault="00DE647F" w:rsidP="00425A1C">
            <w:r w:rsidRPr="56C4290E">
              <w:rPr>
                <w:szCs w:val="18"/>
              </w:rPr>
              <w:t>Batch Normalization</w:t>
            </w:r>
          </w:p>
        </w:tc>
        <w:tc>
          <w:tcPr>
            <w:tcW w:w="4680" w:type="dxa"/>
          </w:tcPr>
          <w:p w14:paraId="78C5DE97" w14:textId="77777777" w:rsidR="00DE647F" w:rsidRDefault="00DE647F" w:rsidP="00425A1C">
            <w:r w:rsidRPr="56C4290E">
              <w:rPr>
                <w:szCs w:val="18"/>
              </w:rPr>
              <w:t>-</w:t>
            </w:r>
          </w:p>
        </w:tc>
      </w:tr>
      <w:tr w:rsidR="00DE647F" w14:paraId="5B9AB577" w14:textId="77777777" w:rsidTr="00425A1C">
        <w:tc>
          <w:tcPr>
            <w:tcW w:w="4680" w:type="dxa"/>
          </w:tcPr>
          <w:p w14:paraId="4C4D0F01" w14:textId="77777777" w:rsidR="00DE647F" w:rsidRDefault="00DE647F" w:rsidP="00425A1C">
            <w:r w:rsidRPr="56C4290E">
              <w:rPr>
                <w:szCs w:val="18"/>
              </w:rPr>
              <w:t>Early Stopping Patience</w:t>
            </w:r>
          </w:p>
        </w:tc>
        <w:tc>
          <w:tcPr>
            <w:tcW w:w="4680" w:type="dxa"/>
          </w:tcPr>
          <w:p w14:paraId="43457B5F" w14:textId="77777777" w:rsidR="00DE647F" w:rsidRDefault="00DE647F" w:rsidP="00425A1C">
            <w:pPr>
              <w:rPr>
                <w:szCs w:val="18"/>
              </w:rPr>
            </w:pPr>
            <w:r w:rsidRPr="56C4290E">
              <w:rPr>
                <w:szCs w:val="18"/>
              </w:rPr>
              <w:t>-</w:t>
            </w:r>
          </w:p>
        </w:tc>
      </w:tr>
      <w:tr w:rsidR="00DE647F" w14:paraId="305CFB5F" w14:textId="77777777" w:rsidTr="00425A1C">
        <w:tc>
          <w:tcPr>
            <w:tcW w:w="4680" w:type="dxa"/>
          </w:tcPr>
          <w:p w14:paraId="59307AC8" w14:textId="77777777" w:rsidR="00DE647F" w:rsidRDefault="00DE647F" w:rsidP="00425A1C">
            <w:r w:rsidRPr="56C4290E">
              <w:rPr>
                <w:szCs w:val="18"/>
              </w:rPr>
              <w:t>Drop Out Rate</w:t>
            </w:r>
          </w:p>
        </w:tc>
        <w:tc>
          <w:tcPr>
            <w:tcW w:w="4680" w:type="dxa"/>
          </w:tcPr>
          <w:p w14:paraId="33E341B8" w14:textId="77777777" w:rsidR="00DE647F" w:rsidRDefault="00DE647F" w:rsidP="00425A1C">
            <w:pPr>
              <w:rPr>
                <w:szCs w:val="18"/>
              </w:rPr>
            </w:pPr>
            <w:r w:rsidRPr="56C4290E">
              <w:rPr>
                <w:szCs w:val="18"/>
              </w:rPr>
              <w:t>0.3</w:t>
            </w:r>
          </w:p>
        </w:tc>
      </w:tr>
      <w:tr w:rsidR="00DE647F" w14:paraId="30DC4D71" w14:textId="77777777" w:rsidTr="00425A1C">
        <w:tc>
          <w:tcPr>
            <w:tcW w:w="4680" w:type="dxa"/>
          </w:tcPr>
          <w:p w14:paraId="7A2448F2" w14:textId="77777777" w:rsidR="00DE647F" w:rsidRDefault="00DE647F" w:rsidP="00425A1C">
            <w:pPr>
              <w:rPr>
                <w:szCs w:val="18"/>
              </w:rPr>
            </w:pPr>
            <w:r w:rsidRPr="56C4290E">
              <w:rPr>
                <w:szCs w:val="18"/>
              </w:rPr>
              <w:t>Last Epoch Information</w:t>
            </w:r>
          </w:p>
        </w:tc>
        <w:tc>
          <w:tcPr>
            <w:tcW w:w="4680" w:type="dxa"/>
          </w:tcPr>
          <w:p w14:paraId="5D0F5928" w14:textId="77777777" w:rsidR="00DE647F" w:rsidRDefault="00DE647F" w:rsidP="00425A1C">
            <w:pPr>
              <w:spacing w:after="160" w:line="259" w:lineRule="auto"/>
              <w:rPr>
                <w:rFonts w:ascii="Calibri" w:eastAsia="Calibri" w:hAnsi="Calibri" w:cs="Calibri"/>
                <w:szCs w:val="18"/>
              </w:rPr>
            </w:pPr>
            <w:r w:rsidRPr="56C4290E">
              <w:rPr>
                <w:rFonts w:ascii="Calibri" w:eastAsia="Calibri" w:hAnsi="Calibri" w:cs="Calibri"/>
                <w:szCs w:val="18"/>
              </w:rPr>
              <w:t>Epoch 300: | Train Loss: 1.13414 | Val Loss: 1.13454 | Train Acc: 73.333| Val Acc: 50.000</w:t>
            </w:r>
          </w:p>
        </w:tc>
      </w:tr>
      <w:tr w:rsidR="00DE647F" w14:paraId="2ACF6D3E" w14:textId="77777777" w:rsidTr="00425A1C">
        <w:tc>
          <w:tcPr>
            <w:tcW w:w="4680" w:type="dxa"/>
          </w:tcPr>
          <w:p w14:paraId="0E93AFD6" w14:textId="77777777" w:rsidR="00DE647F" w:rsidRDefault="00DE647F" w:rsidP="00425A1C">
            <w:pPr>
              <w:rPr>
                <w:szCs w:val="18"/>
              </w:rPr>
            </w:pPr>
            <w:r w:rsidRPr="56C4290E">
              <w:rPr>
                <w:szCs w:val="18"/>
              </w:rPr>
              <w:t>Test Accuracy</w:t>
            </w:r>
          </w:p>
        </w:tc>
        <w:tc>
          <w:tcPr>
            <w:tcW w:w="4680" w:type="dxa"/>
          </w:tcPr>
          <w:p w14:paraId="52CD58AB" w14:textId="77777777" w:rsidR="00DE647F" w:rsidRDefault="00DE647F" w:rsidP="00425A1C">
            <w:pPr>
              <w:spacing w:line="259" w:lineRule="auto"/>
              <w:rPr>
                <w:rFonts w:ascii="Calibri" w:eastAsia="Calibri" w:hAnsi="Calibri" w:cs="Calibri"/>
                <w:szCs w:val="18"/>
              </w:rPr>
            </w:pPr>
            <w:r w:rsidRPr="56C4290E">
              <w:rPr>
                <w:rFonts w:ascii="Calibri" w:eastAsia="Calibri" w:hAnsi="Calibri" w:cs="Calibri"/>
                <w:szCs w:val="18"/>
              </w:rPr>
              <w:t>48%</w:t>
            </w:r>
          </w:p>
        </w:tc>
      </w:tr>
    </w:tbl>
    <w:p w14:paraId="729EA42F" w14:textId="77777777" w:rsidR="00DE647F" w:rsidRDefault="00DE647F" w:rsidP="00DE647F"/>
    <w:p w14:paraId="4B0D95E9" w14:textId="77777777" w:rsidR="00DE647F" w:rsidRDefault="00DE647F" w:rsidP="00DE647F">
      <w:pPr>
        <w:rPr>
          <w:rFonts w:ascii="Calibri" w:eastAsia="Calibri" w:hAnsi="Calibri" w:cs="Calibri"/>
        </w:rPr>
      </w:pPr>
      <w:r w:rsidRPr="56C4290E">
        <w:rPr>
          <w:rFonts w:ascii="Calibri" w:eastAsia="Calibri" w:hAnsi="Calibri" w:cs="Calibri"/>
        </w:rPr>
        <w:t>Output table screen shot:</w:t>
      </w:r>
    </w:p>
    <w:p w14:paraId="633CE8C7" w14:textId="77777777" w:rsidR="00DE647F" w:rsidRDefault="00DE647F" w:rsidP="00DE647F">
      <w:r>
        <w:rPr>
          <w:noProof/>
        </w:rPr>
        <w:drawing>
          <wp:inline distT="0" distB="0" distL="0" distR="0" wp14:anchorId="523A4F64" wp14:editId="22049874">
            <wp:extent cx="4572000" cy="2133600"/>
            <wp:effectExtent l="0" t="0" r="0" b="0"/>
            <wp:docPr id="453986849" name="Picture 453986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986849"/>
                    <pic:cNvPicPr/>
                  </pic:nvPicPr>
                  <pic:blipFill>
                    <a:blip r:embed="rId55">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32BB1208" w14:textId="77777777" w:rsidR="00DE647F" w:rsidRDefault="00DE647F" w:rsidP="00DE647F">
      <w:r>
        <w:rPr>
          <w:noProof/>
        </w:rPr>
        <w:drawing>
          <wp:inline distT="0" distB="0" distL="0" distR="0" wp14:anchorId="25596DEA" wp14:editId="72DA6054">
            <wp:extent cx="4572000" cy="1733550"/>
            <wp:effectExtent l="0" t="0" r="0" b="0"/>
            <wp:docPr id="451415579" name="Picture 451415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415579"/>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p w14:paraId="4DAF7A6C" w14:textId="77777777" w:rsidR="00DE647F" w:rsidRDefault="00DE647F" w:rsidP="00DE647F">
      <w:r>
        <w:br w:type="page"/>
      </w:r>
    </w:p>
    <w:p w14:paraId="5FF85FF1" w14:textId="77777777" w:rsidR="00DE647F" w:rsidRDefault="00DE647F" w:rsidP="00DE647F">
      <w:r>
        <w:lastRenderedPageBreak/>
        <w:t>Appendix AB</w:t>
      </w:r>
    </w:p>
    <w:tbl>
      <w:tblPr>
        <w:tblStyle w:val="TableGrid"/>
        <w:tblW w:w="0" w:type="auto"/>
        <w:tblLayout w:type="fixed"/>
        <w:tblLook w:val="04A0" w:firstRow="1" w:lastRow="0" w:firstColumn="1" w:lastColumn="0" w:noHBand="0" w:noVBand="1"/>
      </w:tblPr>
      <w:tblGrid>
        <w:gridCol w:w="4680"/>
        <w:gridCol w:w="4680"/>
      </w:tblGrid>
      <w:tr w:rsidR="00DE647F" w14:paraId="08373828" w14:textId="77777777" w:rsidTr="00425A1C">
        <w:tc>
          <w:tcPr>
            <w:tcW w:w="4680" w:type="dxa"/>
          </w:tcPr>
          <w:p w14:paraId="5685912B" w14:textId="77777777" w:rsidR="00DE647F" w:rsidRDefault="00DE647F" w:rsidP="00425A1C">
            <w:r w:rsidRPr="56C4290E">
              <w:rPr>
                <w:szCs w:val="18"/>
              </w:rPr>
              <w:t>Activation Function</w:t>
            </w:r>
          </w:p>
        </w:tc>
        <w:tc>
          <w:tcPr>
            <w:tcW w:w="4680" w:type="dxa"/>
          </w:tcPr>
          <w:p w14:paraId="5D1EF8AF" w14:textId="77777777" w:rsidR="00DE647F" w:rsidRDefault="00DE647F" w:rsidP="00425A1C">
            <w:proofErr w:type="spellStart"/>
            <w:r w:rsidRPr="56C4290E">
              <w:rPr>
                <w:szCs w:val="18"/>
              </w:rPr>
              <w:t>ReLU</w:t>
            </w:r>
            <w:proofErr w:type="spellEnd"/>
          </w:p>
        </w:tc>
      </w:tr>
      <w:tr w:rsidR="00DE647F" w14:paraId="0A372725" w14:textId="77777777" w:rsidTr="00425A1C">
        <w:tc>
          <w:tcPr>
            <w:tcW w:w="4680" w:type="dxa"/>
          </w:tcPr>
          <w:p w14:paraId="4971FD32" w14:textId="77777777" w:rsidR="00DE647F" w:rsidRDefault="00DE647F" w:rsidP="00425A1C">
            <w:r w:rsidRPr="56C4290E">
              <w:rPr>
                <w:szCs w:val="18"/>
              </w:rPr>
              <w:t>Loss Function</w:t>
            </w:r>
          </w:p>
        </w:tc>
        <w:tc>
          <w:tcPr>
            <w:tcW w:w="4680" w:type="dxa"/>
          </w:tcPr>
          <w:p w14:paraId="350B3684" w14:textId="77777777" w:rsidR="00DE647F" w:rsidRDefault="00DE647F" w:rsidP="00425A1C">
            <w:r w:rsidRPr="56C4290E">
              <w:rPr>
                <w:szCs w:val="18"/>
              </w:rPr>
              <w:t>Cross Entropy Loss</w:t>
            </w:r>
          </w:p>
        </w:tc>
      </w:tr>
      <w:tr w:rsidR="00DE647F" w14:paraId="0E55FFDC" w14:textId="77777777" w:rsidTr="00425A1C">
        <w:tc>
          <w:tcPr>
            <w:tcW w:w="4680" w:type="dxa"/>
          </w:tcPr>
          <w:p w14:paraId="00E56AF8" w14:textId="77777777" w:rsidR="00DE647F" w:rsidRDefault="00DE647F" w:rsidP="00425A1C">
            <w:r w:rsidRPr="56C4290E">
              <w:rPr>
                <w:szCs w:val="18"/>
              </w:rPr>
              <w:t>Optimizer</w:t>
            </w:r>
          </w:p>
        </w:tc>
        <w:tc>
          <w:tcPr>
            <w:tcW w:w="4680" w:type="dxa"/>
          </w:tcPr>
          <w:p w14:paraId="7C456C3B" w14:textId="77777777" w:rsidR="00DE647F" w:rsidRDefault="00DE647F" w:rsidP="00425A1C">
            <w:pPr>
              <w:rPr>
                <w:szCs w:val="18"/>
              </w:rPr>
            </w:pPr>
            <w:r w:rsidRPr="56C4290E">
              <w:rPr>
                <w:szCs w:val="18"/>
              </w:rPr>
              <w:t>SGD, weight decay = 0.001</w:t>
            </w:r>
          </w:p>
        </w:tc>
      </w:tr>
      <w:tr w:rsidR="00DE647F" w14:paraId="0E7B5D4F" w14:textId="77777777" w:rsidTr="00425A1C">
        <w:tc>
          <w:tcPr>
            <w:tcW w:w="4680" w:type="dxa"/>
          </w:tcPr>
          <w:p w14:paraId="144553A5" w14:textId="77777777" w:rsidR="00DE647F" w:rsidRDefault="00DE647F" w:rsidP="00425A1C">
            <w:r w:rsidRPr="56C4290E">
              <w:rPr>
                <w:szCs w:val="18"/>
              </w:rPr>
              <w:t>Training Epochs</w:t>
            </w:r>
          </w:p>
        </w:tc>
        <w:tc>
          <w:tcPr>
            <w:tcW w:w="4680" w:type="dxa"/>
          </w:tcPr>
          <w:p w14:paraId="42A6A7AD" w14:textId="77777777" w:rsidR="00DE647F" w:rsidRDefault="00DE647F" w:rsidP="00425A1C">
            <w:r>
              <w:rPr>
                <w:szCs w:val="18"/>
              </w:rPr>
              <w:t>10000</w:t>
            </w:r>
          </w:p>
        </w:tc>
      </w:tr>
      <w:tr w:rsidR="00DE647F" w14:paraId="0262BCE4" w14:textId="77777777" w:rsidTr="00425A1C">
        <w:tc>
          <w:tcPr>
            <w:tcW w:w="4680" w:type="dxa"/>
          </w:tcPr>
          <w:p w14:paraId="2DB761CA" w14:textId="77777777" w:rsidR="00DE647F" w:rsidRDefault="00DE647F" w:rsidP="00425A1C">
            <w:r w:rsidRPr="56C4290E">
              <w:rPr>
                <w:szCs w:val="18"/>
              </w:rPr>
              <w:t>Batch Size</w:t>
            </w:r>
          </w:p>
        </w:tc>
        <w:tc>
          <w:tcPr>
            <w:tcW w:w="4680" w:type="dxa"/>
          </w:tcPr>
          <w:p w14:paraId="6F2F3DCC" w14:textId="77777777" w:rsidR="00DE647F" w:rsidRDefault="00DE647F" w:rsidP="00425A1C">
            <w:r w:rsidRPr="56C4290E">
              <w:rPr>
                <w:szCs w:val="18"/>
              </w:rPr>
              <w:t>32</w:t>
            </w:r>
          </w:p>
        </w:tc>
      </w:tr>
      <w:tr w:rsidR="00DE647F" w14:paraId="6CA40F6C" w14:textId="77777777" w:rsidTr="00425A1C">
        <w:tc>
          <w:tcPr>
            <w:tcW w:w="4680" w:type="dxa"/>
          </w:tcPr>
          <w:p w14:paraId="20F51B05" w14:textId="77777777" w:rsidR="00DE647F" w:rsidRDefault="00DE647F" w:rsidP="00425A1C">
            <w:r w:rsidRPr="56C4290E">
              <w:rPr>
                <w:szCs w:val="18"/>
              </w:rPr>
              <w:t>Learning Rate</w:t>
            </w:r>
          </w:p>
        </w:tc>
        <w:tc>
          <w:tcPr>
            <w:tcW w:w="4680" w:type="dxa"/>
          </w:tcPr>
          <w:p w14:paraId="761A5E64" w14:textId="77777777" w:rsidR="00DE647F" w:rsidRDefault="00DE647F" w:rsidP="00425A1C">
            <w:r w:rsidRPr="56C4290E">
              <w:rPr>
                <w:szCs w:val="18"/>
              </w:rPr>
              <w:t>0.007</w:t>
            </w:r>
          </w:p>
        </w:tc>
      </w:tr>
      <w:tr w:rsidR="00DE647F" w14:paraId="3D73247F" w14:textId="77777777" w:rsidTr="00425A1C">
        <w:tc>
          <w:tcPr>
            <w:tcW w:w="4680" w:type="dxa"/>
          </w:tcPr>
          <w:p w14:paraId="6CF08E0E" w14:textId="77777777" w:rsidR="00DE647F" w:rsidRDefault="00DE647F" w:rsidP="00425A1C">
            <w:r w:rsidRPr="56C4290E">
              <w:rPr>
                <w:szCs w:val="18"/>
              </w:rPr>
              <w:t>Number of Hidden Layers</w:t>
            </w:r>
          </w:p>
        </w:tc>
        <w:tc>
          <w:tcPr>
            <w:tcW w:w="4680" w:type="dxa"/>
          </w:tcPr>
          <w:p w14:paraId="6386979C" w14:textId="77777777" w:rsidR="00DE647F" w:rsidRDefault="00DE647F" w:rsidP="00425A1C">
            <w:r w:rsidRPr="56C4290E">
              <w:rPr>
                <w:szCs w:val="18"/>
              </w:rPr>
              <w:t>1</w:t>
            </w:r>
          </w:p>
        </w:tc>
      </w:tr>
      <w:tr w:rsidR="00DE647F" w14:paraId="64D2A7B6" w14:textId="77777777" w:rsidTr="00425A1C">
        <w:tc>
          <w:tcPr>
            <w:tcW w:w="4680" w:type="dxa"/>
          </w:tcPr>
          <w:p w14:paraId="054BFA67" w14:textId="77777777" w:rsidR="00DE647F" w:rsidRDefault="00DE647F" w:rsidP="00425A1C">
            <w:r w:rsidRPr="56C4290E">
              <w:rPr>
                <w:szCs w:val="18"/>
              </w:rPr>
              <w:t>Hidden Layers: Inputs and Outputs</w:t>
            </w:r>
          </w:p>
        </w:tc>
        <w:tc>
          <w:tcPr>
            <w:tcW w:w="4680" w:type="dxa"/>
          </w:tcPr>
          <w:p w14:paraId="4ED1E1DD" w14:textId="77777777" w:rsidR="00DE647F" w:rsidRDefault="00DE647F" w:rsidP="00425A1C">
            <w:r w:rsidRPr="56C4290E">
              <w:rPr>
                <w:szCs w:val="18"/>
              </w:rPr>
              <w:t>1: (512) =&gt; (256)</w:t>
            </w:r>
          </w:p>
        </w:tc>
      </w:tr>
      <w:tr w:rsidR="00DE647F" w14:paraId="66CFB0EE" w14:textId="77777777" w:rsidTr="00425A1C">
        <w:tc>
          <w:tcPr>
            <w:tcW w:w="4680" w:type="dxa"/>
          </w:tcPr>
          <w:p w14:paraId="0078D573" w14:textId="77777777" w:rsidR="00DE647F" w:rsidRDefault="00DE647F" w:rsidP="00425A1C">
            <w:r w:rsidRPr="56C4290E">
              <w:rPr>
                <w:szCs w:val="18"/>
              </w:rPr>
              <w:t>Batch Normalization</w:t>
            </w:r>
          </w:p>
        </w:tc>
        <w:tc>
          <w:tcPr>
            <w:tcW w:w="4680" w:type="dxa"/>
          </w:tcPr>
          <w:p w14:paraId="36A15892" w14:textId="77777777" w:rsidR="00DE647F" w:rsidRDefault="00DE647F" w:rsidP="00425A1C">
            <w:r w:rsidRPr="56C4290E">
              <w:rPr>
                <w:szCs w:val="18"/>
              </w:rPr>
              <w:t>-</w:t>
            </w:r>
          </w:p>
        </w:tc>
      </w:tr>
      <w:tr w:rsidR="00DE647F" w14:paraId="29C3A5FF" w14:textId="77777777" w:rsidTr="00425A1C">
        <w:tc>
          <w:tcPr>
            <w:tcW w:w="4680" w:type="dxa"/>
          </w:tcPr>
          <w:p w14:paraId="48C3823D" w14:textId="77777777" w:rsidR="00DE647F" w:rsidRDefault="00DE647F" w:rsidP="00425A1C">
            <w:r w:rsidRPr="56C4290E">
              <w:rPr>
                <w:szCs w:val="18"/>
              </w:rPr>
              <w:t>Early Stopping Patience</w:t>
            </w:r>
          </w:p>
        </w:tc>
        <w:tc>
          <w:tcPr>
            <w:tcW w:w="4680" w:type="dxa"/>
          </w:tcPr>
          <w:p w14:paraId="0F682798" w14:textId="77777777" w:rsidR="00DE647F" w:rsidRDefault="00DE647F" w:rsidP="00425A1C">
            <w:pPr>
              <w:rPr>
                <w:szCs w:val="18"/>
              </w:rPr>
            </w:pPr>
            <w:r w:rsidRPr="56C4290E">
              <w:rPr>
                <w:szCs w:val="18"/>
              </w:rPr>
              <w:t>20</w:t>
            </w:r>
          </w:p>
        </w:tc>
      </w:tr>
      <w:tr w:rsidR="00DE647F" w14:paraId="7759C8E2" w14:textId="77777777" w:rsidTr="00425A1C">
        <w:tc>
          <w:tcPr>
            <w:tcW w:w="4680" w:type="dxa"/>
          </w:tcPr>
          <w:p w14:paraId="51C3EED1" w14:textId="77777777" w:rsidR="00DE647F" w:rsidRDefault="00DE647F" w:rsidP="00425A1C">
            <w:r w:rsidRPr="56C4290E">
              <w:rPr>
                <w:szCs w:val="18"/>
              </w:rPr>
              <w:t>Drop Out Rate</w:t>
            </w:r>
          </w:p>
        </w:tc>
        <w:tc>
          <w:tcPr>
            <w:tcW w:w="4680" w:type="dxa"/>
          </w:tcPr>
          <w:p w14:paraId="64ADB731" w14:textId="77777777" w:rsidR="00DE647F" w:rsidRDefault="00DE647F" w:rsidP="00425A1C">
            <w:r w:rsidRPr="56C4290E">
              <w:rPr>
                <w:szCs w:val="18"/>
              </w:rPr>
              <w:t>0.1</w:t>
            </w:r>
          </w:p>
        </w:tc>
      </w:tr>
      <w:tr w:rsidR="00DE647F" w14:paraId="105EB71F" w14:textId="77777777" w:rsidTr="00425A1C">
        <w:tc>
          <w:tcPr>
            <w:tcW w:w="4680" w:type="dxa"/>
          </w:tcPr>
          <w:p w14:paraId="4A7C907E" w14:textId="77777777" w:rsidR="00DE647F" w:rsidRDefault="00DE647F" w:rsidP="00425A1C">
            <w:pPr>
              <w:rPr>
                <w:szCs w:val="18"/>
              </w:rPr>
            </w:pPr>
            <w:r w:rsidRPr="56C4290E">
              <w:rPr>
                <w:szCs w:val="18"/>
              </w:rPr>
              <w:t>Last Epoch Information</w:t>
            </w:r>
          </w:p>
        </w:tc>
        <w:tc>
          <w:tcPr>
            <w:tcW w:w="4680" w:type="dxa"/>
          </w:tcPr>
          <w:p w14:paraId="27C01E7F" w14:textId="77777777" w:rsidR="00DE647F" w:rsidRDefault="00DE647F" w:rsidP="00425A1C">
            <w:pPr>
              <w:spacing w:after="160" w:line="259" w:lineRule="auto"/>
              <w:rPr>
                <w:rFonts w:ascii="Calibri" w:eastAsia="Calibri" w:hAnsi="Calibri" w:cs="Calibri"/>
                <w:szCs w:val="18"/>
              </w:rPr>
            </w:pPr>
            <w:r w:rsidRPr="56C4290E">
              <w:rPr>
                <w:rFonts w:ascii="Calibri" w:eastAsia="Calibri" w:hAnsi="Calibri" w:cs="Calibri"/>
                <w:szCs w:val="18"/>
              </w:rPr>
              <w:t>Epoch 296: | Train Loss: 1.04244 | Val Loss: 1.12140 | Train Acc: 80.000| Val Acc: 48.077</w:t>
            </w:r>
          </w:p>
        </w:tc>
      </w:tr>
      <w:tr w:rsidR="00DE647F" w14:paraId="593DF5DC" w14:textId="77777777" w:rsidTr="00425A1C">
        <w:tc>
          <w:tcPr>
            <w:tcW w:w="4680" w:type="dxa"/>
          </w:tcPr>
          <w:p w14:paraId="1CA3D098" w14:textId="77777777" w:rsidR="00DE647F" w:rsidRDefault="00DE647F" w:rsidP="00425A1C">
            <w:pPr>
              <w:rPr>
                <w:szCs w:val="18"/>
              </w:rPr>
            </w:pPr>
            <w:r w:rsidRPr="56C4290E">
              <w:rPr>
                <w:szCs w:val="18"/>
              </w:rPr>
              <w:t>Test Accuracy</w:t>
            </w:r>
          </w:p>
        </w:tc>
        <w:tc>
          <w:tcPr>
            <w:tcW w:w="4680" w:type="dxa"/>
          </w:tcPr>
          <w:p w14:paraId="538610C3" w14:textId="77777777" w:rsidR="00DE647F" w:rsidRDefault="00DE647F" w:rsidP="00425A1C">
            <w:pPr>
              <w:spacing w:line="259" w:lineRule="auto"/>
              <w:rPr>
                <w:rFonts w:ascii="Calibri" w:eastAsia="Calibri" w:hAnsi="Calibri" w:cs="Calibri"/>
                <w:szCs w:val="18"/>
              </w:rPr>
            </w:pPr>
            <w:r w:rsidRPr="56C4290E">
              <w:rPr>
                <w:rFonts w:ascii="Calibri" w:eastAsia="Calibri" w:hAnsi="Calibri" w:cs="Calibri"/>
                <w:szCs w:val="18"/>
              </w:rPr>
              <w:t>52%</w:t>
            </w:r>
          </w:p>
        </w:tc>
      </w:tr>
    </w:tbl>
    <w:p w14:paraId="390DDDC7" w14:textId="77777777" w:rsidR="00DE647F" w:rsidRDefault="00DE647F" w:rsidP="00DE647F"/>
    <w:p w14:paraId="6401E180" w14:textId="77777777" w:rsidR="00DE647F" w:rsidRDefault="00DE647F" w:rsidP="00DE647F">
      <w:pPr>
        <w:rPr>
          <w:rFonts w:ascii="Calibri" w:eastAsia="Calibri" w:hAnsi="Calibri" w:cs="Calibri"/>
        </w:rPr>
      </w:pPr>
      <w:r w:rsidRPr="56C4290E">
        <w:rPr>
          <w:rFonts w:ascii="Calibri" w:eastAsia="Calibri" w:hAnsi="Calibri" w:cs="Calibri"/>
        </w:rPr>
        <w:t>Output table screen shot:</w:t>
      </w:r>
    </w:p>
    <w:p w14:paraId="3734CCE8" w14:textId="77777777" w:rsidR="00DE647F" w:rsidRDefault="00DE647F" w:rsidP="00DE647F">
      <w:r>
        <w:rPr>
          <w:noProof/>
        </w:rPr>
        <w:drawing>
          <wp:inline distT="0" distB="0" distL="0" distR="0" wp14:anchorId="3EAE6ACE" wp14:editId="44443714">
            <wp:extent cx="4572000" cy="2257425"/>
            <wp:effectExtent l="0" t="0" r="0" b="0"/>
            <wp:docPr id="554437455" name="Picture 554437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437455"/>
                    <pic:cNvPicPr/>
                  </pic:nvPicPr>
                  <pic:blipFill>
                    <a:blip r:embed="rId57">
                      <a:extLst>
                        <a:ext uri="{28A0092B-C50C-407E-A947-70E740481C1C}">
                          <a14:useLocalDpi xmlns:a14="http://schemas.microsoft.com/office/drawing/2010/main" val="0"/>
                        </a:ext>
                      </a:extLst>
                    </a:blip>
                    <a:stretch>
                      <a:fillRect/>
                    </a:stretch>
                  </pic:blipFill>
                  <pic:spPr>
                    <a:xfrm>
                      <a:off x="0" y="0"/>
                      <a:ext cx="4572000" cy="2257425"/>
                    </a:xfrm>
                    <a:prstGeom prst="rect">
                      <a:avLst/>
                    </a:prstGeom>
                  </pic:spPr>
                </pic:pic>
              </a:graphicData>
            </a:graphic>
          </wp:inline>
        </w:drawing>
      </w:r>
    </w:p>
    <w:p w14:paraId="7FA5BF36" w14:textId="77777777" w:rsidR="00DE647F" w:rsidRDefault="00DE647F" w:rsidP="00DE647F"/>
    <w:p w14:paraId="14A58024" w14:textId="77777777" w:rsidR="00DE647F" w:rsidRDefault="00DE647F" w:rsidP="00DE647F">
      <w:r>
        <w:rPr>
          <w:noProof/>
        </w:rPr>
        <w:drawing>
          <wp:inline distT="0" distB="0" distL="0" distR="0" wp14:anchorId="0801D6BB" wp14:editId="49977CF4">
            <wp:extent cx="6270635" cy="2361537"/>
            <wp:effectExtent l="0" t="0" r="0" b="1270"/>
            <wp:docPr id="122194064" name="Picture 122194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194064"/>
                    <pic:cNvPicPr/>
                  </pic:nvPicPr>
                  <pic:blipFill>
                    <a:blip r:embed="rId58">
                      <a:extLst>
                        <a:ext uri="{28A0092B-C50C-407E-A947-70E740481C1C}">
                          <a14:useLocalDpi xmlns:a14="http://schemas.microsoft.com/office/drawing/2010/main" val="0"/>
                        </a:ext>
                      </a:extLst>
                    </a:blip>
                    <a:stretch>
                      <a:fillRect/>
                    </a:stretch>
                  </pic:blipFill>
                  <pic:spPr>
                    <a:xfrm>
                      <a:off x="0" y="0"/>
                      <a:ext cx="6329410" cy="2383672"/>
                    </a:xfrm>
                    <a:prstGeom prst="rect">
                      <a:avLst/>
                    </a:prstGeom>
                  </pic:spPr>
                </pic:pic>
              </a:graphicData>
            </a:graphic>
          </wp:inline>
        </w:drawing>
      </w:r>
    </w:p>
    <w:p w14:paraId="2C31B2EE" w14:textId="77777777" w:rsidR="00DE647F" w:rsidRDefault="00DE647F" w:rsidP="00DE647F">
      <w:r>
        <w:t>Appendix AC</w:t>
      </w:r>
    </w:p>
    <w:tbl>
      <w:tblPr>
        <w:tblStyle w:val="TableGrid"/>
        <w:tblW w:w="0" w:type="auto"/>
        <w:tblLayout w:type="fixed"/>
        <w:tblLook w:val="04A0" w:firstRow="1" w:lastRow="0" w:firstColumn="1" w:lastColumn="0" w:noHBand="0" w:noVBand="1"/>
      </w:tblPr>
      <w:tblGrid>
        <w:gridCol w:w="4680"/>
        <w:gridCol w:w="4680"/>
      </w:tblGrid>
      <w:tr w:rsidR="00DE647F" w14:paraId="604C6DBF" w14:textId="77777777" w:rsidTr="00425A1C">
        <w:tc>
          <w:tcPr>
            <w:tcW w:w="4680" w:type="dxa"/>
          </w:tcPr>
          <w:p w14:paraId="09AA23BD" w14:textId="77777777" w:rsidR="00DE647F" w:rsidRDefault="00DE647F" w:rsidP="00425A1C">
            <w:r w:rsidRPr="56C4290E">
              <w:rPr>
                <w:szCs w:val="18"/>
              </w:rPr>
              <w:t>Activation Function</w:t>
            </w:r>
          </w:p>
        </w:tc>
        <w:tc>
          <w:tcPr>
            <w:tcW w:w="4680" w:type="dxa"/>
          </w:tcPr>
          <w:p w14:paraId="5F29C3E1" w14:textId="77777777" w:rsidR="00DE647F" w:rsidRDefault="00DE647F" w:rsidP="00425A1C">
            <w:proofErr w:type="spellStart"/>
            <w:r w:rsidRPr="56C4290E">
              <w:rPr>
                <w:szCs w:val="18"/>
              </w:rPr>
              <w:t>ReLU</w:t>
            </w:r>
            <w:proofErr w:type="spellEnd"/>
          </w:p>
        </w:tc>
      </w:tr>
      <w:tr w:rsidR="00DE647F" w14:paraId="6EEC84A1" w14:textId="77777777" w:rsidTr="00425A1C">
        <w:tc>
          <w:tcPr>
            <w:tcW w:w="4680" w:type="dxa"/>
          </w:tcPr>
          <w:p w14:paraId="6F1B1E83" w14:textId="77777777" w:rsidR="00DE647F" w:rsidRDefault="00DE647F" w:rsidP="00425A1C">
            <w:r w:rsidRPr="56C4290E">
              <w:rPr>
                <w:szCs w:val="18"/>
              </w:rPr>
              <w:t>Loss Function</w:t>
            </w:r>
          </w:p>
        </w:tc>
        <w:tc>
          <w:tcPr>
            <w:tcW w:w="4680" w:type="dxa"/>
          </w:tcPr>
          <w:p w14:paraId="7E6E7787" w14:textId="77777777" w:rsidR="00DE647F" w:rsidRDefault="00DE647F" w:rsidP="00425A1C">
            <w:r w:rsidRPr="56C4290E">
              <w:rPr>
                <w:szCs w:val="18"/>
              </w:rPr>
              <w:t>Cross Entropy Loss</w:t>
            </w:r>
          </w:p>
        </w:tc>
      </w:tr>
      <w:tr w:rsidR="00DE647F" w14:paraId="0E9F3387" w14:textId="77777777" w:rsidTr="00425A1C">
        <w:tc>
          <w:tcPr>
            <w:tcW w:w="4680" w:type="dxa"/>
          </w:tcPr>
          <w:p w14:paraId="02A907CF" w14:textId="77777777" w:rsidR="00DE647F" w:rsidRDefault="00DE647F" w:rsidP="00425A1C">
            <w:r w:rsidRPr="56C4290E">
              <w:rPr>
                <w:szCs w:val="18"/>
              </w:rPr>
              <w:lastRenderedPageBreak/>
              <w:t>Optimizer</w:t>
            </w:r>
          </w:p>
        </w:tc>
        <w:tc>
          <w:tcPr>
            <w:tcW w:w="4680" w:type="dxa"/>
          </w:tcPr>
          <w:p w14:paraId="299D324B" w14:textId="77777777" w:rsidR="00DE647F" w:rsidRDefault="00DE647F" w:rsidP="00425A1C">
            <w:pPr>
              <w:rPr>
                <w:szCs w:val="18"/>
              </w:rPr>
            </w:pPr>
            <w:r w:rsidRPr="56C4290E">
              <w:rPr>
                <w:szCs w:val="18"/>
              </w:rPr>
              <w:t>SGD, weight decay = 0.001</w:t>
            </w:r>
          </w:p>
        </w:tc>
      </w:tr>
      <w:tr w:rsidR="00DE647F" w14:paraId="20C0F8C4" w14:textId="77777777" w:rsidTr="00425A1C">
        <w:tc>
          <w:tcPr>
            <w:tcW w:w="4680" w:type="dxa"/>
          </w:tcPr>
          <w:p w14:paraId="0C888914" w14:textId="77777777" w:rsidR="00DE647F" w:rsidRDefault="00DE647F" w:rsidP="00425A1C">
            <w:r w:rsidRPr="56C4290E">
              <w:rPr>
                <w:szCs w:val="18"/>
              </w:rPr>
              <w:t>Training Epochs</w:t>
            </w:r>
          </w:p>
        </w:tc>
        <w:tc>
          <w:tcPr>
            <w:tcW w:w="4680" w:type="dxa"/>
          </w:tcPr>
          <w:p w14:paraId="6CFF7F3B" w14:textId="77777777" w:rsidR="00DE647F" w:rsidRDefault="00DE647F" w:rsidP="00425A1C">
            <w:r w:rsidRPr="56C4290E">
              <w:rPr>
                <w:szCs w:val="18"/>
              </w:rPr>
              <w:t>10000</w:t>
            </w:r>
          </w:p>
        </w:tc>
      </w:tr>
      <w:tr w:rsidR="00DE647F" w14:paraId="00337780" w14:textId="77777777" w:rsidTr="00425A1C">
        <w:tc>
          <w:tcPr>
            <w:tcW w:w="4680" w:type="dxa"/>
          </w:tcPr>
          <w:p w14:paraId="26143446" w14:textId="77777777" w:rsidR="00DE647F" w:rsidRDefault="00DE647F" w:rsidP="00425A1C">
            <w:r w:rsidRPr="56C4290E">
              <w:rPr>
                <w:szCs w:val="18"/>
              </w:rPr>
              <w:t>Batch Size</w:t>
            </w:r>
          </w:p>
        </w:tc>
        <w:tc>
          <w:tcPr>
            <w:tcW w:w="4680" w:type="dxa"/>
          </w:tcPr>
          <w:p w14:paraId="70261654" w14:textId="77777777" w:rsidR="00DE647F" w:rsidRDefault="00DE647F" w:rsidP="00425A1C">
            <w:r w:rsidRPr="56C4290E">
              <w:rPr>
                <w:szCs w:val="18"/>
              </w:rPr>
              <w:t>32</w:t>
            </w:r>
          </w:p>
        </w:tc>
      </w:tr>
      <w:tr w:rsidR="00DE647F" w14:paraId="3F0B2C64" w14:textId="77777777" w:rsidTr="00425A1C">
        <w:tc>
          <w:tcPr>
            <w:tcW w:w="4680" w:type="dxa"/>
          </w:tcPr>
          <w:p w14:paraId="517C1B07" w14:textId="77777777" w:rsidR="00DE647F" w:rsidRDefault="00DE647F" w:rsidP="00425A1C">
            <w:r w:rsidRPr="56C4290E">
              <w:rPr>
                <w:szCs w:val="18"/>
              </w:rPr>
              <w:t>Learning Rate</w:t>
            </w:r>
          </w:p>
        </w:tc>
        <w:tc>
          <w:tcPr>
            <w:tcW w:w="4680" w:type="dxa"/>
          </w:tcPr>
          <w:p w14:paraId="2125B7DC" w14:textId="77777777" w:rsidR="00DE647F" w:rsidRDefault="00DE647F" w:rsidP="00425A1C">
            <w:r w:rsidRPr="56C4290E">
              <w:rPr>
                <w:szCs w:val="18"/>
              </w:rPr>
              <w:t>0.007</w:t>
            </w:r>
          </w:p>
        </w:tc>
      </w:tr>
      <w:tr w:rsidR="00DE647F" w14:paraId="3D4FBBD0" w14:textId="77777777" w:rsidTr="00425A1C">
        <w:tc>
          <w:tcPr>
            <w:tcW w:w="4680" w:type="dxa"/>
          </w:tcPr>
          <w:p w14:paraId="2AB2DE62" w14:textId="77777777" w:rsidR="00DE647F" w:rsidRDefault="00DE647F" w:rsidP="00425A1C">
            <w:r w:rsidRPr="56C4290E">
              <w:rPr>
                <w:szCs w:val="18"/>
              </w:rPr>
              <w:t>Number of Hidden Layers</w:t>
            </w:r>
          </w:p>
        </w:tc>
        <w:tc>
          <w:tcPr>
            <w:tcW w:w="4680" w:type="dxa"/>
          </w:tcPr>
          <w:p w14:paraId="2B0A1837" w14:textId="77777777" w:rsidR="00DE647F" w:rsidRDefault="00DE647F" w:rsidP="00425A1C">
            <w:r w:rsidRPr="56C4290E">
              <w:rPr>
                <w:szCs w:val="18"/>
              </w:rPr>
              <w:t>1</w:t>
            </w:r>
          </w:p>
        </w:tc>
      </w:tr>
      <w:tr w:rsidR="00DE647F" w14:paraId="1496B491" w14:textId="77777777" w:rsidTr="00425A1C">
        <w:tc>
          <w:tcPr>
            <w:tcW w:w="4680" w:type="dxa"/>
          </w:tcPr>
          <w:p w14:paraId="36E4FF7E" w14:textId="77777777" w:rsidR="00DE647F" w:rsidRDefault="00DE647F" w:rsidP="00425A1C">
            <w:r w:rsidRPr="56C4290E">
              <w:rPr>
                <w:szCs w:val="18"/>
              </w:rPr>
              <w:t>Hidden Layers: Inputs and Outputs</w:t>
            </w:r>
          </w:p>
        </w:tc>
        <w:tc>
          <w:tcPr>
            <w:tcW w:w="4680" w:type="dxa"/>
          </w:tcPr>
          <w:p w14:paraId="0A2A51F4" w14:textId="77777777" w:rsidR="00DE647F" w:rsidRDefault="00DE647F" w:rsidP="00425A1C">
            <w:r w:rsidRPr="56C4290E">
              <w:rPr>
                <w:szCs w:val="18"/>
              </w:rPr>
              <w:t>1: (512) =&gt; (256)</w:t>
            </w:r>
          </w:p>
        </w:tc>
      </w:tr>
      <w:tr w:rsidR="00DE647F" w14:paraId="72EE8A96" w14:textId="77777777" w:rsidTr="00425A1C">
        <w:tc>
          <w:tcPr>
            <w:tcW w:w="4680" w:type="dxa"/>
          </w:tcPr>
          <w:p w14:paraId="7499D79E" w14:textId="77777777" w:rsidR="00DE647F" w:rsidRDefault="00DE647F" w:rsidP="00425A1C">
            <w:r w:rsidRPr="56C4290E">
              <w:rPr>
                <w:szCs w:val="18"/>
              </w:rPr>
              <w:t>Batch Normalization</w:t>
            </w:r>
          </w:p>
        </w:tc>
        <w:tc>
          <w:tcPr>
            <w:tcW w:w="4680" w:type="dxa"/>
          </w:tcPr>
          <w:p w14:paraId="4CF1CA66" w14:textId="77777777" w:rsidR="00DE647F" w:rsidRDefault="00DE647F" w:rsidP="00425A1C">
            <w:r w:rsidRPr="56C4290E">
              <w:rPr>
                <w:szCs w:val="18"/>
              </w:rPr>
              <w:t>-</w:t>
            </w:r>
          </w:p>
        </w:tc>
      </w:tr>
      <w:tr w:rsidR="00DE647F" w14:paraId="2C154B3A" w14:textId="77777777" w:rsidTr="00425A1C">
        <w:tc>
          <w:tcPr>
            <w:tcW w:w="4680" w:type="dxa"/>
          </w:tcPr>
          <w:p w14:paraId="44478D09" w14:textId="77777777" w:rsidR="00DE647F" w:rsidRDefault="00DE647F" w:rsidP="00425A1C">
            <w:r w:rsidRPr="56C4290E">
              <w:rPr>
                <w:szCs w:val="18"/>
              </w:rPr>
              <w:t>Early Stopping Patience</w:t>
            </w:r>
          </w:p>
        </w:tc>
        <w:tc>
          <w:tcPr>
            <w:tcW w:w="4680" w:type="dxa"/>
          </w:tcPr>
          <w:p w14:paraId="07FA6585" w14:textId="77777777" w:rsidR="00DE647F" w:rsidRDefault="00DE647F" w:rsidP="00425A1C">
            <w:r w:rsidRPr="56C4290E">
              <w:rPr>
                <w:szCs w:val="18"/>
              </w:rPr>
              <w:t>100</w:t>
            </w:r>
          </w:p>
        </w:tc>
      </w:tr>
      <w:tr w:rsidR="00DE647F" w14:paraId="4F7BCD16" w14:textId="77777777" w:rsidTr="00425A1C">
        <w:tc>
          <w:tcPr>
            <w:tcW w:w="4680" w:type="dxa"/>
          </w:tcPr>
          <w:p w14:paraId="47F3B47B" w14:textId="77777777" w:rsidR="00DE647F" w:rsidRDefault="00DE647F" w:rsidP="00425A1C">
            <w:r w:rsidRPr="56C4290E">
              <w:rPr>
                <w:szCs w:val="18"/>
              </w:rPr>
              <w:t>Drop Out Rate</w:t>
            </w:r>
          </w:p>
        </w:tc>
        <w:tc>
          <w:tcPr>
            <w:tcW w:w="4680" w:type="dxa"/>
          </w:tcPr>
          <w:p w14:paraId="6B5FA64D" w14:textId="77777777" w:rsidR="00DE647F" w:rsidRDefault="00DE647F" w:rsidP="00425A1C">
            <w:r w:rsidRPr="56C4290E">
              <w:rPr>
                <w:szCs w:val="18"/>
              </w:rPr>
              <w:t>0.1</w:t>
            </w:r>
          </w:p>
        </w:tc>
      </w:tr>
      <w:tr w:rsidR="00DE647F" w14:paraId="73BAA85C" w14:textId="77777777" w:rsidTr="00425A1C">
        <w:tc>
          <w:tcPr>
            <w:tcW w:w="4680" w:type="dxa"/>
          </w:tcPr>
          <w:p w14:paraId="5B779B3C" w14:textId="77777777" w:rsidR="00DE647F" w:rsidRDefault="00DE647F" w:rsidP="00425A1C">
            <w:pPr>
              <w:rPr>
                <w:szCs w:val="18"/>
              </w:rPr>
            </w:pPr>
            <w:r w:rsidRPr="56C4290E">
              <w:rPr>
                <w:szCs w:val="18"/>
              </w:rPr>
              <w:t>Last Epoch Information</w:t>
            </w:r>
          </w:p>
        </w:tc>
        <w:tc>
          <w:tcPr>
            <w:tcW w:w="4680" w:type="dxa"/>
          </w:tcPr>
          <w:p w14:paraId="168B2943" w14:textId="77777777" w:rsidR="00DE647F" w:rsidRDefault="00DE647F" w:rsidP="00425A1C">
            <w:pPr>
              <w:spacing w:after="160" w:line="259" w:lineRule="auto"/>
              <w:rPr>
                <w:rFonts w:ascii="Calibri" w:eastAsia="Calibri" w:hAnsi="Calibri" w:cs="Calibri"/>
                <w:szCs w:val="18"/>
              </w:rPr>
            </w:pPr>
            <w:r w:rsidRPr="56C4290E">
              <w:rPr>
                <w:rFonts w:ascii="Calibri" w:eastAsia="Calibri" w:hAnsi="Calibri" w:cs="Calibri"/>
                <w:szCs w:val="18"/>
              </w:rPr>
              <w:t>Epoch 384: | Train Loss: 0.88907 | Val Loss: 1.16580 | Train Acc: 100.000| Val Acc: 50.000</w:t>
            </w:r>
          </w:p>
        </w:tc>
      </w:tr>
      <w:tr w:rsidR="00DE647F" w14:paraId="5A57E0B0" w14:textId="77777777" w:rsidTr="00425A1C">
        <w:tc>
          <w:tcPr>
            <w:tcW w:w="4680" w:type="dxa"/>
          </w:tcPr>
          <w:p w14:paraId="5AD9B407" w14:textId="77777777" w:rsidR="00DE647F" w:rsidRDefault="00DE647F" w:rsidP="00425A1C">
            <w:pPr>
              <w:rPr>
                <w:szCs w:val="18"/>
              </w:rPr>
            </w:pPr>
            <w:r w:rsidRPr="56C4290E">
              <w:rPr>
                <w:szCs w:val="18"/>
              </w:rPr>
              <w:t>Test Accuracy</w:t>
            </w:r>
          </w:p>
        </w:tc>
        <w:tc>
          <w:tcPr>
            <w:tcW w:w="4680" w:type="dxa"/>
          </w:tcPr>
          <w:p w14:paraId="6CDC4BE1" w14:textId="77777777" w:rsidR="00DE647F" w:rsidRDefault="00DE647F" w:rsidP="00425A1C">
            <w:pPr>
              <w:spacing w:line="259" w:lineRule="auto"/>
              <w:rPr>
                <w:rFonts w:ascii="Calibri" w:eastAsia="Calibri" w:hAnsi="Calibri" w:cs="Calibri"/>
                <w:szCs w:val="18"/>
              </w:rPr>
            </w:pPr>
            <w:r w:rsidRPr="56C4290E">
              <w:rPr>
                <w:rFonts w:ascii="Calibri" w:eastAsia="Calibri" w:hAnsi="Calibri" w:cs="Calibri"/>
                <w:szCs w:val="18"/>
              </w:rPr>
              <w:t>47%</w:t>
            </w:r>
          </w:p>
        </w:tc>
      </w:tr>
    </w:tbl>
    <w:p w14:paraId="785393C7" w14:textId="77777777" w:rsidR="00DE647F" w:rsidRDefault="00DE647F" w:rsidP="00DE647F">
      <w:pPr>
        <w:rPr>
          <w:rFonts w:ascii="Calibri" w:eastAsia="Calibri" w:hAnsi="Calibri" w:cs="Calibri"/>
        </w:rPr>
      </w:pPr>
    </w:p>
    <w:p w14:paraId="39594350" w14:textId="77777777" w:rsidR="00DE647F" w:rsidRDefault="00DE647F" w:rsidP="00DE647F">
      <w:pPr>
        <w:rPr>
          <w:rFonts w:ascii="Calibri" w:eastAsia="Calibri" w:hAnsi="Calibri" w:cs="Calibri"/>
        </w:rPr>
      </w:pPr>
      <w:r w:rsidRPr="56C4290E">
        <w:rPr>
          <w:rFonts w:ascii="Calibri" w:eastAsia="Calibri" w:hAnsi="Calibri" w:cs="Calibri"/>
        </w:rPr>
        <w:t>Output table screen shot:</w:t>
      </w:r>
    </w:p>
    <w:p w14:paraId="30781E05" w14:textId="77777777" w:rsidR="00DE647F" w:rsidRDefault="00DE647F" w:rsidP="00DE647F">
      <w:r>
        <w:rPr>
          <w:noProof/>
        </w:rPr>
        <w:drawing>
          <wp:inline distT="0" distB="0" distL="0" distR="0" wp14:anchorId="53A17F3F" wp14:editId="759B6F39">
            <wp:extent cx="4829175" cy="2390775"/>
            <wp:effectExtent l="0" t="0" r="0" b="0"/>
            <wp:docPr id="87030275" name="Picture 87030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30275"/>
                    <pic:cNvPicPr/>
                  </pic:nvPicPr>
                  <pic:blipFill>
                    <a:blip r:embed="rId59">
                      <a:extLst>
                        <a:ext uri="{28A0092B-C50C-407E-A947-70E740481C1C}">
                          <a14:useLocalDpi xmlns:a14="http://schemas.microsoft.com/office/drawing/2010/main" val="0"/>
                        </a:ext>
                      </a:extLst>
                    </a:blip>
                    <a:stretch>
                      <a:fillRect/>
                    </a:stretch>
                  </pic:blipFill>
                  <pic:spPr>
                    <a:xfrm>
                      <a:off x="0" y="0"/>
                      <a:ext cx="4829175" cy="2390775"/>
                    </a:xfrm>
                    <a:prstGeom prst="rect">
                      <a:avLst/>
                    </a:prstGeom>
                  </pic:spPr>
                </pic:pic>
              </a:graphicData>
            </a:graphic>
          </wp:inline>
        </w:drawing>
      </w:r>
    </w:p>
    <w:p w14:paraId="0B246403" w14:textId="77777777" w:rsidR="00DE647F" w:rsidRDefault="00DE647F" w:rsidP="00DE647F">
      <w:r>
        <w:rPr>
          <w:noProof/>
        </w:rPr>
        <w:drawing>
          <wp:inline distT="0" distB="0" distL="0" distR="0" wp14:anchorId="6706C7A7" wp14:editId="0A264BE1">
            <wp:extent cx="6410324" cy="2393599"/>
            <wp:effectExtent l="0" t="0" r="0" b="0"/>
            <wp:docPr id="1819877548" name="Picture 1819877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9877548"/>
                    <pic:cNvPicPr/>
                  </pic:nvPicPr>
                  <pic:blipFill>
                    <a:blip r:embed="rId60">
                      <a:extLst>
                        <a:ext uri="{28A0092B-C50C-407E-A947-70E740481C1C}">
                          <a14:useLocalDpi xmlns:a14="http://schemas.microsoft.com/office/drawing/2010/main" val="0"/>
                        </a:ext>
                      </a:extLst>
                    </a:blip>
                    <a:stretch>
                      <a:fillRect/>
                    </a:stretch>
                  </pic:blipFill>
                  <pic:spPr>
                    <a:xfrm>
                      <a:off x="0" y="0"/>
                      <a:ext cx="6410324" cy="2393599"/>
                    </a:xfrm>
                    <a:prstGeom prst="rect">
                      <a:avLst/>
                    </a:prstGeom>
                  </pic:spPr>
                </pic:pic>
              </a:graphicData>
            </a:graphic>
          </wp:inline>
        </w:drawing>
      </w:r>
    </w:p>
    <w:p w14:paraId="0E1D716D" w14:textId="77777777" w:rsidR="00DE647F" w:rsidRDefault="00DE647F" w:rsidP="00DE647F">
      <w:r>
        <w:t>Appendix AD</w:t>
      </w:r>
    </w:p>
    <w:tbl>
      <w:tblPr>
        <w:tblStyle w:val="TableGrid"/>
        <w:tblW w:w="0" w:type="auto"/>
        <w:tblLayout w:type="fixed"/>
        <w:tblLook w:val="04A0" w:firstRow="1" w:lastRow="0" w:firstColumn="1" w:lastColumn="0" w:noHBand="0" w:noVBand="1"/>
      </w:tblPr>
      <w:tblGrid>
        <w:gridCol w:w="4680"/>
        <w:gridCol w:w="4680"/>
      </w:tblGrid>
      <w:tr w:rsidR="00DE647F" w14:paraId="63A6AFB1" w14:textId="77777777" w:rsidTr="00425A1C">
        <w:tc>
          <w:tcPr>
            <w:tcW w:w="4680" w:type="dxa"/>
          </w:tcPr>
          <w:p w14:paraId="1A952E21" w14:textId="77777777" w:rsidR="00DE647F" w:rsidRDefault="00DE647F" w:rsidP="00425A1C">
            <w:r w:rsidRPr="56C4290E">
              <w:rPr>
                <w:szCs w:val="18"/>
              </w:rPr>
              <w:t>Activation Function</w:t>
            </w:r>
          </w:p>
        </w:tc>
        <w:tc>
          <w:tcPr>
            <w:tcW w:w="4680" w:type="dxa"/>
          </w:tcPr>
          <w:p w14:paraId="68175F0F" w14:textId="77777777" w:rsidR="00DE647F" w:rsidRDefault="00DE647F" w:rsidP="00425A1C">
            <w:pPr>
              <w:rPr>
                <w:szCs w:val="18"/>
              </w:rPr>
            </w:pPr>
            <w:proofErr w:type="spellStart"/>
            <w:r w:rsidRPr="56C4290E">
              <w:rPr>
                <w:szCs w:val="18"/>
              </w:rPr>
              <w:t>LeakyReLU</w:t>
            </w:r>
            <w:proofErr w:type="spellEnd"/>
          </w:p>
        </w:tc>
      </w:tr>
      <w:tr w:rsidR="00DE647F" w14:paraId="11BB3D91" w14:textId="77777777" w:rsidTr="00425A1C">
        <w:tc>
          <w:tcPr>
            <w:tcW w:w="4680" w:type="dxa"/>
          </w:tcPr>
          <w:p w14:paraId="0CAF1310" w14:textId="77777777" w:rsidR="00DE647F" w:rsidRDefault="00DE647F" w:rsidP="00425A1C">
            <w:r w:rsidRPr="56C4290E">
              <w:rPr>
                <w:szCs w:val="18"/>
              </w:rPr>
              <w:t>Loss Function</w:t>
            </w:r>
          </w:p>
        </w:tc>
        <w:tc>
          <w:tcPr>
            <w:tcW w:w="4680" w:type="dxa"/>
          </w:tcPr>
          <w:p w14:paraId="337B06A9" w14:textId="77777777" w:rsidR="00DE647F" w:rsidRDefault="00DE647F" w:rsidP="00425A1C">
            <w:r w:rsidRPr="56C4290E">
              <w:rPr>
                <w:szCs w:val="18"/>
              </w:rPr>
              <w:t>Cross Entropy Loss</w:t>
            </w:r>
          </w:p>
        </w:tc>
      </w:tr>
      <w:tr w:rsidR="00DE647F" w14:paraId="7684D379" w14:textId="77777777" w:rsidTr="00425A1C">
        <w:tc>
          <w:tcPr>
            <w:tcW w:w="4680" w:type="dxa"/>
          </w:tcPr>
          <w:p w14:paraId="573591AE" w14:textId="77777777" w:rsidR="00DE647F" w:rsidRDefault="00DE647F" w:rsidP="00425A1C">
            <w:r w:rsidRPr="56C4290E">
              <w:rPr>
                <w:szCs w:val="18"/>
              </w:rPr>
              <w:t>Optimizer</w:t>
            </w:r>
          </w:p>
        </w:tc>
        <w:tc>
          <w:tcPr>
            <w:tcW w:w="4680" w:type="dxa"/>
          </w:tcPr>
          <w:p w14:paraId="3D22AE48" w14:textId="77777777" w:rsidR="00DE647F" w:rsidRDefault="00DE647F" w:rsidP="00425A1C">
            <w:pPr>
              <w:rPr>
                <w:szCs w:val="18"/>
              </w:rPr>
            </w:pPr>
            <w:r w:rsidRPr="56C4290E">
              <w:rPr>
                <w:szCs w:val="18"/>
              </w:rPr>
              <w:t>SGD, weight decay = 0.001</w:t>
            </w:r>
          </w:p>
        </w:tc>
      </w:tr>
      <w:tr w:rsidR="00DE647F" w14:paraId="735553CF" w14:textId="77777777" w:rsidTr="00425A1C">
        <w:tc>
          <w:tcPr>
            <w:tcW w:w="4680" w:type="dxa"/>
          </w:tcPr>
          <w:p w14:paraId="60B1C88F" w14:textId="77777777" w:rsidR="00DE647F" w:rsidRDefault="00DE647F" w:rsidP="00425A1C">
            <w:r w:rsidRPr="56C4290E">
              <w:rPr>
                <w:szCs w:val="18"/>
              </w:rPr>
              <w:t>Training Epochs</w:t>
            </w:r>
          </w:p>
        </w:tc>
        <w:tc>
          <w:tcPr>
            <w:tcW w:w="4680" w:type="dxa"/>
          </w:tcPr>
          <w:p w14:paraId="1F67FCAE" w14:textId="77777777" w:rsidR="00DE647F" w:rsidRDefault="00DE647F" w:rsidP="00425A1C">
            <w:r w:rsidRPr="56C4290E">
              <w:rPr>
                <w:szCs w:val="18"/>
              </w:rPr>
              <w:t>10000</w:t>
            </w:r>
          </w:p>
        </w:tc>
      </w:tr>
      <w:tr w:rsidR="00DE647F" w14:paraId="57FCEBF3" w14:textId="77777777" w:rsidTr="00425A1C">
        <w:tc>
          <w:tcPr>
            <w:tcW w:w="4680" w:type="dxa"/>
          </w:tcPr>
          <w:p w14:paraId="2B7D19AC" w14:textId="77777777" w:rsidR="00DE647F" w:rsidRDefault="00DE647F" w:rsidP="00425A1C">
            <w:r w:rsidRPr="56C4290E">
              <w:rPr>
                <w:szCs w:val="18"/>
              </w:rPr>
              <w:t>Batch Size</w:t>
            </w:r>
          </w:p>
        </w:tc>
        <w:tc>
          <w:tcPr>
            <w:tcW w:w="4680" w:type="dxa"/>
          </w:tcPr>
          <w:p w14:paraId="794E9D7E" w14:textId="77777777" w:rsidR="00DE647F" w:rsidRDefault="00DE647F" w:rsidP="00425A1C">
            <w:r w:rsidRPr="56C4290E">
              <w:rPr>
                <w:szCs w:val="18"/>
              </w:rPr>
              <w:t>32</w:t>
            </w:r>
          </w:p>
        </w:tc>
      </w:tr>
      <w:tr w:rsidR="00DE647F" w14:paraId="349F351F" w14:textId="77777777" w:rsidTr="00425A1C">
        <w:tc>
          <w:tcPr>
            <w:tcW w:w="4680" w:type="dxa"/>
          </w:tcPr>
          <w:p w14:paraId="1CF4A8D0" w14:textId="77777777" w:rsidR="00DE647F" w:rsidRDefault="00DE647F" w:rsidP="00425A1C">
            <w:r w:rsidRPr="56C4290E">
              <w:rPr>
                <w:szCs w:val="18"/>
              </w:rPr>
              <w:lastRenderedPageBreak/>
              <w:t>Learning Rate</w:t>
            </w:r>
          </w:p>
        </w:tc>
        <w:tc>
          <w:tcPr>
            <w:tcW w:w="4680" w:type="dxa"/>
          </w:tcPr>
          <w:p w14:paraId="70FCFDBD" w14:textId="77777777" w:rsidR="00DE647F" w:rsidRDefault="00DE647F" w:rsidP="00425A1C">
            <w:r w:rsidRPr="56C4290E">
              <w:rPr>
                <w:szCs w:val="18"/>
              </w:rPr>
              <w:t>0.007</w:t>
            </w:r>
          </w:p>
        </w:tc>
      </w:tr>
      <w:tr w:rsidR="00DE647F" w14:paraId="3CA7468F" w14:textId="77777777" w:rsidTr="00425A1C">
        <w:tc>
          <w:tcPr>
            <w:tcW w:w="4680" w:type="dxa"/>
          </w:tcPr>
          <w:p w14:paraId="5AC5AAAC" w14:textId="77777777" w:rsidR="00DE647F" w:rsidRDefault="00DE647F" w:rsidP="00425A1C">
            <w:r w:rsidRPr="56C4290E">
              <w:rPr>
                <w:szCs w:val="18"/>
              </w:rPr>
              <w:t>Number of Hidden Layers</w:t>
            </w:r>
          </w:p>
        </w:tc>
        <w:tc>
          <w:tcPr>
            <w:tcW w:w="4680" w:type="dxa"/>
          </w:tcPr>
          <w:p w14:paraId="6C315C1A" w14:textId="77777777" w:rsidR="00DE647F" w:rsidRDefault="00DE647F" w:rsidP="00425A1C">
            <w:r w:rsidRPr="56C4290E">
              <w:rPr>
                <w:szCs w:val="18"/>
              </w:rPr>
              <w:t>1</w:t>
            </w:r>
          </w:p>
        </w:tc>
      </w:tr>
      <w:tr w:rsidR="00DE647F" w14:paraId="57358FDF" w14:textId="77777777" w:rsidTr="00425A1C">
        <w:tc>
          <w:tcPr>
            <w:tcW w:w="4680" w:type="dxa"/>
          </w:tcPr>
          <w:p w14:paraId="784AB230" w14:textId="77777777" w:rsidR="00DE647F" w:rsidRDefault="00DE647F" w:rsidP="00425A1C">
            <w:r w:rsidRPr="56C4290E">
              <w:rPr>
                <w:szCs w:val="18"/>
              </w:rPr>
              <w:t>Hidden Layers: Inputs and Outputs</w:t>
            </w:r>
          </w:p>
        </w:tc>
        <w:tc>
          <w:tcPr>
            <w:tcW w:w="4680" w:type="dxa"/>
          </w:tcPr>
          <w:p w14:paraId="64A2DE43" w14:textId="77777777" w:rsidR="00DE647F" w:rsidRDefault="00DE647F" w:rsidP="00425A1C">
            <w:r w:rsidRPr="56C4290E">
              <w:rPr>
                <w:szCs w:val="18"/>
              </w:rPr>
              <w:t>1: (512) =&gt; (256)</w:t>
            </w:r>
          </w:p>
        </w:tc>
      </w:tr>
      <w:tr w:rsidR="00DE647F" w14:paraId="64BEADE8" w14:textId="77777777" w:rsidTr="00425A1C">
        <w:tc>
          <w:tcPr>
            <w:tcW w:w="4680" w:type="dxa"/>
          </w:tcPr>
          <w:p w14:paraId="3CDD4E8E" w14:textId="77777777" w:rsidR="00DE647F" w:rsidRDefault="00DE647F" w:rsidP="00425A1C">
            <w:r w:rsidRPr="56C4290E">
              <w:rPr>
                <w:szCs w:val="18"/>
              </w:rPr>
              <w:t>Batch Normalization</w:t>
            </w:r>
          </w:p>
        </w:tc>
        <w:tc>
          <w:tcPr>
            <w:tcW w:w="4680" w:type="dxa"/>
          </w:tcPr>
          <w:p w14:paraId="111B70AF" w14:textId="77777777" w:rsidR="00DE647F" w:rsidRDefault="00DE647F" w:rsidP="00425A1C">
            <w:r w:rsidRPr="56C4290E">
              <w:rPr>
                <w:szCs w:val="18"/>
              </w:rPr>
              <w:t>-</w:t>
            </w:r>
          </w:p>
        </w:tc>
      </w:tr>
      <w:tr w:rsidR="00DE647F" w14:paraId="2C61F27B" w14:textId="77777777" w:rsidTr="00425A1C">
        <w:tc>
          <w:tcPr>
            <w:tcW w:w="4680" w:type="dxa"/>
          </w:tcPr>
          <w:p w14:paraId="0222904D" w14:textId="77777777" w:rsidR="00DE647F" w:rsidRDefault="00DE647F" w:rsidP="00425A1C">
            <w:r w:rsidRPr="56C4290E">
              <w:rPr>
                <w:szCs w:val="18"/>
              </w:rPr>
              <w:t>Early Stopping Patience</w:t>
            </w:r>
          </w:p>
        </w:tc>
        <w:tc>
          <w:tcPr>
            <w:tcW w:w="4680" w:type="dxa"/>
          </w:tcPr>
          <w:p w14:paraId="0306867C" w14:textId="77777777" w:rsidR="00DE647F" w:rsidRDefault="00DE647F" w:rsidP="00425A1C">
            <w:pPr>
              <w:rPr>
                <w:szCs w:val="18"/>
              </w:rPr>
            </w:pPr>
            <w:r w:rsidRPr="56C4290E">
              <w:rPr>
                <w:szCs w:val="18"/>
              </w:rPr>
              <w:t>20</w:t>
            </w:r>
          </w:p>
        </w:tc>
      </w:tr>
      <w:tr w:rsidR="00DE647F" w14:paraId="3A94DD1C" w14:textId="77777777" w:rsidTr="00425A1C">
        <w:tc>
          <w:tcPr>
            <w:tcW w:w="4680" w:type="dxa"/>
          </w:tcPr>
          <w:p w14:paraId="44A02255" w14:textId="77777777" w:rsidR="00DE647F" w:rsidRDefault="00DE647F" w:rsidP="00425A1C">
            <w:r w:rsidRPr="56C4290E">
              <w:rPr>
                <w:szCs w:val="18"/>
              </w:rPr>
              <w:t>Drop Out Rate</w:t>
            </w:r>
          </w:p>
        </w:tc>
        <w:tc>
          <w:tcPr>
            <w:tcW w:w="4680" w:type="dxa"/>
          </w:tcPr>
          <w:p w14:paraId="4E51FE48" w14:textId="77777777" w:rsidR="00DE647F" w:rsidRDefault="00DE647F" w:rsidP="00425A1C">
            <w:r w:rsidRPr="56C4290E">
              <w:rPr>
                <w:szCs w:val="18"/>
              </w:rPr>
              <w:t>0.1</w:t>
            </w:r>
          </w:p>
        </w:tc>
      </w:tr>
      <w:tr w:rsidR="00DE647F" w14:paraId="6BCC22C7" w14:textId="77777777" w:rsidTr="00425A1C">
        <w:tc>
          <w:tcPr>
            <w:tcW w:w="4680" w:type="dxa"/>
          </w:tcPr>
          <w:p w14:paraId="7BF3438D" w14:textId="77777777" w:rsidR="00DE647F" w:rsidRDefault="00DE647F" w:rsidP="00425A1C">
            <w:pPr>
              <w:rPr>
                <w:szCs w:val="18"/>
              </w:rPr>
            </w:pPr>
            <w:r w:rsidRPr="56C4290E">
              <w:rPr>
                <w:szCs w:val="18"/>
              </w:rPr>
              <w:t>Last Epoch Information</w:t>
            </w:r>
          </w:p>
        </w:tc>
        <w:tc>
          <w:tcPr>
            <w:tcW w:w="4680" w:type="dxa"/>
          </w:tcPr>
          <w:p w14:paraId="3E7363E5" w14:textId="77777777" w:rsidR="00DE647F" w:rsidRDefault="00DE647F" w:rsidP="00425A1C">
            <w:pPr>
              <w:spacing w:after="160" w:line="259" w:lineRule="auto"/>
              <w:rPr>
                <w:rFonts w:ascii="Calibri" w:eastAsia="Calibri" w:hAnsi="Calibri" w:cs="Calibri"/>
                <w:szCs w:val="18"/>
              </w:rPr>
            </w:pPr>
            <w:r w:rsidRPr="56C4290E">
              <w:rPr>
                <w:rFonts w:ascii="Calibri" w:eastAsia="Calibri" w:hAnsi="Calibri" w:cs="Calibri"/>
                <w:szCs w:val="18"/>
              </w:rPr>
              <w:t>Epoch 322: | Train Loss: 1.00613 | Val Loss: 1.17306 | Train Acc: 73.333| Val Acc: 48.077</w:t>
            </w:r>
          </w:p>
        </w:tc>
      </w:tr>
      <w:tr w:rsidR="00DE647F" w14:paraId="795347C8" w14:textId="77777777" w:rsidTr="00425A1C">
        <w:tc>
          <w:tcPr>
            <w:tcW w:w="4680" w:type="dxa"/>
          </w:tcPr>
          <w:p w14:paraId="115F1D4A" w14:textId="77777777" w:rsidR="00DE647F" w:rsidRDefault="00DE647F" w:rsidP="00425A1C">
            <w:pPr>
              <w:rPr>
                <w:szCs w:val="18"/>
              </w:rPr>
            </w:pPr>
            <w:r w:rsidRPr="56C4290E">
              <w:rPr>
                <w:szCs w:val="18"/>
              </w:rPr>
              <w:t>Test Accuracy</w:t>
            </w:r>
          </w:p>
        </w:tc>
        <w:tc>
          <w:tcPr>
            <w:tcW w:w="4680" w:type="dxa"/>
          </w:tcPr>
          <w:p w14:paraId="08F35011" w14:textId="77777777" w:rsidR="00DE647F" w:rsidRDefault="00DE647F" w:rsidP="00425A1C">
            <w:pPr>
              <w:spacing w:line="259" w:lineRule="auto"/>
              <w:rPr>
                <w:rFonts w:ascii="Calibri" w:eastAsia="Calibri" w:hAnsi="Calibri" w:cs="Calibri"/>
                <w:szCs w:val="18"/>
              </w:rPr>
            </w:pPr>
            <w:r w:rsidRPr="56C4290E">
              <w:rPr>
                <w:rFonts w:ascii="Calibri" w:eastAsia="Calibri" w:hAnsi="Calibri" w:cs="Calibri"/>
                <w:szCs w:val="18"/>
              </w:rPr>
              <w:t>45%</w:t>
            </w:r>
          </w:p>
        </w:tc>
      </w:tr>
    </w:tbl>
    <w:p w14:paraId="0AF5B8EC" w14:textId="77777777" w:rsidR="00DE647F" w:rsidRDefault="00DE647F" w:rsidP="00DE647F">
      <w:pPr>
        <w:rPr>
          <w:rFonts w:ascii="Calibri" w:eastAsia="Calibri" w:hAnsi="Calibri" w:cs="Calibri"/>
        </w:rPr>
      </w:pPr>
    </w:p>
    <w:p w14:paraId="0FC3F38E" w14:textId="77777777" w:rsidR="00DE647F" w:rsidRDefault="00DE647F" w:rsidP="00DE647F">
      <w:pPr>
        <w:rPr>
          <w:rFonts w:ascii="Calibri" w:eastAsia="Calibri" w:hAnsi="Calibri" w:cs="Calibri"/>
        </w:rPr>
      </w:pPr>
      <w:r w:rsidRPr="56C4290E">
        <w:rPr>
          <w:rFonts w:ascii="Calibri" w:eastAsia="Calibri" w:hAnsi="Calibri" w:cs="Calibri"/>
        </w:rPr>
        <w:t>Output table screen shot:</w:t>
      </w:r>
    </w:p>
    <w:p w14:paraId="6B633C71" w14:textId="77777777" w:rsidR="00DE647F" w:rsidRDefault="00DE647F" w:rsidP="00DE647F">
      <w:r>
        <w:rPr>
          <w:noProof/>
        </w:rPr>
        <w:drawing>
          <wp:inline distT="0" distB="0" distL="0" distR="0" wp14:anchorId="7A39B407" wp14:editId="12BC60B7">
            <wp:extent cx="4733926" cy="2247900"/>
            <wp:effectExtent l="0" t="0" r="0" b="0"/>
            <wp:docPr id="77561952" name="Picture 7756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61952"/>
                    <pic:cNvPicPr/>
                  </pic:nvPicPr>
                  <pic:blipFill>
                    <a:blip r:embed="rId61">
                      <a:extLst>
                        <a:ext uri="{28A0092B-C50C-407E-A947-70E740481C1C}">
                          <a14:useLocalDpi xmlns:a14="http://schemas.microsoft.com/office/drawing/2010/main" val="0"/>
                        </a:ext>
                      </a:extLst>
                    </a:blip>
                    <a:stretch>
                      <a:fillRect/>
                    </a:stretch>
                  </pic:blipFill>
                  <pic:spPr>
                    <a:xfrm>
                      <a:off x="0" y="0"/>
                      <a:ext cx="4733926" cy="2247900"/>
                    </a:xfrm>
                    <a:prstGeom prst="rect">
                      <a:avLst/>
                    </a:prstGeom>
                  </pic:spPr>
                </pic:pic>
              </a:graphicData>
            </a:graphic>
          </wp:inline>
        </w:drawing>
      </w:r>
    </w:p>
    <w:p w14:paraId="59129B2F" w14:textId="77777777" w:rsidR="00DE647F" w:rsidRDefault="00DE647F" w:rsidP="00DE647F">
      <w:r>
        <w:rPr>
          <w:noProof/>
        </w:rPr>
        <w:drawing>
          <wp:inline distT="0" distB="0" distL="0" distR="0" wp14:anchorId="5FD6FCCF" wp14:editId="55AD711B">
            <wp:extent cx="6429375" cy="2437805"/>
            <wp:effectExtent l="0" t="0" r="0" b="0"/>
            <wp:docPr id="925990993" name="Picture 925990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990993"/>
                    <pic:cNvPicPr/>
                  </pic:nvPicPr>
                  <pic:blipFill>
                    <a:blip r:embed="rId62">
                      <a:extLst>
                        <a:ext uri="{28A0092B-C50C-407E-A947-70E740481C1C}">
                          <a14:useLocalDpi xmlns:a14="http://schemas.microsoft.com/office/drawing/2010/main" val="0"/>
                        </a:ext>
                      </a:extLst>
                    </a:blip>
                    <a:stretch>
                      <a:fillRect/>
                    </a:stretch>
                  </pic:blipFill>
                  <pic:spPr>
                    <a:xfrm>
                      <a:off x="0" y="0"/>
                      <a:ext cx="6429375" cy="2437805"/>
                    </a:xfrm>
                    <a:prstGeom prst="rect">
                      <a:avLst/>
                    </a:prstGeom>
                  </pic:spPr>
                </pic:pic>
              </a:graphicData>
            </a:graphic>
          </wp:inline>
        </w:drawing>
      </w:r>
      <w:r>
        <w:br w:type="page"/>
      </w:r>
    </w:p>
    <w:p w14:paraId="39D835B6" w14:textId="77777777" w:rsidR="00DE647F" w:rsidRDefault="00DE647F" w:rsidP="00DE647F">
      <w:r>
        <w:lastRenderedPageBreak/>
        <w:t>Appendix AE</w:t>
      </w:r>
    </w:p>
    <w:tbl>
      <w:tblPr>
        <w:tblStyle w:val="TableGrid"/>
        <w:tblW w:w="0" w:type="auto"/>
        <w:tblLayout w:type="fixed"/>
        <w:tblLook w:val="04A0" w:firstRow="1" w:lastRow="0" w:firstColumn="1" w:lastColumn="0" w:noHBand="0" w:noVBand="1"/>
      </w:tblPr>
      <w:tblGrid>
        <w:gridCol w:w="4680"/>
        <w:gridCol w:w="4680"/>
      </w:tblGrid>
      <w:tr w:rsidR="00DE647F" w14:paraId="70FA9409" w14:textId="77777777" w:rsidTr="00425A1C">
        <w:tc>
          <w:tcPr>
            <w:tcW w:w="4680" w:type="dxa"/>
          </w:tcPr>
          <w:p w14:paraId="36916694" w14:textId="77777777" w:rsidR="00DE647F" w:rsidRDefault="00DE647F" w:rsidP="00425A1C">
            <w:r w:rsidRPr="56C4290E">
              <w:rPr>
                <w:szCs w:val="18"/>
              </w:rPr>
              <w:t>Activation Function</w:t>
            </w:r>
          </w:p>
        </w:tc>
        <w:tc>
          <w:tcPr>
            <w:tcW w:w="4680" w:type="dxa"/>
          </w:tcPr>
          <w:p w14:paraId="0318FEFB" w14:textId="77777777" w:rsidR="00DE647F" w:rsidRDefault="00DE647F" w:rsidP="00425A1C">
            <w:pPr>
              <w:rPr>
                <w:szCs w:val="18"/>
              </w:rPr>
            </w:pPr>
            <w:proofErr w:type="spellStart"/>
            <w:r w:rsidRPr="56C4290E">
              <w:rPr>
                <w:szCs w:val="18"/>
              </w:rPr>
              <w:t>LeakyReLU</w:t>
            </w:r>
            <w:proofErr w:type="spellEnd"/>
          </w:p>
        </w:tc>
      </w:tr>
      <w:tr w:rsidR="00DE647F" w14:paraId="7A14B619" w14:textId="77777777" w:rsidTr="00425A1C">
        <w:tc>
          <w:tcPr>
            <w:tcW w:w="4680" w:type="dxa"/>
          </w:tcPr>
          <w:p w14:paraId="580E0798" w14:textId="77777777" w:rsidR="00DE647F" w:rsidRDefault="00DE647F" w:rsidP="00425A1C">
            <w:r w:rsidRPr="56C4290E">
              <w:rPr>
                <w:szCs w:val="18"/>
              </w:rPr>
              <w:t>Loss Function</w:t>
            </w:r>
          </w:p>
        </w:tc>
        <w:tc>
          <w:tcPr>
            <w:tcW w:w="4680" w:type="dxa"/>
          </w:tcPr>
          <w:p w14:paraId="2D463965" w14:textId="77777777" w:rsidR="00DE647F" w:rsidRDefault="00DE647F" w:rsidP="00425A1C">
            <w:r w:rsidRPr="56C4290E">
              <w:rPr>
                <w:szCs w:val="18"/>
              </w:rPr>
              <w:t>Cross Entropy Loss</w:t>
            </w:r>
          </w:p>
        </w:tc>
      </w:tr>
      <w:tr w:rsidR="00DE647F" w14:paraId="5F90EF7F" w14:textId="77777777" w:rsidTr="00425A1C">
        <w:tc>
          <w:tcPr>
            <w:tcW w:w="4680" w:type="dxa"/>
          </w:tcPr>
          <w:p w14:paraId="079AD831" w14:textId="77777777" w:rsidR="00DE647F" w:rsidRDefault="00DE647F" w:rsidP="00425A1C">
            <w:r w:rsidRPr="56C4290E">
              <w:rPr>
                <w:szCs w:val="18"/>
              </w:rPr>
              <w:t>Optimizer</w:t>
            </w:r>
          </w:p>
        </w:tc>
        <w:tc>
          <w:tcPr>
            <w:tcW w:w="4680" w:type="dxa"/>
          </w:tcPr>
          <w:p w14:paraId="5A64940F" w14:textId="77777777" w:rsidR="00DE647F" w:rsidRDefault="00DE647F" w:rsidP="00425A1C">
            <w:pPr>
              <w:rPr>
                <w:szCs w:val="18"/>
              </w:rPr>
            </w:pPr>
            <w:r w:rsidRPr="56C4290E">
              <w:rPr>
                <w:szCs w:val="18"/>
              </w:rPr>
              <w:t>SGD, weight decay = 0.001</w:t>
            </w:r>
          </w:p>
        </w:tc>
      </w:tr>
      <w:tr w:rsidR="00DE647F" w14:paraId="5E517F51" w14:textId="77777777" w:rsidTr="00425A1C">
        <w:tc>
          <w:tcPr>
            <w:tcW w:w="4680" w:type="dxa"/>
          </w:tcPr>
          <w:p w14:paraId="5640B221" w14:textId="77777777" w:rsidR="00DE647F" w:rsidRDefault="00DE647F" w:rsidP="00425A1C">
            <w:r w:rsidRPr="56C4290E">
              <w:rPr>
                <w:szCs w:val="18"/>
              </w:rPr>
              <w:t>Training Epochs</w:t>
            </w:r>
          </w:p>
        </w:tc>
        <w:tc>
          <w:tcPr>
            <w:tcW w:w="4680" w:type="dxa"/>
          </w:tcPr>
          <w:p w14:paraId="0AFE7169" w14:textId="77777777" w:rsidR="00DE647F" w:rsidRDefault="00DE647F" w:rsidP="00425A1C">
            <w:r w:rsidRPr="56C4290E">
              <w:rPr>
                <w:szCs w:val="18"/>
              </w:rPr>
              <w:t>10000</w:t>
            </w:r>
          </w:p>
        </w:tc>
      </w:tr>
      <w:tr w:rsidR="00DE647F" w14:paraId="78E92A14" w14:textId="77777777" w:rsidTr="00425A1C">
        <w:tc>
          <w:tcPr>
            <w:tcW w:w="4680" w:type="dxa"/>
          </w:tcPr>
          <w:p w14:paraId="778E2CC6" w14:textId="77777777" w:rsidR="00DE647F" w:rsidRDefault="00DE647F" w:rsidP="00425A1C">
            <w:r w:rsidRPr="56C4290E">
              <w:rPr>
                <w:szCs w:val="18"/>
              </w:rPr>
              <w:t>Batch Size</w:t>
            </w:r>
          </w:p>
        </w:tc>
        <w:tc>
          <w:tcPr>
            <w:tcW w:w="4680" w:type="dxa"/>
          </w:tcPr>
          <w:p w14:paraId="2458ACC8" w14:textId="77777777" w:rsidR="00DE647F" w:rsidRDefault="00DE647F" w:rsidP="00425A1C">
            <w:r w:rsidRPr="56C4290E">
              <w:rPr>
                <w:szCs w:val="18"/>
              </w:rPr>
              <w:t>32</w:t>
            </w:r>
          </w:p>
        </w:tc>
      </w:tr>
      <w:tr w:rsidR="00DE647F" w14:paraId="5BDBB989" w14:textId="77777777" w:rsidTr="00425A1C">
        <w:tc>
          <w:tcPr>
            <w:tcW w:w="4680" w:type="dxa"/>
          </w:tcPr>
          <w:p w14:paraId="24002EAA" w14:textId="77777777" w:rsidR="00DE647F" w:rsidRDefault="00DE647F" w:rsidP="00425A1C">
            <w:r w:rsidRPr="56C4290E">
              <w:rPr>
                <w:szCs w:val="18"/>
              </w:rPr>
              <w:t>Learning Rate</w:t>
            </w:r>
          </w:p>
        </w:tc>
        <w:tc>
          <w:tcPr>
            <w:tcW w:w="4680" w:type="dxa"/>
          </w:tcPr>
          <w:p w14:paraId="360AEABA" w14:textId="77777777" w:rsidR="00DE647F" w:rsidRDefault="00DE647F" w:rsidP="00425A1C">
            <w:r w:rsidRPr="56C4290E">
              <w:rPr>
                <w:szCs w:val="18"/>
              </w:rPr>
              <w:t>0.007</w:t>
            </w:r>
          </w:p>
        </w:tc>
      </w:tr>
      <w:tr w:rsidR="00DE647F" w14:paraId="5CF91795" w14:textId="77777777" w:rsidTr="00425A1C">
        <w:tc>
          <w:tcPr>
            <w:tcW w:w="4680" w:type="dxa"/>
          </w:tcPr>
          <w:p w14:paraId="1769A00D" w14:textId="77777777" w:rsidR="00DE647F" w:rsidRDefault="00DE647F" w:rsidP="00425A1C">
            <w:r w:rsidRPr="56C4290E">
              <w:rPr>
                <w:szCs w:val="18"/>
              </w:rPr>
              <w:t>Number of Hidden Layers</w:t>
            </w:r>
          </w:p>
        </w:tc>
        <w:tc>
          <w:tcPr>
            <w:tcW w:w="4680" w:type="dxa"/>
          </w:tcPr>
          <w:p w14:paraId="4A2DE00C" w14:textId="77777777" w:rsidR="00DE647F" w:rsidRDefault="00DE647F" w:rsidP="00425A1C">
            <w:r w:rsidRPr="56C4290E">
              <w:rPr>
                <w:szCs w:val="18"/>
              </w:rPr>
              <w:t>1</w:t>
            </w:r>
          </w:p>
        </w:tc>
      </w:tr>
      <w:tr w:rsidR="00DE647F" w14:paraId="3113E1A4" w14:textId="77777777" w:rsidTr="00425A1C">
        <w:tc>
          <w:tcPr>
            <w:tcW w:w="4680" w:type="dxa"/>
          </w:tcPr>
          <w:p w14:paraId="5B0A8632" w14:textId="77777777" w:rsidR="00DE647F" w:rsidRDefault="00DE647F" w:rsidP="00425A1C">
            <w:r w:rsidRPr="56C4290E">
              <w:rPr>
                <w:szCs w:val="18"/>
              </w:rPr>
              <w:t>Hidden Layers: Inputs and Outputs</w:t>
            </w:r>
          </w:p>
        </w:tc>
        <w:tc>
          <w:tcPr>
            <w:tcW w:w="4680" w:type="dxa"/>
          </w:tcPr>
          <w:p w14:paraId="3DCB088D" w14:textId="77777777" w:rsidR="00DE647F" w:rsidRDefault="00DE647F" w:rsidP="00425A1C">
            <w:r w:rsidRPr="56C4290E">
              <w:rPr>
                <w:szCs w:val="18"/>
              </w:rPr>
              <w:t>1: (512) =&gt; (256)</w:t>
            </w:r>
          </w:p>
        </w:tc>
      </w:tr>
      <w:tr w:rsidR="00DE647F" w14:paraId="7C7B370F" w14:textId="77777777" w:rsidTr="00425A1C">
        <w:tc>
          <w:tcPr>
            <w:tcW w:w="4680" w:type="dxa"/>
          </w:tcPr>
          <w:p w14:paraId="62C410F1" w14:textId="77777777" w:rsidR="00DE647F" w:rsidRDefault="00DE647F" w:rsidP="00425A1C">
            <w:r w:rsidRPr="56C4290E">
              <w:rPr>
                <w:szCs w:val="18"/>
              </w:rPr>
              <w:t>Batch Normalization</w:t>
            </w:r>
          </w:p>
        </w:tc>
        <w:tc>
          <w:tcPr>
            <w:tcW w:w="4680" w:type="dxa"/>
          </w:tcPr>
          <w:p w14:paraId="16CAC884" w14:textId="77777777" w:rsidR="00DE647F" w:rsidRDefault="00DE647F" w:rsidP="00425A1C">
            <w:r w:rsidRPr="56C4290E">
              <w:rPr>
                <w:szCs w:val="18"/>
              </w:rPr>
              <w:t>-</w:t>
            </w:r>
          </w:p>
        </w:tc>
      </w:tr>
      <w:tr w:rsidR="00DE647F" w14:paraId="3406F1E0" w14:textId="77777777" w:rsidTr="00425A1C">
        <w:tc>
          <w:tcPr>
            <w:tcW w:w="4680" w:type="dxa"/>
          </w:tcPr>
          <w:p w14:paraId="1DFC22C0" w14:textId="77777777" w:rsidR="00DE647F" w:rsidRDefault="00DE647F" w:rsidP="00425A1C">
            <w:r w:rsidRPr="56C4290E">
              <w:rPr>
                <w:szCs w:val="18"/>
              </w:rPr>
              <w:t>Early Stopping Patience</w:t>
            </w:r>
          </w:p>
        </w:tc>
        <w:tc>
          <w:tcPr>
            <w:tcW w:w="4680" w:type="dxa"/>
          </w:tcPr>
          <w:p w14:paraId="6CCDF398" w14:textId="77777777" w:rsidR="00DE647F" w:rsidRDefault="00DE647F" w:rsidP="00425A1C">
            <w:r w:rsidRPr="56C4290E">
              <w:rPr>
                <w:szCs w:val="18"/>
              </w:rPr>
              <w:t>100</w:t>
            </w:r>
          </w:p>
        </w:tc>
      </w:tr>
      <w:tr w:rsidR="00DE647F" w14:paraId="44925A3D" w14:textId="77777777" w:rsidTr="00425A1C">
        <w:tc>
          <w:tcPr>
            <w:tcW w:w="4680" w:type="dxa"/>
          </w:tcPr>
          <w:p w14:paraId="0979E855" w14:textId="77777777" w:rsidR="00DE647F" w:rsidRDefault="00DE647F" w:rsidP="00425A1C">
            <w:r w:rsidRPr="56C4290E">
              <w:rPr>
                <w:szCs w:val="18"/>
              </w:rPr>
              <w:t>Drop Out Rate</w:t>
            </w:r>
          </w:p>
        </w:tc>
        <w:tc>
          <w:tcPr>
            <w:tcW w:w="4680" w:type="dxa"/>
          </w:tcPr>
          <w:p w14:paraId="24D2C312" w14:textId="77777777" w:rsidR="00DE647F" w:rsidRDefault="00DE647F" w:rsidP="00425A1C">
            <w:r w:rsidRPr="56C4290E">
              <w:rPr>
                <w:szCs w:val="18"/>
              </w:rPr>
              <w:t>0.1</w:t>
            </w:r>
          </w:p>
        </w:tc>
      </w:tr>
      <w:tr w:rsidR="00DE647F" w14:paraId="6D41BBC1" w14:textId="77777777" w:rsidTr="00425A1C">
        <w:tc>
          <w:tcPr>
            <w:tcW w:w="4680" w:type="dxa"/>
          </w:tcPr>
          <w:p w14:paraId="3D9CA1B0" w14:textId="77777777" w:rsidR="00DE647F" w:rsidRDefault="00DE647F" w:rsidP="00425A1C">
            <w:pPr>
              <w:rPr>
                <w:szCs w:val="18"/>
              </w:rPr>
            </w:pPr>
            <w:r w:rsidRPr="56C4290E">
              <w:rPr>
                <w:szCs w:val="18"/>
              </w:rPr>
              <w:t>Last Epoch Information</w:t>
            </w:r>
          </w:p>
        </w:tc>
        <w:tc>
          <w:tcPr>
            <w:tcW w:w="4680" w:type="dxa"/>
          </w:tcPr>
          <w:p w14:paraId="3CF3BA60" w14:textId="77777777" w:rsidR="00DE647F" w:rsidRDefault="00DE647F" w:rsidP="00425A1C">
            <w:pPr>
              <w:spacing w:after="160" w:line="259" w:lineRule="auto"/>
              <w:rPr>
                <w:rFonts w:ascii="Calibri" w:eastAsia="Calibri" w:hAnsi="Calibri" w:cs="Calibri"/>
                <w:szCs w:val="18"/>
              </w:rPr>
            </w:pPr>
            <w:r w:rsidRPr="56C4290E">
              <w:rPr>
                <w:rFonts w:ascii="Calibri" w:eastAsia="Calibri" w:hAnsi="Calibri" w:cs="Calibri"/>
                <w:szCs w:val="18"/>
              </w:rPr>
              <w:t>Epoch 421: | Train Loss: 0.96482 | Val Loss: 1.16665 | Train Acc: 80.000| Val Acc: 44.231</w:t>
            </w:r>
          </w:p>
        </w:tc>
      </w:tr>
      <w:tr w:rsidR="00DE647F" w14:paraId="1461D9C0" w14:textId="77777777" w:rsidTr="00425A1C">
        <w:tc>
          <w:tcPr>
            <w:tcW w:w="4680" w:type="dxa"/>
          </w:tcPr>
          <w:p w14:paraId="0DCCD4E0" w14:textId="77777777" w:rsidR="00DE647F" w:rsidRDefault="00DE647F" w:rsidP="00425A1C">
            <w:pPr>
              <w:rPr>
                <w:szCs w:val="18"/>
              </w:rPr>
            </w:pPr>
            <w:r w:rsidRPr="56C4290E">
              <w:rPr>
                <w:szCs w:val="18"/>
              </w:rPr>
              <w:t>Test Accuracy</w:t>
            </w:r>
          </w:p>
        </w:tc>
        <w:tc>
          <w:tcPr>
            <w:tcW w:w="4680" w:type="dxa"/>
          </w:tcPr>
          <w:p w14:paraId="060F4F4C" w14:textId="77777777" w:rsidR="00DE647F" w:rsidRDefault="00DE647F" w:rsidP="00425A1C">
            <w:pPr>
              <w:spacing w:line="259" w:lineRule="auto"/>
              <w:rPr>
                <w:rFonts w:ascii="Calibri" w:eastAsia="Calibri" w:hAnsi="Calibri" w:cs="Calibri"/>
                <w:szCs w:val="18"/>
              </w:rPr>
            </w:pPr>
            <w:r w:rsidRPr="56C4290E">
              <w:rPr>
                <w:rFonts w:ascii="Calibri" w:eastAsia="Calibri" w:hAnsi="Calibri" w:cs="Calibri"/>
                <w:szCs w:val="18"/>
              </w:rPr>
              <w:t>48%</w:t>
            </w:r>
          </w:p>
        </w:tc>
      </w:tr>
    </w:tbl>
    <w:p w14:paraId="08EB44A3" w14:textId="77777777" w:rsidR="00DE647F" w:rsidRDefault="00DE647F" w:rsidP="00DE647F">
      <w:pPr>
        <w:rPr>
          <w:rFonts w:ascii="Calibri" w:eastAsia="Calibri" w:hAnsi="Calibri" w:cs="Calibri"/>
        </w:rPr>
      </w:pPr>
    </w:p>
    <w:p w14:paraId="44B4E94C" w14:textId="77777777" w:rsidR="00DE647F" w:rsidRDefault="00DE647F" w:rsidP="00DE647F">
      <w:pPr>
        <w:rPr>
          <w:rFonts w:ascii="Calibri" w:eastAsia="Calibri" w:hAnsi="Calibri" w:cs="Calibri"/>
        </w:rPr>
      </w:pPr>
      <w:r w:rsidRPr="56C4290E">
        <w:rPr>
          <w:rFonts w:ascii="Calibri" w:eastAsia="Calibri" w:hAnsi="Calibri" w:cs="Calibri"/>
        </w:rPr>
        <w:t>Output table screen shot:</w:t>
      </w:r>
    </w:p>
    <w:p w14:paraId="6B66D868" w14:textId="77777777" w:rsidR="00DE647F" w:rsidRDefault="00DE647F" w:rsidP="00DE647F">
      <w:r>
        <w:rPr>
          <w:noProof/>
        </w:rPr>
        <w:drawing>
          <wp:inline distT="0" distB="0" distL="0" distR="0" wp14:anchorId="79D905D3" wp14:editId="15C17ADF">
            <wp:extent cx="4572000" cy="2219325"/>
            <wp:effectExtent l="0" t="0" r="0" b="0"/>
            <wp:docPr id="1170746845" name="Picture 1170746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0746845"/>
                    <pic:cNvPicPr/>
                  </pic:nvPicPr>
                  <pic:blipFill>
                    <a:blip r:embed="rId63">
                      <a:extLst>
                        <a:ext uri="{28A0092B-C50C-407E-A947-70E740481C1C}">
                          <a14:useLocalDpi xmlns:a14="http://schemas.microsoft.com/office/drawing/2010/main" val="0"/>
                        </a:ext>
                      </a:extLst>
                    </a:blip>
                    <a:stretch>
                      <a:fillRect/>
                    </a:stretch>
                  </pic:blipFill>
                  <pic:spPr>
                    <a:xfrm>
                      <a:off x="0" y="0"/>
                      <a:ext cx="4572000" cy="2219325"/>
                    </a:xfrm>
                    <a:prstGeom prst="rect">
                      <a:avLst/>
                    </a:prstGeom>
                  </pic:spPr>
                </pic:pic>
              </a:graphicData>
            </a:graphic>
          </wp:inline>
        </w:drawing>
      </w:r>
    </w:p>
    <w:p w14:paraId="6388F8C7" w14:textId="77777777" w:rsidR="00DE647F" w:rsidRDefault="00DE647F" w:rsidP="00DE647F">
      <w:r>
        <w:rPr>
          <w:noProof/>
        </w:rPr>
        <w:drawing>
          <wp:inline distT="0" distB="0" distL="0" distR="0" wp14:anchorId="3A93835F" wp14:editId="48239C7E">
            <wp:extent cx="6438898" cy="2424906"/>
            <wp:effectExtent l="0" t="0" r="0" b="0"/>
            <wp:docPr id="650636616" name="Picture 650636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636616"/>
                    <pic:cNvPicPr/>
                  </pic:nvPicPr>
                  <pic:blipFill>
                    <a:blip r:embed="rId64">
                      <a:extLst>
                        <a:ext uri="{28A0092B-C50C-407E-A947-70E740481C1C}">
                          <a14:useLocalDpi xmlns:a14="http://schemas.microsoft.com/office/drawing/2010/main" val="0"/>
                        </a:ext>
                      </a:extLst>
                    </a:blip>
                    <a:stretch>
                      <a:fillRect/>
                    </a:stretch>
                  </pic:blipFill>
                  <pic:spPr>
                    <a:xfrm>
                      <a:off x="0" y="0"/>
                      <a:ext cx="6438898" cy="2424906"/>
                    </a:xfrm>
                    <a:prstGeom prst="rect">
                      <a:avLst/>
                    </a:prstGeom>
                  </pic:spPr>
                </pic:pic>
              </a:graphicData>
            </a:graphic>
          </wp:inline>
        </w:drawing>
      </w:r>
    </w:p>
    <w:p w14:paraId="18BCD2D2" w14:textId="77777777" w:rsidR="00DE647F" w:rsidRDefault="00DE647F" w:rsidP="00DE647F">
      <w:r>
        <w:t>Appendix AF</w:t>
      </w:r>
    </w:p>
    <w:tbl>
      <w:tblPr>
        <w:tblStyle w:val="TableGrid"/>
        <w:tblW w:w="0" w:type="auto"/>
        <w:tblLayout w:type="fixed"/>
        <w:tblLook w:val="04A0" w:firstRow="1" w:lastRow="0" w:firstColumn="1" w:lastColumn="0" w:noHBand="0" w:noVBand="1"/>
      </w:tblPr>
      <w:tblGrid>
        <w:gridCol w:w="4680"/>
        <w:gridCol w:w="4680"/>
      </w:tblGrid>
      <w:tr w:rsidR="00DE647F" w14:paraId="118B0802" w14:textId="77777777" w:rsidTr="00425A1C">
        <w:tc>
          <w:tcPr>
            <w:tcW w:w="4680" w:type="dxa"/>
          </w:tcPr>
          <w:p w14:paraId="1EF084AE" w14:textId="77777777" w:rsidR="00DE647F" w:rsidRDefault="00DE647F" w:rsidP="00425A1C">
            <w:r w:rsidRPr="56C4290E">
              <w:rPr>
                <w:szCs w:val="18"/>
              </w:rPr>
              <w:t>Activation Function</w:t>
            </w:r>
          </w:p>
        </w:tc>
        <w:tc>
          <w:tcPr>
            <w:tcW w:w="4680" w:type="dxa"/>
          </w:tcPr>
          <w:p w14:paraId="0C1EB825" w14:textId="77777777" w:rsidR="00DE647F" w:rsidRDefault="00DE647F" w:rsidP="00425A1C">
            <w:proofErr w:type="spellStart"/>
            <w:r w:rsidRPr="56C4290E">
              <w:rPr>
                <w:szCs w:val="18"/>
              </w:rPr>
              <w:t>Hardswish</w:t>
            </w:r>
            <w:proofErr w:type="spellEnd"/>
          </w:p>
        </w:tc>
      </w:tr>
      <w:tr w:rsidR="00DE647F" w14:paraId="2F2AEDD7" w14:textId="77777777" w:rsidTr="00425A1C">
        <w:tc>
          <w:tcPr>
            <w:tcW w:w="4680" w:type="dxa"/>
          </w:tcPr>
          <w:p w14:paraId="1DBF00C8" w14:textId="77777777" w:rsidR="00DE647F" w:rsidRDefault="00DE647F" w:rsidP="00425A1C">
            <w:r w:rsidRPr="56C4290E">
              <w:rPr>
                <w:szCs w:val="18"/>
              </w:rPr>
              <w:t>Loss Function</w:t>
            </w:r>
          </w:p>
        </w:tc>
        <w:tc>
          <w:tcPr>
            <w:tcW w:w="4680" w:type="dxa"/>
          </w:tcPr>
          <w:p w14:paraId="438DBA25" w14:textId="77777777" w:rsidR="00DE647F" w:rsidRDefault="00DE647F" w:rsidP="00425A1C">
            <w:r w:rsidRPr="56C4290E">
              <w:rPr>
                <w:szCs w:val="18"/>
              </w:rPr>
              <w:t>Cross Entropy Loss</w:t>
            </w:r>
          </w:p>
        </w:tc>
      </w:tr>
      <w:tr w:rsidR="00DE647F" w14:paraId="63FCD675" w14:textId="77777777" w:rsidTr="00425A1C">
        <w:tc>
          <w:tcPr>
            <w:tcW w:w="4680" w:type="dxa"/>
          </w:tcPr>
          <w:p w14:paraId="1CF32720" w14:textId="77777777" w:rsidR="00DE647F" w:rsidRDefault="00DE647F" w:rsidP="00425A1C">
            <w:r w:rsidRPr="56C4290E">
              <w:rPr>
                <w:szCs w:val="18"/>
              </w:rPr>
              <w:t>Optimizer</w:t>
            </w:r>
          </w:p>
        </w:tc>
        <w:tc>
          <w:tcPr>
            <w:tcW w:w="4680" w:type="dxa"/>
          </w:tcPr>
          <w:p w14:paraId="3730BE2F" w14:textId="77777777" w:rsidR="00DE647F" w:rsidRDefault="00DE647F" w:rsidP="00425A1C">
            <w:pPr>
              <w:rPr>
                <w:szCs w:val="18"/>
              </w:rPr>
            </w:pPr>
            <w:r w:rsidRPr="56C4290E">
              <w:rPr>
                <w:szCs w:val="18"/>
              </w:rPr>
              <w:t>SGD, weight decay = 0.001</w:t>
            </w:r>
          </w:p>
        </w:tc>
      </w:tr>
      <w:tr w:rsidR="00DE647F" w14:paraId="74211AD0" w14:textId="77777777" w:rsidTr="00425A1C">
        <w:tc>
          <w:tcPr>
            <w:tcW w:w="4680" w:type="dxa"/>
          </w:tcPr>
          <w:p w14:paraId="75BC27FC" w14:textId="77777777" w:rsidR="00DE647F" w:rsidRDefault="00DE647F" w:rsidP="00425A1C">
            <w:r w:rsidRPr="56C4290E">
              <w:rPr>
                <w:szCs w:val="18"/>
              </w:rPr>
              <w:lastRenderedPageBreak/>
              <w:t>Training Epochs</w:t>
            </w:r>
          </w:p>
        </w:tc>
        <w:tc>
          <w:tcPr>
            <w:tcW w:w="4680" w:type="dxa"/>
          </w:tcPr>
          <w:p w14:paraId="4E56D473" w14:textId="77777777" w:rsidR="00DE647F" w:rsidRDefault="00DE647F" w:rsidP="00425A1C">
            <w:r w:rsidRPr="56C4290E">
              <w:rPr>
                <w:szCs w:val="18"/>
              </w:rPr>
              <w:t>10000</w:t>
            </w:r>
          </w:p>
        </w:tc>
      </w:tr>
      <w:tr w:rsidR="00DE647F" w14:paraId="30DAEEAC" w14:textId="77777777" w:rsidTr="00425A1C">
        <w:tc>
          <w:tcPr>
            <w:tcW w:w="4680" w:type="dxa"/>
          </w:tcPr>
          <w:p w14:paraId="350E9201" w14:textId="77777777" w:rsidR="00DE647F" w:rsidRDefault="00DE647F" w:rsidP="00425A1C">
            <w:r w:rsidRPr="56C4290E">
              <w:rPr>
                <w:szCs w:val="18"/>
              </w:rPr>
              <w:t>Batch Size</w:t>
            </w:r>
          </w:p>
        </w:tc>
        <w:tc>
          <w:tcPr>
            <w:tcW w:w="4680" w:type="dxa"/>
          </w:tcPr>
          <w:p w14:paraId="0B03EE55" w14:textId="77777777" w:rsidR="00DE647F" w:rsidRDefault="00DE647F" w:rsidP="00425A1C">
            <w:r w:rsidRPr="56C4290E">
              <w:rPr>
                <w:szCs w:val="18"/>
              </w:rPr>
              <w:t>32</w:t>
            </w:r>
          </w:p>
        </w:tc>
      </w:tr>
      <w:tr w:rsidR="00DE647F" w14:paraId="5D8299E2" w14:textId="77777777" w:rsidTr="00425A1C">
        <w:tc>
          <w:tcPr>
            <w:tcW w:w="4680" w:type="dxa"/>
          </w:tcPr>
          <w:p w14:paraId="5A031460" w14:textId="77777777" w:rsidR="00DE647F" w:rsidRDefault="00DE647F" w:rsidP="00425A1C">
            <w:r w:rsidRPr="56C4290E">
              <w:rPr>
                <w:szCs w:val="18"/>
              </w:rPr>
              <w:t>Learning Rate</w:t>
            </w:r>
          </w:p>
        </w:tc>
        <w:tc>
          <w:tcPr>
            <w:tcW w:w="4680" w:type="dxa"/>
          </w:tcPr>
          <w:p w14:paraId="43318330" w14:textId="77777777" w:rsidR="00DE647F" w:rsidRDefault="00DE647F" w:rsidP="00425A1C">
            <w:r w:rsidRPr="56C4290E">
              <w:rPr>
                <w:szCs w:val="18"/>
              </w:rPr>
              <w:t>0.007</w:t>
            </w:r>
          </w:p>
        </w:tc>
      </w:tr>
      <w:tr w:rsidR="00DE647F" w14:paraId="5BA3C85A" w14:textId="77777777" w:rsidTr="00425A1C">
        <w:tc>
          <w:tcPr>
            <w:tcW w:w="4680" w:type="dxa"/>
          </w:tcPr>
          <w:p w14:paraId="76565DF2" w14:textId="77777777" w:rsidR="00DE647F" w:rsidRDefault="00DE647F" w:rsidP="00425A1C">
            <w:r w:rsidRPr="56C4290E">
              <w:rPr>
                <w:szCs w:val="18"/>
              </w:rPr>
              <w:t>Number of Hidden Layers</w:t>
            </w:r>
          </w:p>
        </w:tc>
        <w:tc>
          <w:tcPr>
            <w:tcW w:w="4680" w:type="dxa"/>
          </w:tcPr>
          <w:p w14:paraId="6A5F0DDD" w14:textId="77777777" w:rsidR="00DE647F" w:rsidRDefault="00DE647F" w:rsidP="00425A1C">
            <w:r w:rsidRPr="56C4290E">
              <w:rPr>
                <w:szCs w:val="18"/>
              </w:rPr>
              <w:t>1</w:t>
            </w:r>
          </w:p>
        </w:tc>
      </w:tr>
      <w:tr w:rsidR="00DE647F" w14:paraId="7E89D014" w14:textId="77777777" w:rsidTr="00425A1C">
        <w:tc>
          <w:tcPr>
            <w:tcW w:w="4680" w:type="dxa"/>
          </w:tcPr>
          <w:p w14:paraId="354A0235" w14:textId="77777777" w:rsidR="00DE647F" w:rsidRDefault="00DE647F" w:rsidP="00425A1C">
            <w:r w:rsidRPr="56C4290E">
              <w:rPr>
                <w:szCs w:val="18"/>
              </w:rPr>
              <w:t>Hidden Layers: Inputs and Outputs</w:t>
            </w:r>
          </w:p>
        </w:tc>
        <w:tc>
          <w:tcPr>
            <w:tcW w:w="4680" w:type="dxa"/>
          </w:tcPr>
          <w:p w14:paraId="7343791A" w14:textId="77777777" w:rsidR="00DE647F" w:rsidRDefault="00DE647F" w:rsidP="00425A1C">
            <w:r w:rsidRPr="56C4290E">
              <w:rPr>
                <w:szCs w:val="18"/>
              </w:rPr>
              <w:t>1: (512) =&gt; (256)</w:t>
            </w:r>
          </w:p>
        </w:tc>
      </w:tr>
      <w:tr w:rsidR="00DE647F" w14:paraId="0C09B7E8" w14:textId="77777777" w:rsidTr="00425A1C">
        <w:tc>
          <w:tcPr>
            <w:tcW w:w="4680" w:type="dxa"/>
          </w:tcPr>
          <w:p w14:paraId="0800965D" w14:textId="77777777" w:rsidR="00DE647F" w:rsidRDefault="00DE647F" w:rsidP="00425A1C">
            <w:r w:rsidRPr="56C4290E">
              <w:rPr>
                <w:szCs w:val="18"/>
              </w:rPr>
              <w:t>Batch Normalization</w:t>
            </w:r>
          </w:p>
        </w:tc>
        <w:tc>
          <w:tcPr>
            <w:tcW w:w="4680" w:type="dxa"/>
          </w:tcPr>
          <w:p w14:paraId="19953472" w14:textId="77777777" w:rsidR="00DE647F" w:rsidRDefault="00DE647F" w:rsidP="00425A1C">
            <w:r w:rsidRPr="56C4290E">
              <w:rPr>
                <w:szCs w:val="18"/>
              </w:rPr>
              <w:t>-</w:t>
            </w:r>
          </w:p>
        </w:tc>
      </w:tr>
      <w:tr w:rsidR="00DE647F" w14:paraId="362DC9DC" w14:textId="77777777" w:rsidTr="00425A1C">
        <w:tc>
          <w:tcPr>
            <w:tcW w:w="4680" w:type="dxa"/>
          </w:tcPr>
          <w:p w14:paraId="6BE1057D" w14:textId="77777777" w:rsidR="00DE647F" w:rsidRDefault="00DE647F" w:rsidP="00425A1C">
            <w:r w:rsidRPr="56C4290E">
              <w:rPr>
                <w:szCs w:val="18"/>
              </w:rPr>
              <w:t>Early Stopping Patience</w:t>
            </w:r>
          </w:p>
        </w:tc>
        <w:tc>
          <w:tcPr>
            <w:tcW w:w="4680" w:type="dxa"/>
          </w:tcPr>
          <w:p w14:paraId="329C6DD1" w14:textId="77777777" w:rsidR="00DE647F" w:rsidRDefault="00DE647F" w:rsidP="00425A1C">
            <w:r w:rsidRPr="56C4290E">
              <w:rPr>
                <w:szCs w:val="18"/>
              </w:rPr>
              <w:t>20</w:t>
            </w:r>
          </w:p>
        </w:tc>
      </w:tr>
      <w:tr w:rsidR="00DE647F" w14:paraId="649C8137" w14:textId="77777777" w:rsidTr="00425A1C">
        <w:tc>
          <w:tcPr>
            <w:tcW w:w="4680" w:type="dxa"/>
          </w:tcPr>
          <w:p w14:paraId="15A5DC15" w14:textId="77777777" w:rsidR="00DE647F" w:rsidRDefault="00DE647F" w:rsidP="00425A1C">
            <w:r w:rsidRPr="56C4290E">
              <w:rPr>
                <w:szCs w:val="18"/>
              </w:rPr>
              <w:t>Drop Out Rate</w:t>
            </w:r>
          </w:p>
        </w:tc>
        <w:tc>
          <w:tcPr>
            <w:tcW w:w="4680" w:type="dxa"/>
          </w:tcPr>
          <w:p w14:paraId="16F8DF55" w14:textId="77777777" w:rsidR="00DE647F" w:rsidRDefault="00DE647F" w:rsidP="00425A1C">
            <w:r w:rsidRPr="56C4290E">
              <w:rPr>
                <w:szCs w:val="18"/>
              </w:rPr>
              <w:t>0.1</w:t>
            </w:r>
          </w:p>
        </w:tc>
      </w:tr>
      <w:tr w:rsidR="00DE647F" w14:paraId="418189E4" w14:textId="77777777" w:rsidTr="00425A1C">
        <w:tc>
          <w:tcPr>
            <w:tcW w:w="4680" w:type="dxa"/>
          </w:tcPr>
          <w:p w14:paraId="631603CE" w14:textId="77777777" w:rsidR="00DE647F" w:rsidRDefault="00DE647F" w:rsidP="00425A1C">
            <w:pPr>
              <w:rPr>
                <w:szCs w:val="18"/>
              </w:rPr>
            </w:pPr>
            <w:r w:rsidRPr="56C4290E">
              <w:rPr>
                <w:szCs w:val="18"/>
              </w:rPr>
              <w:t>Last Epoch Information</w:t>
            </w:r>
          </w:p>
        </w:tc>
        <w:tc>
          <w:tcPr>
            <w:tcW w:w="4680" w:type="dxa"/>
          </w:tcPr>
          <w:p w14:paraId="5E9CD418" w14:textId="77777777" w:rsidR="00DE647F" w:rsidRDefault="00DE647F" w:rsidP="00425A1C">
            <w:pPr>
              <w:spacing w:after="160" w:line="259" w:lineRule="auto"/>
              <w:rPr>
                <w:rFonts w:ascii="Calibri" w:eastAsia="Calibri" w:hAnsi="Calibri" w:cs="Calibri"/>
                <w:szCs w:val="18"/>
              </w:rPr>
            </w:pPr>
            <w:r w:rsidRPr="56C4290E">
              <w:rPr>
                <w:rFonts w:ascii="Calibri" w:eastAsia="Calibri" w:hAnsi="Calibri" w:cs="Calibri"/>
                <w:szCs w:val="18"/>
              </w:rPr>
              <w:t>Epoch 612: | Train Loss: 1.10404 | Val Loss: 1.11871 | Train Acc: 60.000| Val Acc: 53.846</w:t>
            </w:r>
          </w:p>
        </w:tc>
      </w:tr>
      <w:tr w:rsidR="00DE647F" w14:paraId="011A18B6" w14:textId="77777777" w:rsidTr="00425A1C">
        <w:tc>
          <w:tcPr>
            <w:tcW w:w="4680" w:type="dxa"/>
          </w:tcPr>
          <w:p w14:paraId="2193BC42" w14:textId="77777777" w:rsidR="00DE647F" w:rsidRDefault="00DE647F" w:rsidP="00425A1C">
            <w:pPr>
              <w:rPr>
                <w:szCs w:val="18"/>
              </w:rPr>
            </w:pPr>
            <w:r w:rsidRPr="56C4290E">
              <w:rPr>
                <w:szCs w:val="18"/>
              </w:rPr>
              <w:t>Test Accuracy</w:t>
            </w:r>
          </w:p>
        </w:tc>
        <w:tc>
          <w:tcPr>
            <w:tcW w:w="4680" w:type="dxa"/>
          </w:tcPr>
          <w:p w14:paraId="3BA9EDF1" w14:textId="77777777" w:rsidR="00DE647F" w:rsidRDefault="00DE647F" w:rsidP="00425A1C">
            <w:pPr>
              <w:spacing w:line="259" w:lineRule="auto"/>
              <w:rPr>
                <w:rFonts w:ascii="Calibri" w:eastAsia="Calibri" w:hAnsi="Calibri" w:cs="Calibri"/>
                <w:szCs w:val="18"/>
              </w:rPr>
            </w:pPr>
            <w:r w:rsidRPr="56C4290E">
              <w:rPr>
                <w:rFonts w:ascii="Calibri" w:eastAsia="Calibri" w:hAnsi="Calibri" w:cs="Calibri"/>
                <w:szCs w:val="18"/>
              </w:rPr>
              <w:t>50%</w:t>
            </w:r>
          </w:p>
        </w:tc>
      </w:tr>
    </w:tbl>
    <w:p w14:paraId="6132AFA5" w14:textId="77777777" w:rsidR="00DE647F" w:rsidRDefault="00DE647F" w:rsidP="00DE647F">
      <w:pPr>
        <w:rPr>
          <w:rFonts w:ascii="Calibri" w:eastAsia="Calibri" w:hAnsi="Calibri" w:cs="Calibri"/>
        </w:rPr>
      </w:pPr>
    </w:p>
    <w:p w14:paraId="70892940" w14:textId="77777777" w:rsidR="00DE647F" w:rsidRDefault="00DE647F" w:rsidP="00DE647F">
      <w:pPr>
        <w:rPr>
          <w:rFonts w:ascii="Calibri" w:eastAsia="Calibri" w:hAnsi="Calibri" w:cs="Calibri"/>
        </w:rPr>
      </w:pPr>
      <w:r w:rsidRPr="56C4290E">
        <w:rPr>
          <w:rFonts w:ascii="Calibri" w:eastAsia="Calibri" w:hAnsi="Calibri" w:cs="Calibri"/>
        </w:rPr>
        <w:t>Output table screen shot:</w:t>
      </w:r>
    </w:p>
    <w:p w14:paraId="59007F86" w14:textId="77777777" w:rsidR="00DE647F" w:rsidRDefault="00DE647F" w:rsidP="00DE647F">
      <w:r>
        <w:rPr>
          <w:noProof/>
        </w:rPr>
        <w:drawing>
          <wp:inline distT="0" distB="0" distL="0" distR="0" wp14:anchorId="19376478" wp14:editId="7D160923">
            <wp:extent cx="4762502" cy="2400300"/>
            <wp:effectExtent l="0" t="0" r="0" b="0"/>
            <wp:docPr id="1697415691" name="Picture 169741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7415691"/>
                    <pic:cNvPicPr/>
                  </pic:nvPicPr>
                  <pic:blipFill>
                    <a:blip r:embed="rId65">
                      <a:extLst>
                        <a:ext uri="{28A0092B-C50C-407E-A947-70E740481C1C}">
                          <a14:useLocalDpi xmlns:a14="http://schemas.microsoft.com/office/drawing/2010/main" val="0"/>
                        </a:ext>
                      </a:extLst>
                    </a:blip>
                    <a:stretch>
                      <a:fillRect/>
                    </a:stretch>
                  </pic:blipFill>
                  <pic:spPr>
                    <a:xfrm>
                      <a:off x="0" y="0"/>
                      <a:ext cx="4762502" cy="2400300"/>
                    </a:xfrm>
                    <a:prstGeom prst="rect">
                      <a:avLst/>
                    </a:prstGeom>
                  </pic:spPr>
                </pic:pic>
              </a:graphicData>
            </a:graphic>
          </wp:inline>
        </w:drawing>
      </w:r>
    </w:p>
    <w:p w14:paraId="03291A84" w14:textId="77777777" w:rsidR="00DE647F" w:rsidRDefault="00DE647F" w:rsidP="00DE647F">
      <w:r>
        <w:rPr>
          <w:noProof/>
        </w:rPr>
        <w:drawing>
          <wp:inline distT="0" distB="0" distL="0" distR="0" wp14:anchorId="516970BC" wp14:editId="5516C139">
            <wp:extent cx="5943600" cy="2247900"/>
            <wp:effectExtent l="0" t="0" r="0" b="0"/>
            <wp:docPr id="1776810433" name="Picture 1776810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6810433"/>
                    <pic:cNvPicPr/>
                  </pic:nvPicPr>
                  <pic:blipFill>
                    <a:blip r:embed="rId66">
                      <a:extLst>
                        <a:ext uri="{28A0092B-C50C-407E-A947-70E740481C1C}">
                          <a14:useLocalDpi xmlns:a14="http://schemas.microsoft.com/office/drawing/2010/main" val="0"/>
                        </a:ext>
                      </a:extLst>
                    </a:blip>
                    <a:stretch>
                      <a:fillRect/>
                    </a:stretch>
                  </pic:blipFill>
                  <pic:spPr>
                    <a:xfrm>
                      <a:off x="0" y="0"/>
                      <a:ext cx="5943600" cy="2247900"/>
                    </a:xfrm>
                    <a:prstGeom prst="rect">
                      <a:avLst/>
                    </a:prstGeom>
                  </pic:spPr>
                </pic:pic>
              </a:graphicData>
            </a:graphic>
          </wp:inline>
        </w:drawing>
      </w:r>
    </w:p>
    <w:p w14:paraId="5AEADD78" w14:textId="77777777" w:rsidR="00DE647F" w:rsidRDefault="00DE647F" w:rsidP="00DE647F">
      <w:r>
        <w:t>Appendix AG</w:t>
      </w:r>
    </w:p>
    <w:tbl>
      <w:tblPr>
        <w:tblStyle w:val="TableGrid"/>
        <w:tblW w:w="0" w:type="auto"/>
        <w:tblLayout w:type="fixed"/>
        <w:tblLook w:val="04A0" w:firstRow="1" w:lastRow="0" w:firstColumn="1" w:lastColumn="0" w:noHBand="0" w:noVBand="1"/>
      </w:tblPr>
      <w:tblGrid>
        <w:gridCol w:w="4680"/>
        <w:gridCol w:w="4680"/>
      </w:tblGrid>
      <w:tr w:rsidR="00DE647F" w14:paraId="44DF8BEE" w14:textId="77777777" w:rsidTr="00425A1C">
        <w:tc>
          <w:tcPr>
            <w:tcW w:w="4680" w:type="dxa"/>
          </w:tcPr>
          <w:p w14:paraId="7F3F222E" w14:textId="77777777" w:rsidR="00DE647F" w:rsidRDefault="00DE647F" w:rsidP="00425A1C">
            <w:r w:rsidRPr="56C4290E">
              <w:rPr>
                <w:szCs w:val="18"/>
              </w:rPr>
              <w:t>Activation Function</w:t>
            </w:r>
          </w:p>
        </w:tc>
        <w:tc>
          <w:tcPr>
            <w:tcW w:w="4680" w:type="dxa"/>
          </w:tcPr>
          <w:p w14:paraId="340F2A89" w14:textId="77777777" w:rsidR="00DE647F" w:rsidRDefault="00DE647F" w:rsidP="00425A1C">
            <w:proofErr w:type="spellStart"/>
            <w:r w:rsidRPr="56C4290E">
              <w:rPr>
                <w:szCs w:val="18"/>
              </w:rPr>
              <w:t>Hardswish</w:t>
            </w:r>
            <w:proofErr w:type="spellEnd"/>
          </w:p>
        </w:tc>
      </w:tr>
      <w:tr w:rsidR="00DE647F" w14:paraId="7DBE4D92" w14:textId="77777777" w:rsidTr="00425A1C">
        <w:tc>
          <w:tcPr>
            <w:tcW w:w="4680" w:type="dxa"/>
          </w:tcPr>
          <w:p w14:paraId="4F081236" w14:textId="77777777" w:rsidR="00DE647F" w:rsidRDefault="00DE647F" w:rsidP="00425A1C">
            <w:r w:rsidRPr="56C4290E">
              <w:rPr>
                <w:szCs w:val="18"/>
              </w:rPr>
              <w:t>Loss Function</w:t>
            </w:r>
          </w:p>
        </w:tc>
        <w:tc>
          <w:tcPr>
            <w:tcW w:w="4680" w:type="dxa"/>
          </w:tcPr>
          <w:p w14:paraId="03AF78EA" w14:textId="77777777" w:rsidR="00DE647F" w:rsidRDefault="00DE647F" w:rsidP="00425A1C">
            <w:r w:rsidRPr="56C4290E">
              <w:rPr>
                <w:szCs w:val="18"/>
              </w:rPr>
              <w:t>Cross Entropy Loss</w:t>
            </w:r>
          </w:p>
        </w:tc>
      </w:tr>
      <w:tr w:rsidR="00DE647F" w14:paraId="7D0A718A" w14:textId="77777777" w:rsidTr="00425A1C">
        <w:tc>
          <w:tcPr>
            <w:tcW w:w="4680" w:type="dxa"/>
          </w:tcPr>
          <w:p w14:paraId="08B2CC75" w14:textId="77777777" w:rsidR="00DE647F" w:rsidRDefault="00DE647F" w:rsidP="00425A1C">
            <w:r w:rsidRPr="56C4290E">
              <w:rPr>
                <w:szCs w:val="18"/>
              </w:rPr>
              <w:t>Optimizer</w:t>
            </w:r>
          </w:p>
        </w:tc>
        <w:tc>
          <w:tcPr>
            <w:tcW w:w="4680" w:type="dxa"/>
          </w:tcPr>
          <w:p w14:paraId="4E5A6611" w14:textId="77777777" w:rsidR="00DE647F" w:rsidRDefault="00DE647F" w:rsidP="00425A1C">
            <w:pPr>
              <w:rPr>
                <w:szCs w:val="18"/>
              </w:rPr>
            </w:pPr>
            <w:r w:rsidRPr="56C4290E">
              <w:rPr>
                <w:szCs w:val="18"/>
              </w:rPr>
              <w:t>SGD, weight decay = 0.001</w:t>
            </w:r>
          </w:p>
        </w:tc>
      </w:tr>
      <w:tr w:rsidR="00DE647F" w14:paraId="547D28DB" w14:textId="77777777" w:rsidTr="00425A1C">
        <w:tc>
          <w:tcPr>
            <w:tcW w:w="4680" w:type="dxa"/>
          </w:tcPr>
          <w:p w14:paraId="14B2B365" w14:textId="77777777" w:rsidR="00DE647F" w:rsidRDefault="00DE647F" w:rsidP="00425A1C">
            <w:r w:rsidRPr="56C4290E">
              <w:rPr>
                <w:szCs w:val="18"/>
              </w:rPr>
              <w:t>Training Epochs</w:t>
            </w:r>
          </w:p>
        </w:tc>
        <w:tc>
          <w:tcPr>
            <w:tcW w:w="4680" w:type="dxa"/>
          </w:tcPr>
          <w:p w14:paraId="2698F1B3" w14:textId="77777777" w:rsidR="00DE647F" w:rsidRDefault="00DE647F" w:rsidP="00425A1C">
            <w:r w:rsidRPr="56C4290E">
              <w:rPr>
                <w:szCs w:val="18"/>
              </w:rPr>
              <w:t>10000</w:t>
            </w:r>
          </w:p>
        </w:tc>
      </w:tr>
      <w:tr w:rsidR="00DE647F" w14:paraId="7F23AEE8" w14:textId="77777777" w:rsidTr="00425A1C">
        <w:tc>
          <w:tcPr>
            <w:tcW w:w="4680" w:type="dxa"/>
          </w:tcPr>
          <w:p w14:paraId="609548AD" w14:textId="77777777" w:rsidR="00DE647F" w:rsidRDefault="00DE647F" w:rsidP="00425A1C">
            <w:r w:rsidRPr="56C4290E">
              <w:rPr>
                <w:szCs w:val="18"/>
              </w:rPr>
              <w:t>Batch Size</w:t>
            </w:r>
          </w:p>
        </w:tc>
        <w:tc>
          <w:tcPr>
            <w:tcW w:w="4680" w:type="dxa"/>
          </w:tcPr>
          <w:p w14:paraId="5A11FCFF" w14:textId="77777777" w:rsidR="00DE647F" w:rsidRDefault="00DE647F" w:rsidP="00425A1C">
            <w:r w:rsidRPr="56C4290E">
              <w:rPr>
                <w:szCs w:val="18"/>
              </w:rPr>
              <w:t>32</w:t>
            </w:r>
          </w:p>
        </w:tc>
      </w:tr>
      <w:tr w:rsidR="00DE647F" w14:paraId="0001ABDE" w14:textId="77777777" w:rsidTr="00425A1C">
        <w:tc>
          <w:tcPr>
            <w:tcW w:w="4680" w:type="dxa"/>
          </w:tcPr>
          <w:p w14:paraId="16F9E62E" w14:textId="77777777" w:rsidR="00DE647F" w:rsidRDefault="00DE647F" w:rsidP="00425A1C">
            <w:r w:rsidRPr="56C4290E">
              <w:rPr>
                <w:szCs w:val="18"/>
              </w:rPr>
              <w:t>Learning Rate</w:t>
            </w:r>
          </w:p>
        </w:tc>
        <w:tc>
          <w:tcPr>
            <w:tcW w:w="4680" w:type="dxa"/>
          </w:tcPr>
          <w:p w14:paraId="0C003BC5" w14:textId="77777777" w:rsidR="00DE647F" w:rsidRDefault="00DE647F" w:rsidP="00425A1C">
            <w:r w:rsidRPr="56C4290E">
              <w:rPr>
                <w:szCs w:val="18"/>
              </w:rPr>
              <w:t>0.007</w:t>
            </w:r>
          </w:p>
        </w:tc>
      </w:tr>
      <w:tr w:rsidR="00DE647F" w14:paraId="4EC32404" w14:textId="77777777" w:rsidTr="00425A1C">
        <w:tc>
          <w:tcPr>
            <w:tcW w:w="4680" w:type="dxa"/>
          </w:tcPr>
          <w:p w14:paraId="5B2B1912" w14:textId="77777777" w:rsidR="00DE647F" w:rsidRDefault="00DE647F" w:rsidP="00425A1C">
            <w:r w:rsidRPr="56C4290E">
              <w:rPr>
                <w:szCs w:val="18"/>
              </w:rPr>
              <w:lastRenderedPageBreak/>
              <w:t>Number of Hidden Layers</w:t>
            </w:r>
          </w:p>
        </w:tc>
        <w:tc>
          <w:tcPr>
            <w:tcW w:w="4680" w:type="dxa"/>
          </w:tcPr>
          <w:p w14:paraId="1F6DB4F0" w14:textId="77777777" w:rsidR="00DE647F" w:rsidRDefault="00DE647F" w:rsidP="00425A1C">
            <w:r w:rsidRPr="56C4290E">
              <w:rPr>
                <w:szCs w:val="18"/>
              </w:rPr>
              <w:t>1</w:t>
            </w:r>
          </w:p>
        </w:tc>
      </w:tr>
      <w:tr w:rsidR="00DE647F" w14:paraId="7D849EB5" w14:textId="77777777" w:rsidTr="00425A1C">
        <w:tc>
          <w:tcPr>
            <w:tcW w:w="4680" w:type="dxa"/>
          </w:tcPr>
          <w:p w14:paraId="2F499C93" w14:textId="77777777" w:rsidR="00DE647F" w:rsidRDefault="00DE647F" w:rsidP="00425A1C">
            <w:r w:rsidRPr="56C4290E">
              <w:rPr>
                <w:szCs w:val="18"/>
              </w:rPr>
              <w:t>Hidden Layers: Inputs and Outputs</w:t>
            </w:r>
          </w:p>
        </w:tc>
        <w:tc>
          <w:tcPr>
            <w:tcW w:w="4680" w:type="dxa"/>
          </w:tcPr>
          <w:p w14:paraId="36087531" w14:textId="77777777" w:rsidR="00DE647F" w:rsidRDefault="00DE647F" w:rsidP="00425A1C">
            <w:r w:rsidRPr="56C4290E">
              <w:rPr>
                <w:szCs w:val="18"/>
              </w:rPr>
              <w:t>1: (512) =&gt; (256)</w:t>
            </w:r>
          </w:p>
        </w:tc>
      </w:tr>
      <w:tr w:rsidR="00DE647F" w14:paraId="753582DD" w14:textId="77777777" w:rsidTr="00425A1C">
        <w:tc>
          <w:tcPr>
            <w:tcW w:w="4680" w:type="dxa"/>
          </w:tcPr>
          <w:p w14:paraId="63C971A6" w14:textId="77777777" w:rsidR="00DE647F" w:rsidRDefault="00DE647F" w:rsidP="00425A1C">
            <w:r w:rsidRPr="56C4290E">
              <w:rPr>
                <w:szCs w:val="18"/>
              </w:rPr>
              <w:t>Batch Normalization</w:t>
            </w:r>
          </w:p>
        </w:tc>
        <w:tc>
          <w:tcPr>
            <w:tcW w:w="4680" w:type="dxa"/>
          </w:tcPr>
          <w:p w14:paraId="4219DCB9" w14:textId="77777777" w:rsidR="00DE647F" w:rsidRDefault="00DE647F" w:rsidP="00425A1C">
            <w:r w:rsidRPr="56C4290E">
              <w:rPr>
                <w:szCs w:val="18"/>
              </w:rPr>
              <w:t>-</w:t>
            </w:r>
          </w:p>
        </w:tc>
      </w:tr>
      <w:tr w:rsidR="00DE647F" w14:paraId="5A94F10C" w14:textId="77777777" w:rsidTr="00425A1C">
        <w:tc>
          <w:tcPr>
            <w:tcW w:w="4680" w:type="dxa"/>
          </w:tcPr>
          <w:p w14:paraId="20EA5A70" w14:textId="77777777" w:rsidR="00DE647F" w:rsidRDefault="00DE647F" w:rsidP="00425A1C">
            <w:r w:rsidRPr="56C4290E">
              <w:rPr>
                <w:szCs w:val="18"/>
              </w:rPr>
              <w:t>Early Stopping Patience</w:t>
            </w:r>
          </w:p>
        </w:tc>
        <w:tc>
          <w:tcPr>
            <w:tcW w:w="4680" w:type="dxa"/>
          </w:tcPr>
          <w:p w14:paraId="599C41CB" w14:textId="77777777" w:rsidR="00DE647F" w:rsidRDefault="00DE647F" w:rsidP="00425A1C">
            <w:r w:rsidRPr="56C4290E">
              <w:rPr>
                <w:szCs w:val="18"/>
              </w:rPr>
              <w:t>100</w:t>
            </w:r>
          </w:p>
        </w:tc>
      </w:tr>
      <w:tr w:rsidR="00DE647F" w14:paraId="32454FAA" w14:textId="77777777" w:rsidTr="00425A1C">
        <w:tc>
          <w:tcPr>
            <w:tcW w:w="4680" w:type="dxa"/>
          </w:tcPr>
          <w:p w14:paraId="1EF02D35" w14:textId="77777777" w:rsidR="00DE647F" w:rsidRDefault="00DE647F" w:rsidP="00425A1C">
            <w:r w:rsidRPr="56C4290E">
              <w:rPr>
                <w:szCs w:val="18"/>
              </w:rPr>
              <w:t>Drop Out Rate</w:t>
            </w:r>
          </w:p>
        </w:tc>
        <w:tc>
          <w:tcPr>
            <w:tcW w:w="4680" w:type="dxa"/>
          </w:tcPr>
          <w:p w14:paraId="7F03078B" w14:textId="77777777" w:rsidR="00DE647F" w:rsidRDefault="00DE647F" w:rsidP="00425A1C">
            <w:r w:rsidRPr="56C4290E">
              <w:rPr>
                <w:szCs w:val="18"/>
              </w:rPr>
              <w:t>0.1</w:t>
            </w:r>
          </w:p>
        </w:tc>
      </w:tr>
      <w:tr w:rsidR="00DE647F" w14:paraId="75505098" w14:textId="77777777" w:rsidTr="00425A1C">
        <w:tc>
          <w:tcPr>
            <w:tcW w:w="4680" w:type="dxa"/>
          </w:tcPr>
          <w:p w14:paraId="280E0374" w14:textId="77777777" w:rsidR="00DE647F" w:rsidRDefault="00DE647F" w:rsidP="00425A1C">
            <w:pPr>
              <w:rPr>
                <w:szCs w:val="18"/>
              </w:rPr>
            </w:pPr>
            <w:r w:rsidRPr="56C4290E">
              <w:rPr>
                <w:szCs w:val="18"/>
              </w:rPr>
              <w:t>Last Epoch Information</w:t>
            </w:r>
          </w:p>
        </w:tc>
        <w:tc>
          <w:tcPr>
            <w:tcW w:w="4680" w:type="dxa"/>
          </w:tcPr>
          <w:p w14:paraId="3CA732B0" w14:textId="77777777" w:rsidR="00DE647F" w:rsidRDefault="00DE647F" w:rsidP="00425A1C">
            <w:pPr>
              <w:spacing w:after="160" w:line="259" w:lineRule="auto"/>
              <w:rPr>
                <w:rFonts w:ascii="Calibri" w:eastAsia="Calibri" w:hAnsi="Calibri" w:cs="Calibri"/>
                <w:szCs w:val="18"/>
              </w:rPr>
            </w:pPr>
            <w:r w:rsidRPr="56C4290E">
              <w:rPr>
                <w:rFonts w:ascii="Calibri" w:eastAsia="Calibri" w:hAnsi="Calibri" w:cs="Calibri"/>
                <w:szCs w:val="18"/>
              </w:rPr>
              <w:t>Epoch 691: | Train Loss: 1.14419 | Val Loss: 1.09624 | Train Acc: 40.000| Val Acc: 51.923</w:t>
            </w:r>
          </w:p>
        </w:tc>
      </w:tr>
      <w:tr w:rsidR="00DE647F" w14:paraId="336D3252" w14:textId="77777777" w:rsidTr="00425A1C">
        <w:tc>
          <w:tcPr>
            <w:tcW w:w="4680" w:type="dxa"/>
          </w:tcPr>
          <w:p w14:paraId="2530BC13" w14:textId="77777777" w:rsidR="00DE647F" w:rsidRDefault="00DE647F" w:rsidP="00425A1C">
            <w:pPr>
              <w:rPr>
                <w:szCs w:val="18"/>
              </w:rPr>
            </w:pPr>
            <w:r w:rsidRPr="56C4290E">
              <w:rPr>
                <w:szCs w:val="18"/>
              </w:rPr>
              <w:t>Test Accuracy</w:t>
            </w:r>
          </w:p>
        </w:tc>
        <w:tc>
          <w:tcPr>
            <w:tcW w:w="4680" w:type="dxa"/>
          </w:tcPr>
          <w:p w14:paraId="59ABEB42" w14:textId="77777777" w:rsidR="00DE647F" w:rsidRDefault="00DE647F" w:rsidP="00425A1C">
            <w:pPr>
              <w:spacing w:line="259" w:lineRule="auto"/>
              <w:rPr>
                <w:rFonts w:ascii="Calibri" w:eastAsia="Calibri" w:hAnsi="Calibri" w:cs="Calibri"/>
                <w:szCs w:val="18"/>
              </w:rPr>
            </w:pPr>
            <w:r w:rsidRPr="56C4290E">
              <w:rPr>
                <w:rFonts w:ascii="Calibri" w:eastAsia="Calibri" w:hAnsi="Calibri" w:cs="Calibri"/>
                <w:szCs w:val="18"/>
              </w:rPr>
              <w:t>48%</w:t>
            </w:r>
          </w:p>
        </w:tc>
      </w:tr>
    </w:tbl>
    <w:p w14:paraId="7F304A7A" w14:textId="77777777" w:rsidR="00DE647F" w:rsidRDefault="00DE647F" w:rsidP="00DE647F">
      <w:pPr>
        <w:rPr>
          <w:rFonts w:ascii="Calibri" w:eastAsia="Calibri" w:hAnsi="Calibri" w:cs="Calibri"/>
        </w:rPr>
      </w:pPr>
    </w:p>
    <w:p w14:paraId="7AA63097" w14:textId="77777777" w:rsidR="00DE647F" w:rsidRDefault="00DE647F" w:rsidP="00DE647F">
      <w:pPr>
        <w:rPr>
          <w:rFonts w:ascii="Calibri" w:eastAsia="Calibri" w:hAnsi="Calibri" w:cs="Calibri"/>
        </w:rPr>
      </w:pPr>
      <w:r w:rsidRPr="56C4290E">
        <w:rPr>
          <w:rFonts w:ascii="Calibri" w:eastAsia="Calibri" w:hAnsi="Calibri" w:cs="Calibri"/>
        </w:rPr>
        <w:t>Output table screen shot:</w:t>
      </w:r>
    </w:p>
    <w:p w14:paraId="54A2FDE0" w14:textId="77777777" w:rsidR="00DE647F" w:rsidRDefault="00DE647F" w:rsidP="00DE647F">
      <w:r>
        <w:rPr>
          <w:noProof/>
        </w:rPr>
        <w:drawing>
          <wp:inline distT="0" distB="0" distL="0" distR="0" wp14:anchorId="64FF9B3F" wp14:editId="3CF39D2C">
            <wp:extent cx="5010148" cy="2428875"/>
            <wp:effectExtent l="0" t="0" r="0" b="0"/>
            <wp:docPr id="1351563552" name="Picture 1351563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1563552"/>
                    <pic:cNvPicPr/>
                  </pic:nvPicPr>
                  <pic:blipFill>
                    <a:blip r:embed="rId67">
                      <a:extLst>
                        <a:ext uri="{28A0092B-C50C-407E-A947-70E740481C1C}">
                          <a14:useLocalDpi xmlns:a14="http://schemas.microsoft.com/office/drawing/2010/main" val="0"/>
                        </a:ext>
                      </a:extLst>
                    </a:blip>
                    <a:stretch>
                      <a:fillRect/>
                    </a:stretch>
                  </pic:blipFill>
                  <pic:spPr>
                    <a:xfrm>
                      <a:off x="0" y="0"/>
                      <a:ext cx="5010148" cy="2428875"/>
                    </a:xfrm>
                    <a:prstGeom prst="rect">
                      <a:avLst/>
                    </a:prstGeom>
                  </pic:spPr>
                </pic:pic>
              </a:graphicData>
            </a:graphic>
          </wp:inline>
        </w:drawing>
      </w:r>
    </w:p>
    <w:p w14:paraId="0BF25F4F" w14:textId="77777777" w:rsidR="00DE647F" w:rsidRDefault="00DE647F" w:rsidP="00DE647F">
      <w:r>
        <w:rPr>
          <w:noProof/>
        </w:rPr>
        <w:drawing>
          <wp:inline distT="0" distB="0" distL="0" distR="0" wp14:anchorId="68E1804A" wp14:editId="2E0398E3">
            <wp:extent cx="5943600" cy="2238375"/>
            <wp:effectExtent l="0" t="0" r="0" b="0"/>
            <wp:docPr id="1220178697" name="Picture 1220178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0178697"/>
                    <pic:cNvPicPr/>
                  </pic:nvPicPr>
                  <pic:blipFill>
                    <a:blip r:embed="rId68">
                      <a:extLst>
                        <a:ext uri="{28A0092B-C50C-407E-A947-70E740481C1C}">
                          <a14:useLocalDpi xmlns:a14="http://schemas.microsoft.com/office/drawing/2010/main" val="0"/>
                        </a:ext>
                      </a:extLst>
                    </a:blip>
                    <a:stretch>
                      <a:fillRect/>
                    </a:stretch>
                  </pic:blipFill>
                  <pic:spPr>
                    <a:xfrm>
                      <a:off x="0" y="0"/>
                      <a:ext cx="5943600" cy="2238375"/>
                    </a:xfrm>
                    <a:prstGeom prst="rect">
                      <a:avLst/>
                    </a:prstGeom>
                  </pic:spPr>
                </pic:pic>
              </a:graphicData>
            </a:graphic>
          </wp:inline>
        </w:drawing>
      </w:r>
    </w:p>
    <w:p w14:paraId="6C3F0082" w14:textId="77777777" w:rsidR="00DE647F" w:rsidRDefault="00DE647F" w:rsidP="00DE647F">
      <w:r>
        <w:t>Appendix AH</w:t>
      </w:r>
    </w:p>
    <w:tbl>
      <w:tblPr>
        <w:tblStyle w:val="TableGrid"/>
        <w:tblW w:w="0" w:type="auto"/>
        <w:tblLayout w:type="fixed"/>
        <w:tblLook w:val="04A0" w:firstRow="1" w:lastRow="0" w:firstColumn="1" w:lastColumn="0" w:noHBand="0" w:noVBand="1"/>
      </w:tblPr>
      <w:tblGrid>
        <w:gridCol w:w="4680"/>
        <w:gridCol w:w="4680"/>
      </w:tblGrid>
      <w:tr w:rsidR="00DE647F" w14:paraId="006C9316" w14:textId="77777777" w:rsidTr="00425A1C">
        <w:tc>
          <w:tcPr>
            <w:tcW w:w="4680" w:type="dxa"/>
          </w:tcPr>
          <w:p w14:paraId="48037EE0" w14:textId="77777777" w:rsidR="00DE647F" w:rsidRDefault="00DE647F" w:rsidP="00425A1C">
            <w:r w:rsidRPr="56C4290E">
              <w:rPr>
                <w:szCs w:val="18"/>
              </w:rPr>
              <w:t>Activation Function</w:t>
            </w:r>
          </w:p>
        </w:tc>
        <w:tc>
          <w:tcPr>
            <w:tcW w:w="4680" w:type="dxa"/>
          </w:tcPr>
          <w:p w14:paraId="492736C2" w14:textId="77777777" w:rsidR="00DE647F" w:rsidRDefault="00DE647F" w:rsidP="00425A1C">
            <w:pPr>
              <w:rPr>
                <w:szCs w:val="18"/>
              </w:rPr>
            </w:pPr>
            <w:proofErr w:type="spellStart"/>
            <w:r w:rsidRPr="56C4290E">
              <w:rPr>
                <w:szCs w:val="18"/>
              </w:rPr>
              <w:t>ReLU</w:t>
            </w:r>
            <w:proofErr w:type="spellEnd"/>
          </w:p>
        </w:tc>
      </w:tr>
      <w:tr w:rsidR="00DE647F" w14:paraId="72FEEA5E" w14:textId="77777777" w:rsidTr="00425A1C">
        <w:tc>
          <w:tcPr>
            <w:tcW w:w="4680" w:type="dxa"/>
          </w:tcPr>
          <w:p w14:paraId="605367F7" w14:textId="77777777" w:rsidR="00DE647F" w:rsidRDefault="00DE647F" w:rsidP="00425A1C">
            <w:r w:rsidRPr="56C4290E">
              <w:rPr>
                <w:szCs w:val="18"/>
              </w:rPr>
              <w:t>Loss Function</w:t>
            </w:r>
          </w:p>
        </w:tc>
        <w:tc>
          <w:tcPr>
            <w:tcW w:w="4680" w:type="dxa"/>
          </w:tcPr>
          <w:p w14:paraId="7AC858AD" w14:textId="77777777" w:rsidR="00DE647F" w:rsidRDefault="00DE647F" w:rsidP="00425A1C">
            <w:r w:rsidRPr="56C4290E">
              <w:rPr>
                <w:szCs w:val="18"/>
              </w:rPr>
              <w:t>Cross Entropy Loss</w:t>
            </w:r>
          </w:p>
        </w:tc>
      </w:tr>
      <w:tr w:rsidR="00DE647F" w14:paraId="648ACEE7" w14:textId="77777777" w:rsidTr="00425A1C">
        <w:tc>
          <w:tcPr>
            <w:tcW w:w="4680" w:type="dxa"/>
          </w:tcPr>
          <w:p w14:paraId="38720C5D" w14:textId="77777777" w:rsidR="00DE647F" w:rsidRDefault="00DE647F" w:rsidP="00425A1C">
            <w:r w:rsidRPr="56C4290E">
              <w:rPr>
                <w:szCs w:val="18"/>
              </w:rPr>
              <w:t>Optimizer</w:t>
            </w:r>
          </w:p>
        </w:tc>
        <w:tc>
          <w:tcPr>
            <w:tcW w:w="4680" w:type="dxa"/>
          </w:tcPr>
          <w:p w14:paraId="0A511B23" w14:textId="77777777" w:rsidR="00DE647F" w:rsidRDefault="00DE647F" w:rsidP="00425A1C">
            <w:pPr>
              <w:rPr>
                <w:szCs w:val="18"/>
              </w:rPr>
            </w:pPr>
            <w:r w:rsidRPr="56C4290E">
              <w:rPr>
                <w:szCs w:val="18"/>
              </w:rPr>
              <w:t>SGD, weight decay = 0.001</w:t>
            </w:r>
          </w:p>
        </w:tc>
      </w:tr>
      <w:tr w:rsidR="00DE647F" w14:paraId="16C19EAB" w14:textId="77777777" w:rsidTr="00425A1C">
        <w:tc>
          <w:tcPr>
            <w:tcW w:w="4680" w:type="dxa"/>
          </w:tcPr>
          <w:p w14:paraId="3C304ECE" w14:textId="77777777" w:rsidR="00DE647F" w:rsidRDefault="00DE647F" w:rsidP="00425A1C">
            <w:r w:rsidRPr="56C4290E">
              <w:rPr>
                <w:szCs w:val="18"/>
              </w:rPr>
              <w:t>Training Epochs</w:t>
            </w:r>
          </w:p>
        </w:tc>
        <w:tc>
          <w:tcPr>
            <w:tcW w:w="4680" w:type="dxa"/>
          </w:tcPr>
          <w:p w14:paraId="244C1B57" w14:textId="77777777" w:rsidR="00DE647F" w:rsidRDefault="00DE647F" w:rsidP="00425A1C">
            <w:r w:rsidRPr="56C4290E">
              <w:rPr>
                <w:szCs w:val="18"/>
              </w:rPr>
              <w:t>300</w:t>
            </w:r>
          </w:p>
        </w:tc>
      </w:tr>
      <w:tr w:rsidR="00DE647F" w14:paraId="20A2124C" w14:textId="77777777" w:rsidTr="00425A1C">
        <w:tc>
          <w:tcPr>
            <w:tcW w:w="4680" w:type="dxa"/>
          </w:tcPr>
          <w:p w14:paraId="1CF0B33B" w14:textId="77777777" w:rsidR="00DE647F" w:rsidRDefault="00DE647F" w:rsidP="00425A1C">
            <w:r w:rsidRPr="56C4290E">
              <w:rPr>
                <w:szCs w:val="18"/>
              </w:rPr>
              <w:t>Batch Size</w:t>
            </w:r>
          </w:p>
        </w:tc>
        <w:tc>
          <w:tcPr>
            <w:tcW w:w="4680" w:type="dxa"/>
          </w:tcPr>
          <w:p w14:paraId="59189F3F" w14:textId="77777777" w:rsidR="00DE647F" w:rsidRDefault="00DE647F" w:rsidP="00425A1C">
            <w:r w:rsidRPr="56C4290E">
              <w:rPr>
                <w:szCs w:val="18"/>
              </w:rPr>
              <w:t>32</w:t>
            </w:r>
          </w:p>
        </w:tc>
      </w:tr>
      <w:tr w:rsidR="00DE647F" w14:paraId="658DEC9A" w14:textId="77777777" w:rsidTr="00425A1C">
        <w:tc>
          <w:tcPr>
            <w:tcW w:w="4680" w:type="dxa"/>
          </w:tcPr>
          <w:p w14:paraId="04A4C25B" w14:textId="77777777" w:rsidR="00DE647F" w:rsidRDefault="00DE647F" w:rsidP="00425A1C">
            <w:r w:rsidRPr="56C4290E">
              <w:rPr>
                <w:szCs w:val="18"/>
              </w:rPr>
              <w:t>Learning Rate</w:t>
            </w:r>
          </w:p>
        </w:tc>
        <w:tc>
          <w:tcPr>
            <w:tcW w:w="4680" w:type="dxa"/>
          </w:tcPr>
          <w:p w14:paraId="3FC0E13E" w14:textId="77777777" w:rsidR="00DE647F" w:rsidRDefault="00DE647F" w:rsidP="00425A1C">
            <w:r w:rsidRPr="56C4290E">
              <w:rPr>
                <w:szCs w:val="18"/>
              </w:rPr>
              <w:t>0.007</w:t>
            </w:r>
          </w:p>
        </w:tc>
      </w:tr>
      <w:tr w:rsidR="00DE647F" w14:paraId="346148D5" w14:textId="77777777" w:rsidTr="00425A1C">
        <w:tc>
          <w:tcPr>
            <w:tcW w:w="4680" w:type="dxa"/>
          </w:tcPr>
          <w:p w14:paraId="10BAAB10" w14:textId="77777777" w:rsidR="00DE647F" w:rsidRDefault="00DE647F" w:rsidP="00425A1C">
            <w:r w:rsidRPr="56C4290E">
              <w:rPr>
                <w:szCs w:val="18"/>
              </w:rPr>
              <w:t>Number of Hidden Layers</w:t>
            </w:r>
          </w:p>
        </w:tc>
        <w:tc>
          <w:tcPr>
            <w:tcW w:w="4680" w:type="dxa"/>
          </w:tcPr>
          <w:p w14:paraId="6441337E" w14:textId="77777777" w:rsidR="00DE647F" w:rsidRDefault="00DE647F" w:rsidP="00425A1C">
            <w:pPr>
              <w:rPr>
                <w:szCs w:val="18"/>
              </w:rPr>
            </w:pPr>
            <w:r w:rsidRPr="56C4290E">
              <w:rPr>
                <w:szCs w:val="18"/>
              </w:rPr>
              <w:t>2</w:t>
            </w:r>
          </w:p>
        </w:tc>
      </w:tr>
      <w:tr w:rsidR="00DE647F" w14:paraId="2D43317F" w14:textId="77777777" w:rsidTr="00425A1C">
        <w:tc>
          <w:tcPr>
            <w:tcW w:w="4680" w:type="dxa"/>
          </w:tcPr>
          <w:p w14:paraId="1333E7FA" w14:textId="77777777" w:rsidR="00DE647F" w:rsidRDefault="00DE647F" w:rsidP="00425A1C">
            <w:r w:rsidRPr="56C4290E">
              <w:rPr>
                <w:szCs w:val="18"/>
              </w:rPr>
              <w:t>Hidden Layers: Inputs and Outputs</w:t>
            </w:r>
          </w:p>
        </w:tc>
        <w:tc>
          <w:tcPr>
            <w:tcW w:w="4680" w:type="dxa"/>
          </w:tcPr>
          <w:p w14:paraId="49571811" w14:textId="77777777" w:rsidR="00DE647F" w:rsidRDefault="00DE647F" w:rsidP="00425A1C">
            <w:r w:rsidRPr="56C4290E">
              <w:rPr>
                <w:szCs w:val="18"/>
              </w:rPr>
              <w:t>1: (512) =&gt; (256) 2: (256) =&gt; (128)</w:t>
            </w:r>
          </w:p>
        </w:tc>
      </w:tr>
      <w:tr w:rsidR="00DE647F" w14:paraId="6EBD6665" w14:textId="77777777" w:rsidTr="00425A1C">
        <w:tc>
          <w:tcPr>
            <w:tcW w:w="4680" w:type="dxa"/>
          </w:tcPr>
          <w:p w14:paraId="05CEAF81" w14:textId="77777777" w:rsidR="00DE647F" w:rsidRDefault="00DE647F" w:rsidP="00425A1C">
            <w:r w:rsidRPr="56C4290E">
              <w:rPr>
                <w:szCs w:val="18"/>
              </w:rPr>
              <w:t>Batch Normalization</w:t>
            </w:r>
          </w:p>
        </w:tc>
        <w:tc>
          <w:tcPr>
            <w:tcW w:w="4680" w:type="dxa"/>
          </w:tcPr>
          <w:p w14:paraId="652F9D96" w14:textId="77777777" w:rsidR="00DE647F" w:rsidRDefault="00DE647F" w:rsidP="00425A1C">
            <w:r w:rsidRPr="56C4290E">
              <w:rPr>
                <w:szCs w:val="18"/>
              </w:rPr>
              <w:t>-</w:t>
            </w:r>
          </w:p>
        </w:tc>
      </w:tr>
      <w:tr w:rsidR="00DE647F" w14:paraId="68EE3EBD" w14:textId="77777777" w:rsidTr="00425A1C">
        <w:tc>
          <w:tcPr>
            <w:tcW w:w="4680" w:type="dxa"/>
          </w:tcPr>
          <w:p w14:paraId="730E27E6" w14:textId="77777777" w:rsidR="00DE647F" w:rsidRDefault="00DE647F" w:rsidP="00425A1C">
            <w:r w:rsidRPr="56C4290E">
              <w:rPr>
                <w:szCs w:val="18"/>
              </w:rPr>
              <w:t>Early Stopping Patience</w:t>
            </w:r>
          </w:p>
        </w:tc>
        <w:tc>
          <w:tcPr>
            <w:tcW w:w="4680" w:type="dxa"/>
          </w:tcPr>
          <w:p w14:paraId="011DA276" w14:textId="77777777" w:rsidR="00DE647F" w:rsidRDefault="00DE647F" w:rsidP="00425A1C">
            <w:pPr>
              <w:rPr>
                <w:szCs w:val="18"/>
              </w:rPr>
            </w:pPr>
            <w:r w:rsidRPr="56C4290E">
              <w:rPr>
                <w:szCs w:val="18"/>
              </w:rPr>
              <w:t>-</w:t>
            </w:r>
          </w:p>
        </w:tc>
      </w:tr>
      <w:tr w:rsidR="00DE647F" w14:paraId="49C2FC05" w14:textId="77777777" w:rsidTr="00425A1C">
        <w:tc>
          <w:tcPr>
            <w:tcW w:w="4680" w:type="dxa"/>
          </w:tcPr>
          <w:p w14:paraId="16E9C982" w14:textId="77777777" w:rsidR="00DE647F" w:rsidRDefault="00DE647F" w:rsidP="00425A1C">
            <w:r w:rsidRPr="56C4290E">
              <w:rPr>
                <w:szCs w:val="18"/>
              </w:rPr>
              <w:lastRenderedPageBreak/>
              <w:t>Drop Out Rate</w:t>
            </w:r>
          </w:p>
        </w:tc>
        <w:tc>
          <w:tcPr>
            <w:tcW w:w="4680" w:type="dxa"/>
          </w:tcPr>
          <w:p w14:paraId="21E42DEF" w14:textId="77777777" w:rsidR="00DE647F" w:rsidRDefault="00DE647F" w:rsidP="00425A1C">
            <w:r w:rsidRPr="56C4290E">
              <w:rPr>
                <w:szCs w:val="18"/>
              </w:rPr>
              <w:t>0.1</w:t>
            </w:r>
          </w:p>
        </w:tc>
      </w:tr>
      <w:tr w:rsidR="00DE647F" w14:paraId="4E8F293D" w14:textId="77777777" w:rsidTr="00425A1C">
        <w:tc>
          <w:tcPr>
            <w:tcW w:w="4680" w:type="dxa"/>
          </w:tcPr>
          <w:p w14:paraId="584B2F9F" w14:textId="77777777" w:rsidR="00DE647F" w:rsidRDefault="00DE647F" w:rsidP="00425A1C">
            <w:pPr>
              <w:rPr>
                <w:szCs w:val="18"/>
              </w:rPr>
            </w:pPr>
            <w:r w:rsidRPr="56C4290E">
              <w:rPr>
                <w:szCs w:val="18"/>
              </w:rPr>
              <w:t>Last Epoch Information</w:t>
            </w:r>
          </w:p>
        </w:tc>
        <w:tc>
          <w:tcPr>
            <w:tcW w:w="4680" w:type="dxa"/>
          </w:tcPr>
          <w:p w14:paraId="576EBE80" w14:textId="77777777" w:rsidR="00DE647F" w:rsidRDefault="00DE647F" w:rsidP="00425A1C">
            <w:pPr>
              <w:spacing w:after="160" w:line="259" w:lineRule="auto"/>
              <w:rPr>
                <w:rFonts w:ascii="Calibri" w:eastAsia="Calibri" w:hAnsi="Calibri" w:cs="Calibri"/>
                <w:szCs w:val="18"/>
              </w:rPr>
            </w:pPr>
            <w:r w:rsidRPr="56C4290E">
              <w:rPr>
                <w:rFonts w:ascii="Calibri" w:eastAsia="Calibri" w:hAnsi="Calibri" w:cs="Calibri"/>
                <w:szCs w:val="18"/>
              </w:rPr>
              <w:t>Epoch 300: | Train Loss: 1.11420 | Val Loss: 1.11584 | Train Acc: 53.333| Val Acc: 53.846</w:t>
            </w:r>
          </w:p>
        </w:tc>
      </w:tr>
      <w:tr w:rsidR="00DE647F" w14:paraId="27E5F418" w14:textId="77777777" w:rsidTr="00425A1C">
        <w:tc>
          <w:tcPr>
            <w:tcW w:w="4680" w:type="dxa"/>
          </w:tcPr>
          <w:p w14:paraId="652DE2D9" w14:textId="77777777" w:rsidR="00DE647F" w:rsidRDefault="00DE647F" w:rsidP="00425A1C">
            <w:pPr>
              <w:rPr>
                <w:szCs w:val="18"/>
              </w:rPr>
            </w:pPr>
            <w:r w:rsidRPr="56C4290E">
              <w:rPr>
                <w:szCs w:val="18"/>
              </w:rPr>
              <w:t>Test Accuracy</w:t>
            </w:r>
          </w:p>
        </w:tc>
        <w:tc>
          <w:tcPr>
            <w:tcW w:w="4680" w:type="dxa"/>
          </w:tcPr>
          <w:p w14:paraId="2C6488EF" w14:textId="77777777" w:rsidR="00DE647F" w:rsidRDefault="00DE647F" w:rsidP="00425A1C">
            <w:pPr>
              <w:spacing w:line="259" w:lineRule="auto"/>
              <w:rPr>
                <w:rFonts w:ascii="Calibri" w:eastAsia="Calibri" w:hAnsi="Calibri" w:cs="Calibri"/>
                <w:szCs w:val="18"/>
              </w:rPr>
            </w:pPr>
            <w:r w:rsidRPr="56C4290E">
              <w:rPr>
                <w:rFonts w:ascii="Calibri" w:eastAsia="Calibri" w:hAnsi="Calibri" w:cs="Calibri"/>
                <w:szCs w:val="18"/>
              </w:rPr>
              <w:t>49%</w:t>
            </w:r>
          </w:p>
        </w:tc>
      </w:tr>
    </w:tbl>
    <w:p w14:paraId="3BD20A32" w14:textId="77777777" w:rsidR="00DE647F" w:rsidRDefault="00DE647F" w:rsidP="00DE647F">
      <w:pPr>
        <w:rPr>
          <w:rFonts w:ascii="Calibri" w:eastAsia="Calibri" w:hAnsi="Calibri" w:cs="Calibri"/>
        </w:rPr>
      </w:pPr>
    </w:p>
    <w:p w14:paraId="03DDF2F7" w14:textId="77777777" w:rsidR="00DE647F" w:rsidRDefault="00DE647F" w:rsidP="00DE647F">
      <w:pPr>
        <w:rPr>
          <w:rFonts w:ascii="Calibri" w:eastAsia="Calibri" w:hAnsi="Calibri" w:cs="Calibri"/>
        </w:rPr>
      </w:pPr>
      <w:r w:rsidRPr="56C4290E">
        <w:rPr>
          <w:rFonts w:ascii="Calibri" w:eastAsia="Calibri" w:hAnsi="Calibri" w:cs="Calibri"/>
        </w:rPr>
        <w:t>Output table screen shot:</w:t>
      </w:r>
    </w:p>
    <w:p w14:paraId="74BE9630" w14:textId="77777777" w:rsidR="00DE647F" w:rsidRDefault="00DE647F" w:rsidP="00DE647F">
      <w:r>
        <w:rPr>
          <w:noProof/>
        </w:rPr>
        <w:drawing>
          <wp:inline distT="0" distB="0" distL="0" distR="0" wp14:anchorId="5B0CF58F" wp14:editId="1B355887">
            <wp:extent cx="4572000" cy="2209800"/>
            <wp:effectExtent l="0" t="0" r="0" b="0"/>
            <wp:docPr id="1680688573" name="Picture 1680688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0688573"/>
                    <pic:cNvPicPr/>
                  </pic:nvPicPr>
                  <pic:blipFill>
                    <a:blip r:embed="rId69">
                      <a:extLst>
                        <a:ext uri="{28A0092B-C50C-407E-A947-70E740481C1C}">
                          <a14:useLocalDpi xmlns:a14="http://schemas.microsoft.com/office/drawing/2010/main" val="0"/>
                        </a:ext>
                      </a:extLst>
                    </a:blip>
                    <a:stretch>
                      <a:fillRect/>
                    </a:stretch>
                  </pic:blipFill>
                  <pic:spPr>
                    <a:xfrm>
                      <a:off x="0" y="0"/>
                      <a:ext cx="4572000" cy="2209800"/>
                    </a:xfrm>
                    <a:prstGeom prst="rect">
                      <a:avLst/>
                    </a:prstGeom>
                  </pic:spPr>
                </pic:pic>
              </a:graphicData>
            </a:graphic>
          </wp:inline>
        </w:drawing>
      </w:r>
    </w:p>
    <w:p w14:paraId="4E94B2F0" w14:textId="77777777" w:rsidR="00DE647F" w:rsidRDefault="00DE647F" w:rsidP="00DE647F">
      <w:r>
        <w:rPr>
          <w:noProof/>
        </w:rPr>
        <w:drawing>
          <wp:inline distT="0" distB="0" distL="0" distR="0" wp14:anchorId="6891E3E5" wp14:editId="3FE0B284">
            <wp:extent cx="5943600" cy="2247900"/>
            <wp:effectExtent l="0" t="0" r="0" b="0"/>
            <wp:docPr id="465093608" name="Picture 465093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093608"/>
                    <pic:cNvPicPr/>
                  </pic:nvPicPr>
                  <pic:blipFill>
                    <a:blip r:embed="rId70">
                      <a:extLst>
                        <a:ext uri="{28A0092B-C50C-407E-A947-70E740481C1C}">
                          <a14:useLocalDpi xmlns:a14="http://schemas.microsoft.com/office/drawing/2010/main" val="0"/>
                        </a:ext>
                      </a:extLst>
                    </a:blip>
                    <a:stretch>
                      <a:fillRect/>
                    </a:stretch>
                  </pic:blipFill>
                  <pic:spPr>
                    <a:xfrm>
                      <a:off x="0" y="0"/>
                      <a:ext cx="5943600" cy="2247900"/>
                    </a:xfrm>
                    <a:prstGeom prst="rect">
                      <a:avLst/>
                    </a:prstGeom>
                  </pic:spPr>
                </pic:pic>
              </a:graphicData>
            </a:graphic>
          </wp:inline>
        </w:drawing>
      </w:r>
    </w:p>
    <w:p w14:paraId="39A172A3" w14:textId="77777777" w:rsidR="00DE647F" w:rsidRDefault="00DE647F" w:rsidP="00DE647F">
      <w:r>
        <w:br w:type="page"/>
      </w:r>
    </w:p>
    <w:p w14:paraId="01B79BB4" w14:textId="77777777" w:rsidR="00DE647F" w:rsidRDefault="00DE647F" w:rsidP="00DE647F">
      <w:r>
        <w:lastRenderedPageBreak/>
        <w:t>Appendix AI</w:t>
      </w:r>
    </w:p>
    <w:tbl>
      <w:tblPr>
        <w:tblStyle w:val="TableGrid"/>
        <w:tblW w:w="0" w:type="auto"/>
        <w:tblLayout w:type="fixed"/>
        <w:tblLook w:val="04A0" w:firstRow="1" w:lastRow="0" w:firstColumn="1" w:lastColumn="0" w:noHBand="0" w:noVBand="1"/>
      </w:tblPr>
      <w:tblGrid>
        <w:gridCol w:w="4680"/>
        <w:gridCol w:w="4680"/>
      </w:tblGrid>
      <w:tr w:rsidR="00DE647F" w14:paraId="4BAB6E2A" w14:textId="77777777" w:rsidTr="00425A1C">
        <w:tc>
          <w:tcPr>
            <w:tcW w:w="4680" w:type="dxa"/>
          </w:tcPr>
          <w:p w14:paraId="7BDCFC9D" w14:textId="77777777" w:rsidR="00DE647F" w:rsidRDefault="00DE647F" w:rsidP="00425A1C">
            <w:r w:rsidRPr="56C4290E">
              <w:rPr>
                <w:szCs w:val="18"/>
              </w:rPr>
              <w:t>Activation Function</w:t>
            </w:r>
          </w:p>
        </w:tc>
        <w:tc>
          <w:tcPr>
            <w:tcW w:w="4680" w:type="dxa"/>
          </w:tcPr>
          <w:p w14:paraId="67D40407" w14:textId="77777777" w:rsidR="00DE647F" w:rsidRDefault="00DE647F" w:rsidP="00425A1C">
            <w:proofErr w:type="spellStart"/>
            <w:r w:rsidRPr="56C4290E">
              <w:rPr>
                <w:szCs w:val="18"/>
              </w:rPr>
              <w:t>ReLU</w:t>
            </w:r>
            <w:proofErr w:type="spellEnd"/>
          </w:p>
        </w:tc>
      </w:tr>
      <w:tr w:rsidR="00DE647F" w14:paraId="2C9B450C" w14:textId="77777777" w:rsidTr="00425A1C">
        <w:tc>
          <w:tcPr>
            <w:tcW w:w="4680" w:type="dxa"/>
          </w:tcPr>
          <w:p w14:paraId="0AAE1123" w14:textId="77777777" w:rsidR="00DE647F" w:rsidRDefault="00DE647F" w:rsidP="00425A1C">
            <w:r w:rsidRPr="56C4290E">
              <w:rPr>
                <w:szCs w:val="18"/>
              </w:rPr>
              <w:t>Loss Function</w:t>
            </w:r>
          </w:p>
        </w:tc>
        <w:tc>
          <w:tcPr>
            <w:tcW w:w="4680" w:type="dxa"/>
          </w:tcPr>
          <w:p w14:paraId="52D410F4" w14:textId="77777777" w:rsidR="00DE647F" w:rsidRDefault="00DE647F" w:rsidP="00425A1C">
            <w:r w:rsidRPr="56C4290E">
              <w:rPr>
                <w:szCs w:val="18"/>
              </w:rPr>
              <w:t>Cross Entropy Loss</w:t>
            </w:r>
          </w:p>
        </w:tc>
      </w:tr>
      <w:tr w:rsidR="00DE647F" w14:paraId="434EA498" w14:textId="77777777" w:rsidTr="00425A1C">
        <w:tc>
          <w:tcPr>
            <w:tcW w:w="4680" w:type="dxa"/>
          </w:tcPr>
          <w:p w14:paraId="5BB4A01E" w14:textId="77777777" w:rsidR="00DE647F" w:rsidRDefault="00DE647F" w:rsidP="00425A1C">
            <w:r w:rsidRPr="56C4290E">
              <w:rPr>
                <w:szCs w:val="18"/>
              </w:rPr>
              <w:t>Optimizer</w:t>
            </w:r>
          </w:p>
        </w:tc>
        <w:tc>
          <w:tcPr>
            <w:tcW w:w="4680" w:type="dxa"/>
          </w:tcPr>
          <w:p w14:paraId="3B6F9908" w14:textId="77777777" w:rsidR="00DE647F" w:rsidRDefault="00DE647F" w:rsidP="00425A1C">
            <w:pPr>
              <w:rPr>
                <w:szCs w:val="18"/>
              </w:rPr>
            </w:pPr>
            <w:r w:rsidRPr="56C4290E">
              <w:rPr>
                <w:szCs w:val="18"/>
              </w:rPr>
              <w:t>SGD, weight decay = 0.001</w:t>
            </w:r>
          </w:p>
        </w:tc>
      </w:tr>
      <w:tr w:rsidR="00DE647F" w14:paraId="56D48409" w14:textId="77777777" w:rsidTr="00425A1C">
        <w:tc>
          <w:tcPr>
            <w:tcW w:w="4680" w:type="dxa"/>
          </w:tcPr>
          <w:p w14:paraId="3B0D2925" w14:textId="77777777" w:rsidR="00DE647F" w:rsidRDefault="00DE647F" w:rsidP="00425A1C">
            <w:r w:rsidRPr="56C4290E">
              <w:rPr>
                <w:szCs w:val="18"/>
              </w:rPr>
              <w:t>Training Epochs</w:t>
            </w:r>
          </w:p>
        </w:tc>
        <w:tc>
          <w:tcPr>
            <w:tcW w:w="4680" w:type="dxa"/>
          </w:tcPr>
          <w:p w14:paraId="02F046B0" w14:textId="77777777" w:rsidR="00DE647F" w:rsidRDefault="00DE647F" w:rsidP="00425A1C">
            <w:r w:rsidRPr="56C4290E">
              <w:rPr>
                <w:szCs w:val="18"/>
              </w:rPr>
              <w:t>10000</w:t>
            </w:r>
          </w:p>
        </w:tc>
      </w:tr>
      <w:tr w:rsidR="00DE647F" w14:paraId="26AE0211" w14:textId="77777777" w:rsidTr="00425A1C">
        <w:tc>
          <w:tcPr>
            <w:tcW w:w="4680" w:type="dxa"/>
          </w:tcPr>
          <w:p w14:paraId="31DA2CA8" w14:textId="77777777" w:rsidR="00DE647F" w:rsidRDefault="00DE647F" w:rsidP="00425A1C">
            <w:r w:rsidRPr="56C4290E">
              <w:rPr>
                <w:szCs w:val="18"/>
              </w:rPr>
              <w:t>Batch Size</w:t>
            </w:r>
          </w:p>
        </w:tc>
        <w:tc>
          <w:tcPr>
            <w:tcW w:w="4680" w:type="dxa"/>
          </w:tcPr>
          <w:p w14:paraId="19EFFC47" w14:textId="77777777" w:rsidR="00DE647F" w:rsidRDefault="00DE647F" w:rsidP="00425A1C">
            <w:r w:rsidRPr="56C4290E">
              <w:rPr>
                <w:szCs w:val="18"/>
              </w:rPr>
              <w:t>32</w:t>
            </w:r>
          </w:p>
        </w:tc>
      </w:tr>
      <w:tr w:rsidR="00DE647F" w14:paraId="4A845749" w14:textId="77777777" w:rsidTr="00425A1C">
        <w:tc>
          <w:tcPr>
            <w:tcW w:w="4680" w:type="dxa"/>
          </w:tcPr>
          <w:p w14:paraId="7C920A95" w14:textId="77777777" w:rsidR="00DE647F" w:rsidRDefault="00DE647F" w:rsidP="00425A1C">
            <w:r w:rsidRPr="56C4290E">
              <w:rPr>
                <w:szCs w:val="18"/>
              </w:rPr>
              <w:t>Learning Rate</w:t>
            </w:r>
          </w:p>
        </w:tc>
        <w:tc>
          <w:tcPr>
            <w:tcW w:w="4680" w:type="dxa"/>
          </w:tcPr>
          <w:p w14:paraId="09ACF01E" w14:textId="77777777" w:rsidR="00DE647F" w:rsidRDefault="00DE647F" w:rsidP="00425A1C">
            <w:r w:rsidRPr="56C4290E">
              <w:rPr>
                <w:szCs w:val="18"/>
              </w:rPr>
              <w:t>0.007</w:t>
            </w:r>
          </w:p>
        </w:tc>
      </w:tr>
      <w:tr w:rsidR="00DE647F" w14:paraId="649FC977" w14:textId="77777777" w:rsidTr="00425A1C">
        <w:tc>
          <w:tcPr>
            <w:tcW w:w="4680" w:type="dxa"/>
          </w:tcPr>
          <w:p w14:paraId="521561B0" w14:textId="77777777" w:rsidR="00DE647F" w:rsidRDefault="00DE647F" w:rsidP="00425A1C">
            <w:r w:rsidRPr="56C4290E">
              <w:rPr>
                <w:szCs w:val="18"/>
              </w:rPr>
              <w:t>Number of Hidden Layers</w:t>
            </w:r>
          </w:p>
        </w:tc>
        <w:tc>
          <w:tcPr>
            <w:tcW w:w="4680" w:type="dxa"/>
          </w:tcPr>
          <w:p w14:paraId="1951726F" w14:textId="77777777" w:rsidR="00DE647F" w:rsidRDefault="00DE647F" w:rsidP="00425A1C">
            <w:pPr>
              <w:rPr>
                <w:szCs w:val="18"/>
              </w:rPr>
            </w:pPr>
            <w:r w:rsidRPr="56C4290E">
              <w:rPr>
                <w:szCs w:val="18"/>
              </w:rPr>
              <w:t>2</w:t>
            </w:r>
          </w:p>
        </w:tc>
      </w:tr>
      <w:tr w:rsidR="00DE647F" w14:paraId="768F8CC2" w14:textId="77777777" w:rsidTr="00425A1C">
        <w:tc>
          <w:tcPr>
            <w:tcW w:w="4680" w:type="dxa"/>
          </w:tcPr>
          <w:p w14:paraId="6100BC76" w14:textId="77777777" w:rsidR="00DE647F" w:rsidRDefault="00DE647F" w:rsidP="00425A1C">
            <w:r w:rsidRPr="56C4290E">
              <w:rPr>
                <w:szCs w:val="18"/>
              </w:rPr>
              <w:t>Hidden Layers: Inputs and Outputs</w:t>
            </w:r>
          </w:p>
        </w:tc>
        <w:tc>
          <w:tcPr>
            <w:tcW w:w="4680" w:type="dxa"/>
          </w:tcPr>
          <w:p w14:paraId="744AD9B9" w14:textId="77777777" w:rsidR="00DE647F" w:rsidRDefault="00DE647F" w:rsidP="00425A1C">
            <w:r w:rsidRPr="56C4290E">
              <w:rPr>
                <w:szCs w:val="18"/>
              </w:rPr>
              <w:t>1: (512) =&gt; (256) 2: (256) =&gt; (128)</w:t>
            </w:r>
          </w:p>
        </w:tc>
      </w:tr>
      <w:tr w:rsidR="00DE647F" w14:paraId="40827107" w14:textId="77777777" w:rsidTr="00425A1C">
        <w:tc>
          <w:tcPr>
            <w:tcW w:w="4680" w:type="dxa"/>
          </w:tcPr>
          <w:p w14:paraId="7C17E6BC" w14:textId="77777777" w:rsidR="00DE647F" w:rsidRDefault="00DE647F" w:rsidP="00425A1C">
            <w:r w:rsidRPr="56C4290E">
              <w:rPr>
                <w:szCs w:val="18"/>
              </w:rPr>
              <w:t>Batch Normalization</w:t>
            </w:r>
          </w:p>
        </w:tc>
        <w:tc>
          <w:tcPr>
            <w:tcW w:w="4680" w:type="dxa"/>
          </w:tcPr>
          <w:p w14:paraId="3BFBA8AB" w14:textId="77777777" w:rsidR="00DE647F" w:rsidRDefault="00DE647F" w:rsidP="00425A1C">
            <w:r w:rsidRPr="56C4290E">
              <w:rPr>
                <w:szCs w:val="18"/>
              </w:rPr>
              <w:t>-</w:t>
            </w:r>
          </w:p>
        </w:tc>
      </w:tr>
      <w:tr w:rsidR="00DE647F" w14:paraId="4AA52794" w14:textId="77777777" w:rsidTr="00425A1C">
        <w:tc>
          <w:tcPr>
            <w:tcW w:w="4680" w:type="dxa"/>
          </w:tcPr>
          <w:p w14:paraId="6736E944" w14:textId="77777777" w:rsidR="00DE647F" w:rsidRDefault="00DE647F" w:rsidP="00425A1C">
            <w:r w:rsidRPr="56C4290E">
              <w:rPr>
                <w:szCs w:val="18"/>
              </w:rPr>
              <w:t>Early Stopping Patience</w:t>
            </w:r>
          </w:p>
        </w:tc>
        <w:tc>
          <w:tcPr>
            <w:tcW w:w="4680" w:type="dxa"/>
          </w:tcPr>
          <w:p w14:paraId="409FB9BC" w14:textId="77777777" w:rsidR="00DE647F" w:rsidRDefault="00DE647F" w:rsidP="00425A1C">
            <w:r w:rsidRPr="56C4290E">
              <w:rPr>
                <w:szCs w:val="18"/>
              </w:rPr>
              <w:t>20</w:t>
            </w:r>
          </w:p>
        </w:tc>
      </w:tr>
      <w:tr w:rsidR="00DE647F" w14:paraId="66A5F65C" w14:textId="77777777" w:rsidTr="00425A1C">
        <w:tc>
          <w:tcPr>
            <w:tcW w:w="4680" w:type="dxa"/>
          </w:tcPr>
          <w:p w14:paraId="3CEC4124" w14:textId="77777777" w:rsidR="00DE647F" w:rsidRDefault="00DE647F" w:rsidP="00425A1C">
            <w:r w:rsidRPr="56C4290E">
              <w:rPr>
                <w:szCs w:val="18"/>
              </w:rPr>
              <w:t>Drop Out Rate</w:t>
            </w:r>
          </w:p>
        </w:tc>
        <w:tc>
          <w:tcPr>
            <w:tcW w:w="4680" w:type="dxa"/>
          </w:tcPr>
          <w:p w14:paraId="4E8BDCE4" w14:textId="77777777" w:rsidR="00DE647F" w:rsidRDefault="00DE647F" w:rsidP="00425A1C">
            <w:r w:rsidRPr="56C4290E">
              <w:rPr>
                <w:szCs w:val="18"/>
              </w:rPr>
              <w:t>0.1</w:t>
            </w:r>
          </w:p>
        </w:tc>
      </w:tr>
      <w:tr w:rsidR="00DE647F" w14:paraId="57095659" w14:textId="77777777" w:rsidTr="00425A1C">
        <w:tc>
          <w:tcPr>
            <w:tcW w:w="4680" w:type="dxa"/>
          </w:tcPr>
          <w:p w14:paraId="07E917F8" w14:textId="77777777" w:rsidR="00DE647F" w:rsidRDefault="00DE647F" w:rsidP="00425A1C">
            <w:pPr>
              <w:rPr>
                <w:szCs w:val="18"/>
              </w:rPr>
            </w:pPr>
            <w:r w:rsidRPr="56C4290E">
              <w:rPr>
                <w:szCs w:val="18"/>
              </w:rPr>
              <w:t>Last Epoch Information</w:t>
            </w:r>
          </w:p>
        </w:tc>
        <w:tc>
          <w:tcPr>
            <w:tcW w:w="4680" w:type="dxa"/>
          </w:tcPr>
          <w:p w14:paraId="144931D4" w14:textId="77777777" w:rsidR="00DE647F" w:rsidRDefault="00DE647F" w:rsidP="00425A1C">
            <w:pPr>
              <w:spacing w:after="160" w:line="259" w:lineRule="auto"/>
              <w:rPr>
                <w:rFonts w:ascii="Calibri" w:eastAsia="Calibri" w:hAnsi="Calibri" w:cs="Calibri"/>
                <w:szCs w:val="18"/>
              </w:rPr>
            </w:pPr>
            <w:r w:rsidRPr="56C4290E">
              <w:rPr>
                <w:rFonts w:ascii="Calibri" w:eastAsia="Calibri" w:hAnsi="Calibri" w:cs="Calibri"/>
                <w:szCs w:val="18"/>
              </w:rPr>
              <w:t>Epoch 368: | Train Loss: 1.05560 | Val Loss: 1.11449 | Train Acc: 73.333| Val Acc: 53.846</w:t>
            </w:r>
          </w:p>
        </w:tc>
      </w:tr>
      <w:tr w:rsidR="00DE647F" w14:paraId="5C9284AF" w14:textId="77777777" w:rsidTr="00425A1C">
        <w:tc>
          <w:tcPr>
            <w:tcW w:w="4680" w:type="dxa"/>
          </w:tcPr>
          <w:p w14:paraId="1C428759" w14:textId="77777777" w:rsidR="00DE647F" w:rsidRDefault="00DE647F" w:rsidP="00425A1C">
            <w:pPr>
              <w:rPr>
                <w:szCs w:val="18"/>
              </w:rPr>
            </w:pPr>
            <w:r w:rsidRPr="56C4290E">
              <w:rPr>
                <w:szCs w:val="18"/>
              </w:rPr>
              <w:t>Test Accuracy</w:t>
            </w:r>
          </w:p>
        </w:tc>
        <w:tc>
          <w:tcPr>
            <w:tcW w:w="4680" w:type="dxa"/>
          </w:tcPr>
          <w:p w14:paraId="3F4F3434" w14:textId="77777777" w:rsidR="00DE647F" w:rsidRDefault="00DE647F" w:rsidP="00425A1C">
            <w:pPr>
              <w:spacing w:line="259" w:lineRule="auto"/>
              <w:rPr>
                <w:rFonts w:ascii="Calibri" w:eastAsia="Calibri" w:hAnsi="Calibri" w:cs="Calibri"/>
                <w:szCs w:val="18"/>
              </w:rPr>
            </w:pPr>
            <w:r w:rsidRPr="56C4290E">
              <w:rPr>
                <w:rFonts w:ascii="Calibri" w:eastAsia="Calibri" w:hAnsi="Calibri" w:cs="Calibri"/>
                <w:szCs w:val="18"/>
              </w:rPr>
              <w:t>48%</w:t>
            </w:r>
          </w:p>
        </w:tc>
      </w:tr>
    </w:tbl>
    <w:p w14:paraId="7BF90696" w14:textId="77777777" w:rsidR="00DE647F" w:rsidRDefault="00DE647F" w:rsidP="00DE647F">
      <w:pPr>
        <w:rPr>
          <w:rFonts w:ascii="Calibri" w:eastAsia="Calibri" w:hAnsi="Calibri" w:cs="Calibri"/>
        </w:rPr>
      </w:pPr>
    </w:p>
    <w:p w14:paraId="1B7EA09B" w14:textId="77777777" w:rsidR="00DE647F" w:rsidRDefault="00DE647F" w:rsidP="00DE647F">
      <w:pPr>
        <w:rPr>
          <w:rFonts w:ascii="Calibri" w:eastAsia="Calibri" w:hAnsi="Calibri" w:cs="Calibri"/>
        </w:rPr>
      </w:pPr>
      <w:r w:rsidRPr="56C4290E">
        <w:rPr>
          <w:rFonts w:ascii="Calibri" w:eastAsia="Calibri" w:hAnsi="Calibri" w:cs="Calibri"/>
        </w:rPr>
        <w:t>Output table screen shot:</w:t>
      </w:r>
    </w:p>
    <w:p w14:paraId="63E41460" w14:textId="77777777" w:rsidR="00DE647F" w:rsidRDefault="00DE647F" w:rsidP="00DE647F">
      <w:r>
        <w:rPr>
          <w:noProof/>
        </w:rPr>
        <w:drawing>
          <wp:inline distT="0" distB="0" distL="0" distR="0" wp14:anchorId="2A2D4221" wp14:editId="254EAD1A">
            <wp:extent cx="4572000" cy="2076450"/>
            <wp:effectExtent l="0" t="0" r="0" b="0"/>
            <wp:docPr id="1851011101" name="Picture 185101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1011101"/>
                    <pic:cNvPicPr/>
                  </pic:nvPicPr>
                  <pic:blipFill>
                    <a:blip r:embed="rId71">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3FEE9E50" w14:textId="77777777" w:rsidR="00DE647F" w:rsidRDefault="00DE647F" w:rsidP="00DE647F">
      <w:r>
        <w:rPr>
          <w:noProof/>
        </w:rPr>
        <w:drawing>
          <wp:inline distT="0" distB="0" distL="0" distR="0" wp14:anchorId="5653925D" wp14:editId="5F22E468">
            <wp:extent cx="6477002" cy="2442368"/>
            <wp:effectExtent l="0" t="0" r="0" b="0"/>
            <wp:docPr id="1218504197" name="Picture 1218504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8504197"/>
                    <pic:cNvPicPr/>
                  </pic:nvPicPr>
                  <pic:blipFill>
                    <a:blip r:embed="rId72">
                      <a:extLst>
                        <a:ext uri="{28A0092B-C50C-407E-A947-70E740481C1C}">
                          <a14:useLocalDpi xmlns:a14="http://schemas.microsoft.com/office/drawing/2010/main" val="0"/>
                        </a:ext>
                      </a:extLst>
                    </a:blip>
                    <a:stretch>
                      <a:fillRect/>
                    </a:stretch>
                  </pic:blipFill>
                  <pic:spPr>
                    <a:xfrm>
                      <a:off x="0" y="0"/>
                      <a:ext cx="6477002" cy="2442368"/>
                    </a:xfrm>
                    <a:prstGeom prst="rect">
                      <a:avLst/>
                    </a:prstGeom>
                  </pic:spPr>
                </pic:pic>
              </a:graphicData>
            </a:graphic>
          </wp:inline>
        </w:drawing>
      </w:r>
    </w:p>
    <w:p w14:paraId="403C2B12" w14:textId="77777777" w:rsidR="00DE647F" w:rsidRDefault="00DE647F" w:rsidP="00DE647F">
      <w:r>
        <w:br w:type="page"/>
      </w:r>
    </w:p>
    <w:p w14:paraId="5F4D1A5E" w14:textId="77777777" w:rsidR="00DE647F" w:rsidRDefault="00DE647F" w:rsidP="00DE647F">
      <w:r>
        <w:lastRenderedPageBreak/>
        <w:t>Appendix AJ</w:t>
      </w:r>
    </w:p>
    <w:tbl>
      <w:tblPr>
        <w:tblStyle w:val="TableGrid"/>
        <w:tblW w:w="0" w:type="auto"/>
        <w:tblLayout w:type="fixed"/>
        <w:tblLook w:val="04A0" w:firstRow="1" w:lastRow="0" w:firstColumn="1" w:lastColumn="0" w:noHBand="0" w:noVBand="1"/>
      </w:tblPr>
      <w:tblGrid>
        <w:gridCol w:w="4680"/>
        <w:gridCol w:w="4680"/>
      </w:tblGrid>
      <w:tr w:rsidR="00DE647F" w14:paraId="5CDABE77" w14:textId="77777777" w:rsidTr="00425A1C">
        <w:tc>
          <w:tcPr>
            <w:tcW w:w="4680" w:type="dxa"/>
          </w:tcPr>
          <w:p w14:paraId="2BF97745" w14:textId="77777777" w:rsidR="00DE647F" w:rsidRDefault="00DE647F" w:rsidP="00425A1C">
            <w:r w:rsidRPr="56C4290E">
              <w:rPr>
                <w:szCs w:val="18"/>
              </w:rPr>
              <w:t>Activation Function</w:t>
            </w:r>
          </w:p>
        </w:tc>
        <w:tc>
          <w:tcPr>
            <w:tcW w:w="4680" w:type="dxa"/>
          </w:tcPr>
          <w:p w14:paraId="1C6153DB" w14:textId="77777777" w:rsidR="00DE647F" w:rsidRDefault="00DE647F" w:rsidP="00425A1C">
            <w:proofErr w:type="spellStart"/>
            <w:r w:rsidRPr="56C4290E">
              <w:rPr>
                <w:szCs w:val="18"/>
              </w:rPr>
              <w:t>ReLU</w:t>
            </w:r>
            <w:proofErr w:type="spellEnd"/>
          </w:p>
        </w:tc>
      </w:tr>
      <w:tr w:rsidR="00DE647F" w14:paraId="5F99B1A8" w14:textId="77777777" w:rsidTr="00425A1C">
        <w:tc>
          <w:tcPr>
            <w:tcW w:w="4680" w:type="dxa"/>
          </w:tcPr>
          <w:p w14:paraId="4EC9C720" w14:textId="77777777" w:rsidR="00DE647F" w:rsidRDefault="00DE647F" w:rsidP="00425A1C">
            <w:r w:rsidRPr="56C4290E">
              <w:rPr>
                <w:szCs w:val="18"/>
              </w:rPr>
              <w:t>Loss Function</w:t>
            </w:r>
          </w:p>
        </w:tc>
        <w:tc>
          <w:tcPr>
            <w:tcW w:w="4680" w:type="dxa"/>
          </w:tcPr>
          <w:p w14:paraId="2DE9060B" w14:textId="77777777" w:rsidR="00DE647F" w:rsidRDefault="00DE647F" w:rsidP="00425A1C">
            <w:r w:rsidRPr="56C4290E">
              <w:rPr>
                <w:szCs w:val="18"/>
              </w:rPr>
              <w:t>Cross Entropy Loss</w:t>
            </w:r>
          </w:p>
        </w:tc>
      </w:tr>
      <w:tr w:rsidR="00DE647F" w14:paraId="3B92CB1F" w14:textId="77777777" w:rsidTr="00425A1C">
        <w:tc>
          <w:tcPr>
            <w:tcW w:w="4680" w:type="dxa"/>
          </w:tcPr>
          <w:p w14:paraId="264155D2" w14:textId="77777777" w:rsidR="00DE647F" w:rsidRDefault="00DE647F" w:rsidP="00425A1C">
            <w:r w:rsidRPr="56C4290E">
              <w:rPr>
                <w:szCs w:val="18"/>
              </w:rPr>
              <w:t>Optimizer</w:t>
            </w:r>
          </w:p>
        </w:tc>
        <w:tc>
          <w:tcPr>
            <w:tcW w:w="4680" w:type="dxa"/>
          </w:tcPr>
          <w:p w14:paraId="33862052" w14:textId="77777777" w:rsidR="00DE647F" w:rsidRDefault="00DE647F" w:rsidP="00425A1C">
            <w:pPr>
              <w:rPr>
                <w:szCs w:val="18"/>
              </w:rPr>
            </w:pPr>
            <w:r w:rsidRPr="56C4290E">
              <w:rPr>
                <w:szCs w:val="18"/>
              </w:rPr>
              <w:t>SGD, weight decay = 0.001</w:t>
            </w:r>
          </w:p>
        </w:tc>
      </w:tr>
      <w:tr w:rsidR="00DE647F" w14:paraId="3C632A06" w14:textId="77777777" w:rsidTr="00425A1C">
        <w:tc>
          <w:tcPr>
            <w:tcW w:w="4680" w:type="dxa"/>
          </w:tcPr>
          <w:p w14:paraId="09873C3B" w14:textId="77777777" w:rsidR="00DE647F" w:rsidRDefault="00DE647F" w:rsidP="00425A1C">
            <w:r w:rsidRPr="56C4290E">
              <w:rPr>
                <w:szCs w:val="18"/>
              </w:rPr>
              <w:t>Training Epochs</w:t>
            </w:r>
          </w:p>
        </w:tc>
        <w:tc>
          <w:tcPr>
            <w:tcW w:w="4680" w:type="dxa"/>
          </w:tcPr>
          <w:p w14:paraId="241E605A" w14:textId="77777777" w:rsidR="00DE647F" w:rsidRDefault="00DE647F" w:rsidP="00425A1C">
            <w:r w:rsidRPr="56C4290E">
              <w:rPr>
                <w:szCs w:val="18"/>
              </w:rPr>
              <w:t>10000</w:t>
            </w:r>
          </w:p>
        </w:tc>
      </w:tr>
      <w:tr w:rsidR="00DE647F" w14:paraId="3EDB026A" w14:textId="77777777" w:rsidTr="00425A1C">
        <w:tc>
          <w:tcPr>
            <w:tcW w:w="4680" w:type="dxa"/>
          </w:tcPr>
          <w:p w14:paraId="434FED0A" w14:textId="77777777" w:rsidR="00DE647F" w:rsidRDefault="00DE647F" w:rsidP="00425A1C">
            <w:r w:rsidRPr="56C4290E">
              <w:rPr>
                <w:szCs w:val="18"/>
              </w:rPr>
              <w:t>Batch Size</w:t>
            </w:r>
          </w:p>
        </w:tc>
        <w:tc>
          <w:tcPr>
            <w:tcW w:w="4680" w:type="dxa"/>
          </w:tcPr>
          <w:p w14:paraId="6C456FB2" w14:textId="77777777" w:rsidR="00DE647F" w:rsidRDefault="00DE647F" w:rsidP="00425A1C">
            <w:r w:rsidRPr="56C4290E">
              <w:rPr>
                <w:szCs w:val="18"/>
              </w:rPr>
              <w:t>32</w:t>
            </w:r>
          </w:p>
        </w:tc>
      </w:tr>
      <w:tr w:rsidR="00DE647F" w14:paraId="52BCBBB8" w14:textId="77777777" w:rsidTr="00425A1C">
        <w:tc>
          <w:tcPr>
            <w:tcW w:w="4680" w:type="dxa"/>
          </w:tcPr>
          <w:p w14:paraId="72F874FF" w14:textId="77777777" w:rsidR="00DE647F" w:rsidRDefault="00DE647F" w:rsidP="00425A1C">
            <w:r w:rsidRPr="56C4290E">
              <w:rPr>
                <w:szCs w:val="18"/>
              </w:rPr>
              <w:t>Learning Rate</w:t>
            </w:r>
          </w:p>
        </w:tc>
        <w:tc>
          <w:tcPr>
            <w:tcW w:w="4680" w:type="dxa"/>
          </w:tcPr>
          <w:p w14:paraId="40AD4855" w14:textId="77777777" w:rsidR="00DE647F" w:rsidRDefault="00DE647F" w:rsidP="00425A1C">
            <w:r w:rsidRPr="56C4290E">
              <w:rPr>
                <w:szCs w:val="18"/>
              </w:rPr>
              <w:t>0.007</w:t>
            </w:r>
          </w:p>
        </w:tc>
      </w:tr>
      <w:tr w:rsidR="00DE647F" w14:paraId="36982D16" w14:textId="77777777" w:rsidTr="00425A1C">
        <w:tc>
          <w:tcPr>
            <w:tcW w:w="4680" w:type="dxa"/>
          </w:tcPr>
          <w:p w14:paraId="2D7A6FB1" w14:textId="77777777" w:rsidR="00DE647F" w:rsidRDefault="00DE647F" w:rsidP="00425A1C">
            <w:r w:rsidRPr="56C4290E">
              <w:rPr>
                <w:szCs w:val="18"/>
              </w:rPr>
              <w:t>Number of Hidden Layers</w:t>
            </w:r>
          </w:p>
        </w:tc>
        <w:tc>
          <w:tcPr>
            <w:tcW w:w="4680" w:type="dxa"/>
          </w:tcPr>
          <w:p w14:paraId="4D1B97B7" w14:textId="77777777" w:rsidR="00DE647F" w:rsidRDefault="00DE647F" w:rsidP="00425A1C">
            <w:r w:rsidRPr="56C4290E">
              <w:rPr>
                <w:szCs w:val="18"/>
              </w:rPr>
              <w:t>3</w:t>
            </w:r>
          </w:p>
        </w:tc>
      </w:tr>
      <w:tr w:rsidR="00DE647F" w14:paraId="1591220A" w14:textId="77777777" w:rsidTr="00425A1C">
        <w:tc>
          <w:tcPr>
            <w:tcW w:w="4680" w:type="dxa"/>
          </w:tcPr>
          <w:p w14:paraId="07066429" w14:textId="77777777" w:rsidR="00DE647F" w:rsidRDefault="00DE647F" w:rsidP="00425A1C">
            <w:r w:rsidRPr="56C4290E">
              <w:rPr>
                <w:szCs w:val="18"/>
              </w:rPr>
              <w:t>Hidden Layers: Inputs and Outputs</w:t>
            </w:r>
          </w:p>
        </w:tc>
        <w:tc>
          <w:tcPr>
            <w:tcW w:w="4680" w:type="dxa"/>
          </w:tcPr>
          <w:p w14:paraId="1B3D3118" w14:textId="77777777" w:rsidR="00DE647F" w:rsidRDefault="00DE647F" w:rsidP="00425A1C">
            <w:r w:rsidRPr="56C4290E">
              <w:rPr>
                <w:szCs w:val="18"/>
              </w:rPr>
              <w:t>1: (512) =&gt; (256) 2: (256) =&gt; (128) 3: (128) =&gt; (64)</w:t>
            </w:r>
          </w:p>
        </w:tc>
      </w:tr>
      <w:tr w:rsidR="00DE647F" w14:paraId="3F14C194" w14:textId="77777777" w:rsidTr="00425A1C">
        <w:tc>
          <w:tcPr>
            <w:tcW w:w="4680" w:type="dxa"/>
          </w:tcPr>
          <w:p w14:paraId="7BD39592" w14:textId="77777777" w:rsidR="00DE647F" w:rsidRDefault="00DE647F" w:rsidP="00425A1C">
            <w:r w:rsidRPr="56C4290E">
              <w:rPr>
                <w:szCs w:val="18"/>
              </w:rPr>
              <w:t>Batch Normalization</w:t>
            </w:r>
          </w:p>
        </w:tc>
        <w:tc>
          <w:tcPr>
            <w:tcW w:w="4680" w:type="dxa"/>
          </w:tcPr>
          <w:p w14:paraId="7F1E0E3A" w14:textId="77777777" w:rsidR="00DE647F" w:rsidRDefault="00DE647F" w:rsidP="00425A1C">
            <w:r w:rsidRPr="56C4290E">
              <w:rPr>
                <w:szCs w:val="18"/>
              </w:rPr>
              <w:t>-</w:t>
            </w:r>
          </w:p>
        </w:tc>
      </w:tr>
      <w:tr w:rsidR="00DE647F" w14:paraId="47946A73" w14:textId="77777777" w:rsidTr="00425A1C">
        <w:tc>
          <w:tcPr>
            <w:tcW w:w="4680" w:type="dxa"/>
          </w:tcPr>
          <w:p w14:paraId="1A532402" w14:textId="77777777" w:rsidR="00DE647F" w:rsidRDefault="00DE647F" w:rsidP="00425A1C">
            <w:r w:rsidRPr="56C4290E">
              <w:rPr>
                <w:szCs w:val="18"/>
              </w:rPr>
              <w:t>Early Stopping Patience</w:t>
            </w:r>
          </w:p>
        </w:tc>
        <w:tc>
          <w:tcPr>
            <w:tcW w:w="4680" w:type="dxa"/>
          </w:tcPr>
          <w:p w14:paraId="02992105" w14:textId="77777777" w:rsidR="00DE647F" w:rsidRDefault="00DE647F" w:rsidP="00425A1C">
            <w:r w:rsidRPr="56C4290E">
              <w:rPr>
                <w:szCs w:val="18"/>
              </w:rPr>
              <w:t>20</w:t>
            </w:r>
          </w:p>
        </w:tc>
      </w:tr>
      <w:tr w:rsidR="00DE647F" w14:paraId="47D10D8C" w14:textId="77777777" w:rsidTr="00425A1C">
        <w:tc>
          <w:tcPr>
            <w:tcW w:w="4680" w:type="dxa"/>
          </w:tcPr>
          <w:p w14:paraId="23C48902" w14:textId="77777777" w:rsidR="00DE647F" w:rsidRDefault="00DE647F" w:rsidP="00425A1C">
            <w:r w:rsidRPr="56C4290E">
              <w:rPr>
                <w:szCs w:val="18"/>
              </w:rPr>
              <w:t>Drop Out Rate</w:t>
            </w:r>
          </w:p>
        </w:tc>
        <w:tc>
          <w:tcPr>
            <w:tcW w:w="4680" w:type="dxa"/>
          </w:tcPr>
          <w:p w14:paraId="45C8EA4B" w14:textId="77777777" w:rsidR="00DE647F" w:rsidRDefault="00DE647F" w:rsidP="00425A1C">
            <w:r w:rsidRPr="56C4290E">
              <w:rPr>
                <w:szCs w:val="18"/>
              </w:rPr>
              <w:t>0.1</w:t>
            </w:r>
          </w:p>
        </w:tc>
      </w:tr>
      <w:tr w:rsidR="00DE647F" w14:paraId="5215A9CE" w14:textId="77777777" w:rsidTr="00425A1C">
        <w:tc>
          <w:tcPr>
            <w:tcW w:w="4680" w:type="dxa"/>
          </w:tcPr>
          <w:p w14:paraId="3A018695" w14:textId="77777777" w:rsidR="00DE647F" w:rsidRDefault="00DE647F" w:rsidP="00425A1C">
            <w:pPr>
              <w:rPr>
                <w:szCs w:val="18"/>
              </w:rPr>
            </w:pPr>
            <w:r w:rsidRPr="56C4290E">
              <w:rPr>
                <w:szCs w:val="18"/>
              </w:rPr>
              <w:t>Last Epoch Information</w:t>
            </w:r>
          </w:p>
        </w:tc>
        <w:tc>
          <w:tcPr>
            <w:tcW w:w="4680" w:type="dxa"/>
          </w:tcPr>
          <w:p w14:paraId="6794C9FC" w14:textId="77777777" w:rsidR="00DE647F" w:rsidRDefault="00DE647F" w:rsidP="00425A1C">
            <w:pPr>
              <w:spacing w:after="160" w:line="259" w:lineRule="auto"/>
              <w:rPr>
                <w:rFonts w:ascii="Calibri" w:eastAsia="Calibri" w:hAnsi="Calibri" w:cs="Calibri"/>
                <w:szCs w:val="18"/>
              </w:rPr>
            </w:pPr>
            <w:r w:rsidRPr="56C4290E">
              <w:rPr>
                <w:rFonts w:ascii="Calibri" w:eastAsia="Calibri" w:hAnsi="Calibri" w:cs="Calibri"/>
                <w:szCs w:val="18"/>
              </w:rPr>
              <w:t>Epoch 361: | Train Loss: 1.03909 | Val Loss: 1.16008 | Train Acc: 73.333| Val Acc: 46.154</w:t>
            </w:r>
          </w:p>
        </w:tc>
      </w:tr>
      <w:tr w:rsidR="00DE647F" w14:paraId="1992C39C" w14:textId="77777777" w:rsidTr="00425A1C">
        <w:tc>
          <w:tcPr>
            <w:tcW w:w="4680" w:type="dxa"/>
          </w:tcPr>
          <w:p w14:paraId="242014D6" w14:textId="77777777" w:rsidR="00DE647F" w:rsidRDefault="00DE647F" w:rsidP="00425A1C">
            <w:pPr>
              <w:rPr>
                <w:szCs w:val="18"/>
              </w:rPr>
            </w:pPr>
            <w:r w:rsidRPr="56C4290E">
              <w:rPr>
                <w:szCs w:val="18"/>
              </w:rPr>
              <w:t>Test Accuracy</w:t>
            </w:r>
          </w:p>
        </w:tc>
        <w:tc>
          <w:tcPr>
            <w:tcW w:w="4680" w:type="dxa"/>
          </w:tcPr>
          <w:p w14:paraId="7DCC16C7" w14:textId="77777777" w:rsidR="00DE647F" w:rsidRDefault="00DE647F" w:rsidP="00425A1C">
            <w:pPr>
              <w:spacing w:line="259" w:lineRule="auto"/>
              <w:rPr>
                <w:rFonts w:ascii="Calibri" w:eastAsia="Calibri" w:hAnsi="Calibri" w:cs="Calibri"/>
                <w:szCs w:val="18"/>
              </w:rPr>
            </w:pPr>
            <w:r w:rsidRPr="56C4290E">
              <w:rPr>
                <w:rFonts w:ascii="Calibri" w:eastAsia="Calibri" w:hAnsi="Calibri" w:cs="Calibri"/>
                <w:szCs w:val="18"/>
              </w:rPr>
              <w:t>50%</w:t>
            </w:r>
          </w:p>
        </w:tc>
      </w:tr>
    </w:tbl>
    <w:p w14:paraId="2E670021" w14:textId="77777777" w:rsidR="00DE647F" w:rsidRDefault="00DE647F" w:rsidP="00DE647F">
      <w:pPr>
        <w:rPr>
          <w:rFonts w:ascii="Calibri" w:eastAsia="Calibri" w:hAnsi="Calibri" w:cs="Calibri"/>
        </w:rPr>
      </w:pPr>
    </w:p>
    <w:p w14:paraId="407CBE44" w14:textId="77777777" w:rsidR="00DE647F" w:rsidRDefault="00DE647F" w:rsidP="00DE647F">
      <w:pPr>
        <w:rPr>
          <w:rFonts w:ascii="Calibri" w:eastAsia="Calibri" w:hAnsi="Calibri" w:cs="Calibri"/>
        </w:rPr>
      </w:pPr>
      <w:r w:rsidRPr="56C4290E">
        <w:rPr>
          <w:rFonts w:ascii="Calibri" w:eastAsia="Calibri" w:hAnsi="Calibri" w:cs="Calibri"/>
        </w:rPr>
        <w:t>Output table screen shot:</w:t>
      </w:r>
    </w:p>
    <w:p w14:paraId="0C9C0D19" w14:textId="77777777" w:rsidR="00DE647F" w:rsidRDefault="00DE647F" w:rsidP="00DE647F">
      <w:r>
        <w:rPr>
          <w:noProof/>
        </w:rPr>
        <w:drawing>
          <wp:inline distT="0" distB="0" distL="0" distR="0" wp14:anchorId="58A155D4" wp14:editId="40667D02">
            <wp:extent cx="4572000" cy="2209800"/>
            <wp:effectExtent l="0" t="0" r="0" b="0"/>
            <wp:docPr id="2043854392" name="Picture 2043854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3854392"/>
                    <pic:cNvPicPr/>
                  </pic:nvPicPr>
                  <pic:blipFill>
                    <a:blip r:embed="rId73">
                      <a:extLst>
                        <a:ext uri="{28A0092B-C50C-407E-A947-70E740481C1C}">
                          <a14:useLocalDpi xmlns:a14="http://schemas.microsoft.com/office/drawing/2010/main" val="0"/>
                        </a:ext>
                      </a:extLst>
                    </a:blip>
                    <a:stretch>
                      <a:fillRect/>
                    </a:stretch>
                  </pic:blipFill>
                  <pic:spPr>
                    <a:xfrm>
                      <a:off x="0" y="0"/>
                      <a:ext cx="4572000" cy="2209800"/>
                    </a:xfrm>
                    <a:prstGeom prst="rect">
                      <a:avLst/>
                    </a:prstGeom>
                  </pic:spPr>
                </pic:pic>
              </a:graphicData>
            </a:graphic>
          </wp:inline>
        </w:drawing>
      </w:r>
      <w:r>
        <w:br/>
      </w:r>
      <w:r>
        <w:rPr>
          <w:noProof/>
        </w:rPr>
        <w:drawing>
          <wp:inline distT="0" distB="0" distL="0" distR="0" wp14:anchorId="36D68B25" wp14:editId="5FA4E6FA">
            <wp:extent cx="6276976" cy="2380020"/>
            <wp:effectExtent l="0" t="0" r="0" b="0"/>
            <wp:docPr id="1254506397" name="Picture 1254506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4506397"/>
                    <pic:cNvPicPr/>
                  </pic:nvPicPr>
                  <pic:blipFill>
                    <a:blip r:embed="rId74">
                      <a:extLst>
                        <a:ext uri="{28A0092B-C50C-407E-A947-70E740481C1C}">
                          <a14:useLocalDpi xmlns:a14="http://schemas.microsoft.com/office/drawing/2010/main" val="0"/>
                        </a:ext>
                      </a:extLst>
                    </a:blip>
                    <a:stretch>
                      <a:fillRect/>
                    </a:stretch>
                  </pic:blipFill>
                  <pic:spPr>
                    <a:xfrm>
                      <a:off x="0" y="0"/>
                      <a:ext cx="6276976" cy="2380020"/>
                    </a:xfrm>
                    <a:prstGeom prst="rect">
                      <a:avLst/>
                    </a:prstGeom>
                  </pic:spPr>
                </pic:pic>
              </a:graphicData>
            </a:graphic>
          </wp:inline>
        </w:drawing>
      </w:r>
    </w:p>
    <w:p w14:paraId="59AF3C1E" w14:textId="77777777" w:rsidR="00DE647F" w:rsidRDefault="00DE647F" w:rsidP="00DE647F">
      <w:r>
        <w:br w:type="page"/>
      </w:r>
    </w:p>
    <w:p w14:paraId="32A2220B" w14:textId="77777777" w:rsidR="00DE647F" w:rsidRDefault="00DE647F" w:rsidP="00DE647F">
      <w:r>
        <w:lastRenderedPageBreak/>
        <w:t>Appendix AK</w:t>
      </w:r>
    </w:p>
    <w:p w14:paraId="1100BCFE" w14:textId="77777777" w:rsidR="00DE647F" w:rsidRDefault="00DE647F" w:rsidP="00DE647F">
      <w:r>
        <w:t>Data Split: Train – 64%, Validation – 16</w:t>
      </w:r>
      <w:proofErr w:type="gramStart"/>
      <w:r>
        <w:t>% ,Test</w:t>
      </w:r>
      <w:proofErr w:type="gramEnd"/>
      <w:r>
        <w:t>: 20%</w:t>
      </w:r>
    </w:p>
    <w:tbl>
      <w:tblPr>
        <w:tblStyle w:val="TableGrid"/>
        <w:tblW w:w="0" w:type="auto"/>
        <w:tblLayout w:type="fixed"/>
        <w:tblLook w:val="04A0" w:firstRow="1" w:lastRow="0" w:firstColumn="1" w:lastColumn="0" w:noHBand="0" w:noVBand="1"/>
      </w:tblPr>
      <w:tblGrid>
        <w:gridCol w:w="4680"/>
        <w:gridCol w:w="4680"/>
      </w:tblGrid>
      <w:tr w:rsidR="00DE647F" w14:paraId="72FE0EB6" w14:textId="77777777" w:rsidTr="00425A1C">
        <w:tc>
          <w:tcPr>
            <w:tcW w:w="4680" w:type="dxa"/>
          </w:tcPr>
          <w:p w14:paraId="645F0A34" w14:textId="77777777" w:rsidR="00DE647F" w:rsidRDefault="00DE647F" w:rsidP="00425A1C">
            <w:r w:rsidRPr="56C4290E">
              <w:rPr>
                <w:szCs w:val="18"/>
              </w:rPr>
              <w:t>Activation Function</w:t>
            </w:r>
          </w:p>
        </w:tc>
        <w:tc>
          <w:tcPr>
            <w:tcW w:w="4680" w:type="dxa"/>
          </w:tcPr>
          <w:p w14:paraId="2D1753FE" w14:textId="77777777" w:rsidR="00DE647F" w:rsidRDefault="00DE647F" w:rsidP="00425A1C">
            <w:proofErr w:type="spellStart"/>
            <w:r w:rsidRPr="56C4290E">
              <w:rPr>
                <w:szCs w:val="18"/>
              </w:rPr>
              <w:t>ReLU</w:t>
            </w:r>
            <w:proofErr w:type="spellEnd"/>
          </w:p>
        </w:tc>
      </w:tr>
      <w:tr w:rsidR="00DE647F" w14:paraId="1FE4F26C" w14:textId="77777777" w:rsidTr="00425A1C">
        <w:tc>
          <w:tcPr>
            <w:tcW w:w="4680" w:type="dxa"/>
          </w:tcPr>
          <w:p w14:paraId="17875B59" w14:textId="77777777" w:rsidR="00DE647F" w:rsidRDefault="00DE647F" w:rsidP="00425A1C">
            <w:r w:rsidRPr="56C4290E">
              <w:rPr>
                <w:szCs w:val="18"/>
              </w:rPr>
              <w:t>Loss Function</w:t>
            </w:r>
          </w:p>
        </w:tc>
        <w:tc>
          <w:tcPr>
            <w:tcW w:w="4680" w:type="dxa"/>
          </w:tcPr>
          <w:p w14:paraId="3EC8294B" w14:textId="77777777" w:rsidR="00DE647F" w:rsidRDefault="00DE647F" w:rsidP="00425A1C">
            <w:r w:rsidRPr="56C4290E">
              <w:rPr>
                <w:szCs w:val="18"/>
              </w:rPr>
              <w:t>Cross Entropy Loss</w:t>
            </w:r>
          </w:p>
        </w:tc>
      </w:tr>
      <w:tr w:rsidR="00DE647F" w14:paraId="7F44EDDF" w14:textId="77777777" w:rsidTr="00425A1C">
        <w:tc>
          <w:tcPr>
            <w:tcW w:w="4680" w:type="dxa"/>
          </w:tcPr>
          <w:p w14:paraId="2D34DA59" w14:textId="77777777" w:rsidR="00DE647F" w:rsidRDefault="00DE647F" w:rsidP="00425A1C">
            <w:r w:rsidRPr="56C4290E">
              <w:rPr>
                <w:szCs w:val="18"/>
              </w:rPr>
              <w:t>Optimizer</w:t>
            </w:r>
          </w:p>
        </w:tc>
        <w:tc>
          <w:tcPr>
            <w:tcW w:w="4680" w:type="dxa"/>
          </w:tcPr>
          <w:p w14:paraId="5FA95C40" w14:textId="77777777" w:rsidR="00DE647F" w:rsidRDefault="00DE647F" w:rsidP="00425A1C">
            <w:pPr>
              <w:rPr>
                <w:szCs w:val="18"/>
              </w:rPr>
            </w:pPr>
            <w:r w:rsidRPr="56C4290E">
              <w:rPr>
                <w:szCs w:val="18"/>
              </w:rPr>
              <w:t>SGD, weight decay = 0.001</w:t>
            </w:r>
          </w:p>
        </w:tc>
      </w:tr>
      <w:tr w:rsidR="00DE647F" w14:paraId="50007236" w14:textId="77777777" w:rsidTr="00425A1C">
        <w:tc>
          <w:tcPr>
            <w:tcW w:w="4680" w:type="dxa"/>
          </w:tcPr>
          <w:p w14:paraId="12667010" w14:textId="77777777" w:rsidR="00DE647F" w:rsidRDefault="00DE647F" w:rsidP="00425A1C">
            <w:r w:rsidRPr="56C4290E">
              <w:rPr>
                <w:szCs w:val="18"/>
              </w:rPr>
              <w:t>Training Epochs</w:t>
            </w:r>
          </w:p>
        </w:tc>
        <w:tc>
          <w:tcPr>
            <w:tcW w:w="4680" w:type="dxa"/>
          </w:tcPr>
          <w:p w14:paraId="7EE5C696" w14:textId="77777777" w:rsidR="00DE647F" w:rsidRDefault="00DE647F" w:rsidP="00425A1C">
            <w:r w:rsidRPr="56C4290E">
              <w:rPr>
                <w:szCs w:val="18"/>
              </w:rPr>
              <w:t>10000</w:t>
            </w:r>
          </w:p>
        </w:tc>
      </w:tr>
      <w:tr w:rsidR="00DE647F" w14:paraId="5A18F49C" w14:textId="77777777" w:rsidTr="00425A1C">
        <w:tc>
          <w:tcPr>
            <w:tcW w:w="4680" w:type="dxa"/>
          </w:tcPr>
          <w:p w14:paraId="3C2A5610" w14:textId="77777777" w:rsidR="00DE647F" w:rsidRDefault="00DE647F" w:rsidP="00425A1C">
            <w:r w:rsidRPr="56C4290E">
              <w:rPr>
                <w:szCs w:val="18"/>
              </w:rPr>
              <w:t>Batch Size</w:t>
            </w:r>
          </w:p>
        </w:tc>
        <w:tc>
          <w:tcPr>
            <w:tcW w:w="4680" w:type="dxa"/>
          </w:tcPr>
          <w:p w14:paraId="3F34727D" w14:textId="77777777" w:rsidR="00DE647F" w:rsidRDefault="00DE647F" w:rsidP="00425A1C">
            <w:r w:rsidRPr="56C4290E">
              <w:rPr>
                <w:szCs w:val="18"/>
              </w:rPr>
              <w:t>32</w:t>
            </w:r>
          </w:p>
        </w:tc>
      </w:tr>
      <w:tr w:rsidR="00DE647F" w14:paraId="2D7FBB0F" w14:textId="77777777" w:rsidTr="00425A1C">
        <w:tc>
          <w:tcPr>
            <w:tcW w:w="4680" w:type="dxa"/>
          </w:tcPr>
          <w:p w14:paraId="0A6CDE4A" w14:textId="77777777" w:rsidR="00DE647F" w:rsidRDefault="00DE647F" w:rsidP="00425A1C">
            <w:r w:rsidRPr="56C4290E">
              <w:rPr>
                <w:szCs w:val="18"/>
              </w:rPr>
              <w:t>Learning Rate</w:t>
            </w:r>
          </w:p>
        </w:tc>
        <w:tc>
          <w:tcPr>
            <w:tcW w:w="4680" w:type="dxa"/>
          </w:tcPr>
          <w:p w14:paraId="0D9879A7" w14:textId="77777777" w:rsidR="00DE647F" w:rsidRDefault="00DE647F" w:rsidP="00425A1C">
            <w:r w:rsidRPr="56C4290E">
              <w:rPr>
                <w:szCs w:val="18"/>
              </w:rPr>
              <w:t>0.007</w:t>
            </w:r>
          </w:p>
        </w:tc>
      </w:tr>
      <w:tr w:rsidR="00DE647F" w14:paraId="1E655F91" w14:textId="77777777" w:rsidTr="00425A1C">
        <w:tc>
          <w:tcPr>
            <w:tcW w:w="4680" w:type="dxa"/>
          </w:tcPr>
          <w:p w14:paraId="1837FB8E" w14:textId="77777777" w:rsidR="00DE647F" w:rsidRDefault="00DE647F" w:rsidP="00425A1C">
            <w:r w:rsidRPr="56C4290E">
              <w:rPr>
                <w:szCs w:val="18"/>
              </w:rPr>
              <w:t>Number of Hidden Layers</w:t>
            </w:r>
          </w:p>
        </w:tc>
        <w:tc>
          <w:tcPr>
            <w:tcW w:w="4680" w:type="dxa"/>
          </w:tcPr>
          <w:p w14:paraId="36BA268A" w14:textId="77777777" w:rsidR="00DE647F" w:rsidRDefault="00DE647F" w:rsidP="00425A1C">
            <w:r w:rsidRPr="56C4290E">
              <w:rPr>
                <w:szCs w:val="18"/>
              </w:rPr>
              <w:t>1</w:t>
            </w:r>
          </w:p>
        </w:tc>
      </w:tr>
      <w:tr w:rsidR="00DE647F" w14:paraId="47B58B6B" w14:textId="77777777" w:rsidTr="00425A1C">
        <w:tc>
          <w:tcPr>
            <w:tcW w:w="4680" w:type="dxa"/>
          </w:tcPr>
          <w:p w14:paraId="320FF294" w14:textId="77777777" w:rsidR="00DE647F" w:rsidRDefault="00DE647F" w:rsidP="00425A1C">
            <w:r w:rsidRPr="56C4290E">
              <w:rPr>
                <w:szCs w:val="18"/>
              </w:rPr>
              <w:t>Hidden Layers: Inputs and Outputs</w:t>
            </w:r>
          </w:p>
        </w:tc>
        <w:tc>
          <w:tcPr>
            <w:tcW w:w="4680" w:type="dxa"/>
          </w:tcPr>
          <w:p w14:paraId="28D9D462" w14:textId="77777777" w:rsidR="00DE647F" w:rsidRDefault="00DE647F" w:rsidP="00425A1C">
            <w:r w:rsidRPr="56C4290E">
              <w:rPr>
                <w:szCs w:val="18"/>
              </w:rPr>
              <w:t>1: (512) =&gt; (256)</w:t>
            </w:r>
          </w:p>
        </w:tc>
      </w:tr>
      <w:tr w:rsidR="00DE647F" w14:paraId="1A4FD156" w14:textId="77777777" w:rsidTr="00425A1C">
        <w:tc>
          <w:tcPr>
            <w:tcW w:w="4680" w:type="dxa"/>
          </w:tcPr>
          <w:p w14:paraId="1AB25D38" w14:textId="77777777" w:rsidR="00DE647F" w:rsidRDefault="00DE647F" w:rsidP="00425A1C">
            <w:r w:rsidRPr="56C4290E">
              <w:rPr>
                <w:szCs w:val="18"/>
              </w:rPr>
              <w:t>Batch Normalization</w:t>
            </w:r>
          </w:p>
        </w:tc>
        <w:tc>
          <w:tcPr>
            <w:tcW w:w="4680" w:type="dxa"/>
          </w:tcPr>
          <w:p w14:paraId="47AEDC8C" w14:textId="77777777" w:rsidR="00DE647F" w:rsidRDefault="00DE647F" w:rsidP="00425A1C">
            <w:r w:rsidRPr="56C4290E">
              <w:rPr>
                <w:szCs w:val="18"/>
              </w:rPr>
              <w:t>-</w:t>
            </w:r>
          </w:p>
        </w:tc>
      </w:tr>
      <w:tr w:rsidR="00DE647F" w14:paraId="3BFE641D" w14:textId="77777777" w:rsidTr="00425A1C">
        <w:tc>
          <w:tcPr>
            <w:tcW w:w="4680" w:type="dxa"/>
          </w:tcPr>
          <w:p w14:paraId="031E87FE" w14:textId="77777777" w:rsidR="00DE647F" w:rsidRDefault="00DE647F" w:rsidP="00425A1C">
            <w:r w:rsidRPr="56C4290E">
              <w:rPr>
                <w:szCs w:val="18"/>
              </w:rPr>
              <w:t>Early Stopping Patience</w:t>
            </w:r>
          </w:p>
        </w:tc>
        <w:tc>
          <w:tcPr>
            <w:tcW w:w="4680" w:type="dxa"/>
          </w:tcPr>
          <w:p w14:paraId="4553D425" w14:textId="77777777" w:rsidR="00DE647F" w:rsidRDefault="00DE647F" w:rsidP="00425A1C">
            <w:pPr>
              <w:rPr>
                <w:szCs w:val="18"/>
              </w:rPr>
            </w:pPr>
            <w:r w:rsidRPr="56C4290E">
              <w:rPr>
                <w:szCs w:val="18"/>
              </w:rPr>
              <w:t>20</w:t>
            </w:r>
          </w:p>
        </w:tc>
      </w:tr>
      <w:tr w:rsidR="00DE647F" w14:paraId="459CE873" w14:textId="77777777" w:rsidTr="00425A1C">
        <w:tc>
          <w:tcPr>
            <w:tcW w:w="4680" w:type="dxa"/>
          </w:tcPr>
          <w:p w14:paraId="295380C2" w14:textId="77777777" w:rsidR="00DE647F" w:rsidRDefault="00DE647F" w:rsidP="00425A1C">
            <w:r w:rsidRPr="56C4290E">
              <w:rPr>
                <w:szCs w:val="18"/>
              </w:rPr>
              <w:t>Drop Out Rate</w:t>
            </w:r>
          </w:p>
        </w:tc>
        <w:tc>
          <w:tcPr>
            <w:tcW w:w="4680" w:type="dxa"/>
          </w:tcPr>
          <w:p w14:paraId="037F4C40" w14:textId="77777777" w:rsidR="00DE647F" w:rsidRDefault="00DE647F" w:rsidP="00425A1C">
            <w:r w:rsidRPr="56C4290E">
              <w:rPr>
                <w:szCs w:val="18"/>
              </w:rPr>
              <w:t>0.1</w:t>
            </w:r>
          </w:p>
        </w:tc>
      </w:tr>
      <w:tr w:rsidR="00DE647F" w14:paraId="75A841E5" w14:textId="77777777" w:rsidTr="00425A1C">
        <w:tc>
          <w:tcPr>
            <w:tcW w:w="4680" w:type="dxa"/>
          </w:tcPr>
          <w:p w14:paraId="2F8E5C45" w14:textId="77777777" w:rsidR="00DE647F" w:rsidRDefault="00DE647F" w:rsidP="00425A1C">
            <w:pPr>
              <w:rPr>
                <w:szCs w:val="18"/>
              </w:rPr>
            </w:pPr>
            <w:r w:rsidRPr="56C4290E">
              <w:rPr>
                <w:szCs w:val="18"/>
              </w:rPr>
              <w:t>Last Epoch Information</w:t>
            </w:r>
          </w:p>
        </w:tc>
        <w:tc>
          <w:tcPr>
            <w:tcW w:w="4680" w:type="dxa"/>
          </w:tcPr>
          <w:p w14:paraId="03768A67" w14:textId="77777777" w:rsidR="00DE647F" w:rsidRDefault="00DE647F" w:rsidP="00425A1C">
            <w:pPr>
              <w:spacing w:after="160" w:line="259" w:lineRule="auto"/>
              <w:rPr>
                <w:rFonts w:ascii="Calibri" w:eastAsia="Calibri" w:hAnsi="Calibri" w:cs="Calibri"/>
                <w:szCs w:val="18"/>
              </w:rPr>
            </w:pPr>
            <w:r w:rsidRPr="56C4290E">
              <w:rPr>
                <w:rFonts w:ascii="Calibri" w:eastAsia="Calibri" w:hAnsi="Calibri" w:cs="Calibri"/>
                <w:szCs w:val="18"/>
              </w:rPr>
              <w:t>Epoch 224: | Train Loss: 1.09780 | Val Loss: 1.28799 | Train Acc: 76.923| Val Acc: 50.962</w:t>
            </w:r>
          </w:p>
        </w:tc>
      </w:tr>
      <w:tr w:rsidR="00DE647F" w14:paraId="1921B3B5" w14:textId="77777777" w:rsidTr="00425A1C">
        <w:tc>
          <w:tcPr>
            <w:tcW w:w="4680" w:type="dxa"/>
          </w:tcPr>
          <w:p w14:paraId="52F4DC09" w14:textId="77777777" w:rsidR="00DE647F" w:rsidRDefault="00DE647F" w:rsidP="00425A1C">
            <w:pPr>
              <w:rPr>
                <w:szCs w:val="18"/>
              </w:rPr>
            </w:pPr>
            <w:r w:rsidRPr="56C4290E">
              <w:rPr>
                <w:szCs w:val="18"/>
              </w:rPr>
              <w:t>Test Accuracy</w:t>
            </w:r>
          </w:p>
        </w:tc>
        <w:tc>
          <w:tcPr>
            <w:tcW w:w="4680" w:type="dxa"/>
          </w:tcPr>
          <w:p w14:paraId="16AA2A33" w14:textId="77777777" w:rsidR="00DE647F" w:rsidRDefault="00DE647F" w:rsidP="00425A1C">
            <w:pPr>
              <w:spacing w:line="259" w:lineRule="auto"/>
              <w:rPr>
                <w:rFonts w:ascii="Calibri" w:eastAsia="Calibri" w:hAnsi="Calibri" w:cs="Calibri"/>
                <w:szCs w:val="18"/>
              </w:rPr>
            </w:pPr>
            <w:r w:rsidRPr="56C4290E">
              <w:rPr>
                <w:rFonts w:ascii="Calibri" w:eastAsia="Calibri" w:hAnsi="Calibri" w:cs="Calibri"/>
                <w:szCs w:val="18"/>
              </w:rPr>
              <w:t>44%</w:t>
            </w:r>
          </w:p>
        </w:tc>
      </w:tr>
    </w:tbl>
    <w:p w14:paraId="3CF7DDAD" w14:textId="77777777" w:rsidR="00DE647F" w:rsidRDefault="00DE647F" w:rsidP="00DE647F">
      <w:pPr>
        <w:rPr>
          <w:rFonts w:ascii="Calibri" w:eastAsia="Calibri" w:hAnsi="Calibri" w:cs="Calibri"/>
        </w:rPr>
      </w:pPr>
    </w:p>
    <w:p w14:paraId="0C001529" w14:textId="77777777" w:rsidR="00DE647F" w:rsidRDefault="00DE647F" w:rsidP="00DE647F">
      <w:pPr>
        <w:rPr>
          <w:rFonts w:ascii="Calibri" w:eastAsia="Calibri" w:hAnsi="Calibri" w:cs="Calibri"/>
        </w:rPr>
      </w:pPr>
      <w:r w:rsidRPr="56C4290E">
        <w:rPr>
          <w:rFonts w:ascii="Calibri" w:eastAsia="Calibri" w:hAnsi="Calibri" w:cs="Calibri"/>
        </w:rPr>
        <w:t>Output table screen shot:</w:t>
      </w:r>
    </w:p>
    <w:p w14:paraId="7A387B2A" w14:textId="77777777" w:rsidR="00DE647F" w:rsidRDefault="00DE647F" w:rsidP="00DE647F">
      <w:r>
        <w:rPr>
          <w:noProof/>
        </w:rPr>
        <w:drawing>
          <wp:inline distT="0" distB="0" distL="0" distR="0" wp14:anchorId="543DEB2C" wp14:editId="6673D578">
            <wp:extent cx="4572000" cy="2228850"/>
            <wp:effectExtent l="0" t="0" r="0" b="0"/>
            <wp:docPr id="2034718877" name="Picture 2034718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4718877"/>
                    <pic:cNvPicPr/>
                  </pic:nvPicPr>
                  <pic:blipFill>
                    <a:blip r:embed="rId75">
                      <a:extLst>
                        <a:ext uri="{28A0092B-C50C-407E-A947-70E740481C1C}">
                          <a14:useLocalDpi xmlns:a14="http://schemas.microsoft.com/office/drawing/2010/main" val="0"/>
                        </a:ext>
                      </a:extLst>
                    </a:blip>
                    <a:stretch>
                      <a:fillRect/>
                    </a:stretch>
                  </pic:blipFill>
                  <pic:spPr>
                    <a:xfrm>
                      <a:off x="0" y="0"/>
                      <a:ext cx="4572000" cy="2228850"/>
                    </a:xfrm>
                    <a:prstGeom prst="rect">
                      <a:avLst/>
                    </a:prstGeom>
                  </pic:spPr>
                </pic:pic>
              </a:graphicData>
            </a:graphic>
          </wp:inline>
        </w:drawing>
      </w:r>
    </w:p>
    <w:p w14:paraId="63DA0014" w14:textId="77777777" w:rsidR="00DE647F" w:rsidRDefault="00DE647F" w:rsidP="00DE647F">
      <w:r>
        <w:rPr>
          <w:noProof/>
        </w:rPr>
        <w:drawing>
          <wp:inline distT="0" distB="0" distL="0" distR="0" wp14:anchorId="04D1384F" wp14:editId="6969EEC3">
            <wp:extent cx="4572000" cy="1724025"/>
            <wp:effectExtent l="0" t="0" r="0" b="0"/>
            <wp:docPr id="997524453" name="Picture 997524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524453"/>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572000" cy="1724025"/>
                    </a:xfrm>
                    <a:prstGeom prst="rect">
                      <a:avLst/>
                    </a:prstGeom>
                  </pic:spPr>
                </pic:pic>
              </a:graphicData>
            </a:graphic>
          </wp:inline>
        </w:drawing>
      </w:r>
    </w:p>
    <w:p w14:paraId="3D41E8FD" w14:textId="77777777" w:rsidR="00DE647F" w:rsidRDefault="00DE647F" w:rsidP="00DE647F">
      <w:r>
        <w:br w:type="page"/>
      </w:r>
    </w:p>
    <w:p w14:paraId="24941711" w14:textId="77777777" w:rsidR="00DE647F" w:rsidRDefault="00DE647F" w:rsidP="00DE647F">
      <w:r>
        <w:lastRenderedPageBreak/>
        <w:t>Appendix AL</w:t>
      </w:r>
    </w:p>
    <w:p w14:paraId="6045A2E4" w14:textId="77777777" w:rsidR="00DE647F" w:rsidRDefault="00DE647F" w:rsidP="00DE647F">
      <w:r>
        <w:t>Data Split: Train – 81%, Validation – 9</w:t>
      </w:r>
      <w:proofErr w:type="gramStart"/>
      <w:r>
        <w:t>% ,Test</w:t>
      </w:r>
      <w:proofErr w:type="gramEnd"/>
      <w:r>
        <w:t>: 10%</w:t>
      </w:r>
    </w:p>
    <w:tbl>
      <w:tblPr>
        <w:tblStyle w:val="TableGrid"/>
        <w:tblW w:w="0" w:type="auto"/>
        <w:tblLayout w:type="fixed"/>
        <w:tblLook w:val="04A0" w:firstRow="1" w:lastRow="0" w:firstColumn="1" w:lastColumn="0" w:noHBand="0" w:noVBand="1"/>
      </w:tblPr>
      <w:tblGrid>
        <w:gridCol w:w="4680"/>
        <w:gridCol w:w="4680"/>
      </w:tblGrid>
      <w:tr w:rsidR="00DE647F" w14:paraId="4ECB2F2A" w14:textId="77777777" w:rsidTr="00425A1C">
        <w:tc>
          <w:tcPr>
            <w:tcW w:w="4680" w:type="dxa"/>
          </w:tcPr>
          <w:p w14:paraId="6A86FC1D" w14:textId="77777777" w:rsidR="00DE647F" w:rsidRDefault="00DE647F" w:rsidP="00425A1C">
            <w:r w:rsidRPr="56C4290E">
              <w:rPr>
                <w:szCs w:val="18"/>
              </w:rPr>
              <w:t>Activation Function</w:t>
            </w:r>
          </w:p>
        </w:tc>
        <w:tc>
          <w:tcPr>
            <w:tcW w:w="4680" w:type="dxa"/>
          </w:tcPr>
          <w:p w14:paraId="5782C4F7" w14:textId="77777777" w:rsidR="00DE647F" w:rsidRDefault="00DE647F" w:rsidP="00425A1C">
            <w:proofErr w:type="spellStart"/>
            <w:r w:rsidRPr="56C4290E">
              <w:rPr>
                <w:szCs w:val="18"/>
              </w:rPr>
              <w:t>ReLU</w:t>
            </w:r>
            <w:proofErr w:type="spellEnd"/>
          </w:p>
        </w:tc>
      </w:tr>
      <w:tr w:rsidR="00DE647F" w14:paraId="6FF4638B" w14:textId="77777777" w:rsidTr="00425A1C">
        <w:tc>
          <w:tcPr>
            <w:tcW w:w="4680" w:type="dxa"/>
          </w:tcPr>
          <w:p w14:paraId="63DD4CA0" w14:textId="77777777" w:rsidR="00DE647F" w:rsidRDefault="00DE647F" w:rsidP="00425A1C">
            <w:r w:rsidRPr="56C4290E">
              <w:rPr>
                <w:szCs w:val="18"/>
              </w:rPr>
              <w:t>Loss Function</w:t>
            </w:r>
          </w:p>
        </w:tc>
        <w:tc>
          <w:tcPr>
            <w:tcW w:w="4680" w:type="dxa"/>
          </w:tcPr>
          <w:p w14:paraId="3BD18552" w14:textId="77777777" w:rsidR="00DE647F" w:rsidRDefault="00DE647F" w:rsidP="00425A1C">
            <w:r w:rsidRPr="56C4290E">
              <w:rPr>
                <w:szCs w:val="18"/>
              </w:rPr>
              <w:t>Cross Entropy Loss</w:t>
            </w:r>
          </w:p>
        </w:tc>
      </w:tr>
      <w:tr w:rsidR="00DE647F" w14:paraId="3DD29C41" w14:textId="77777777" w:rsidTr="00425A1C">
        <w:tc>
          <w:tcPr>
            <w:tcW w:w="4680" w:type="dxa"/>
          </w:tcPr>
          <w:p w14:paraId="0D9BB3A6" w14:textId="77777777" w:rsidR="00DE647F" w:rsidRDefault="00DE647F" w:rsidP="00425A1C">
            <w:r w:rsidRPr="56C4290E">
              <w:rPr>
                <w:szCs w:val="18"/>
              </w:rPr>
              <w:t>Optimizer</w:t>
            </w:r>
          </w:p>
        </w:tc>
        <w:tc>
          <w:tcPr>
            <w:tcW w:w="4680" w:type="dxa"/>
          </w:tcPr>
          <w:p w14:paraId="2947AD5D" w14:textId="77777777" w:rsidR="00DE647F" w:rsidRDefault="00DE647F" w:rsidP="00425A1C">
            <w:pPr>
              <w:rPr>
                <w:szCs w:val="18"/>
              </w:rPr>
            </w:pPr>
            <w:r w:rsidRPr="56C4290E">
              <w:rPr>
                <w:szCs w:val="18"/>
              </w:rPr>
              <w:t>SGD, weight decay = 0.001</w:t>
            </w:r>
          </w:p>
        </w:tc>
      </w:tr>
      <w:tr w:rsidR="00DE647F" w14:paraId="0BE0C77E" w14:textId="77777777" w:rsidTr="00425A1C">
        <w:tc>
          <w:tcPr>
            <w:tcW w:w="4680" w:type="dxa"/>
          </w:tcPr>
          <w:p w14:paraId="53C150CA" w14:textId="77777777" w:rsidR="00DE647F" w:rsidRDefault="00DE647F" w:rsidP="00425A1C">
            <w:r w:rsidRPr="56C4290E">
              <w:rPr>
                <w:szCs w:val="18"/>
              </w:rPr>
              <w:t>Training Epochs</w:t>
            </w:r>
          </w:p>
        </w:tc>
        <w:tc>
          <w:tcPr>
            <w:tcW w:w="4680" w:type="dxa"/>
          </w:tcPr>
          <w:p w14:paraId="3A4533CB" w14:textId="77777777" w:rsidR="00DE647F" w:rsidRDefault="00DE647F" w:rsidP="00425A1C">
            <w:r w:rsidRPr="56C4290E">
              <w:rPr>
                <w:szCs w:val="18"/>
              </w:rPr>
              <w:t>10000</w:t>
            </w:r>
          </w:p>
        </w:tc>
      </w:tr>
      <w:tr w:rsidR="00DE647F" w14:paraId="78C31CBD" w14:textId="77777777" w:rsidTr="00425A1C">
        <w:tc>
          <w:tcPr>
            <w:tcW w:w="4680" w:type="dxa"/>
          </w:tcPr>
          <w:p w14:paraId="4951F0F5" w14:textId="77777777" w:rsidR="00DE647F" w:rsidRDefault="00DE647F" w:rsidP="00425A1C">
            <w:r w:rsidRPr="56C4290E">
              <w:rPr>
                <w:szCs w:val="18"/>
              </w:rPr>
              <w:t>Batch Size</w:t>
            </w:r>
          </w:p>
        </w:tc>
        <w:tc>
          <w:tcPr>
            <w:tcW w:w="4680" w:type="dxa"/>
          </w:tcPr>
          <w:p w14:paraId="6795CC15" w14:textId="77777777" w:rsidR="00DE647F" w:rsidRDefault="00DE647F" w:rsidP="00425A1C">
            <w:r w:rsidRPr="56C4290E">
              <w:rPr>
                <w:szCs w:val="18"/>
              </w:rPr>
              <w:t>32</w:t>
            </w:r>
          </w:p>
        </w:tc>
      </w:tr>
      <w:tr w:rsidR="00DE647F" w14:paraId="1B6EB857" w14:textId="77777777" w:rsidTr="00425A1C">
        <w:tc>
          <w:tcPr>
            <w:tcW w:w="4680" w:type="dxa"/>
          </w:tcPr>
          <w:p w14:paraId="70327A10" w14:textId="77777777" w:rsidR="00DE647F" w:rsidRDefault="00DE647F" w:rsidP="00425A1C">
            <w:r w:rsidRPr="56C4290E">
              <w:rPr>
                <w:szCs w:val="18"/>
              </w:rPr>
              <w:t>Learning Rate</w:t>
            </w:r>
          </w:p>
        </w:tc>
        <w:tc>
          <w:tcPr>
            <w:tcW w:w="4680" w:type="dxa"/>
          </w:tcPr>
          <w:p w14:paraId="5B81BE4F" w14:textId="77777777" w:rsidR="00DE647F" w:rsidRDefault="00DE647F" w:rsidP="00425A1C">
            <w:r w:rsidRPr="56C4290E">
              <w:rPr>
                <w:szCs w:val="18"/>
              </w:rPr>
              <w:t>0.007</w:t>
            </w:r>
          </w:p>
        </w:tc>
      </w:tr>
      <w:tr w:rsidR="00DE647F" w14:paraId="18D8212A" w14:textId="77777777" w:rsidTr="00425A1C">
        <w:tc>
          <w:tcPr>
            <w:tcW w:w="4680" w:type="dxa"/>
          </w:tcPr>
          <w:p w14:paraId="01A29AB4" w14:textId="77777777" w:rsidR="00DE647F" w:rsidRDefault="00DE647F" w:rsidP="00425A1C">
            <w:r w:rsidRPr="56C4290E">
              <w:rPr>
                <w:szCs w:val="18"/>
              </w:rPr>
              <w:t>Number of Hidden Layers</w:t>
            </w:r>
          </w:p>
        </w:tc>
        <w:tc>
          <w:tcPr>
            <w:tcW w:w="4680" w:type="dxa"/>
          </w:tcPr>
          <w:p w14:paraId="5615AE9A" w14:textId="77777777" w:rsidR="00DE647F" w:rsidRDefault="00DE647F" w:rsidP="00425A1C">
            <w:r w:rsidRPr="56C4290E">
              <w:rPr>
                <w:szCs w:val="18"/>
              </w:rPr>
              <w:t>1</w:t>
            </w:r>
          </w:p>
        </w:tc>
      </w:tr>
      <w:tr w:rsidR="00DE647F" w14:paraId="0DAC48B4" w14:textId="77777777" w:rsidTr="00425A1C">
        <w:tc>
          <w:tcPr>
            <w:tcW w:w="4680" w:type="dxa"/>
          </w:tcPr>
          <w:p w14:paraId="367D17AF" w14:textId="77777777" w:rsidR="00DE647F" w:rsidRDefault="00DE647F" w:rsidP="00425A1C">
            <w:r w:rsidRPr="56C4290E">
              <w:rPr>
                <w:szCs w:val="18"/>
              </w:rPr>
              <w:t>Hidden Layers: Inputs and Outputs</w:t>
            </w:r>
          </w:p>
        </w:tc>
        <w:tc>
          <w:tcPr>
            <w:tcW w:w="4680" w:type="dxa"/>
          </w:tcPr>
          <w:p w14:paraId="78025CBA" w14:textId="77777777" w:rsidR="00DE647F" w:rsidRDefault="00DE647F" w:rsidP="00425A1C">
            <w:r w:rsidRPr="56C4290E">
              <w:rPr>
                <w:szCs w:val="18"/>
              </w:rPr>
              <w:t>1: (512) =&gt; (256)</w:t>
            </w:r>
          </w:p>
        </w:tc>
      </w:tr>
      <w:tr w:rsidR="00DE647F" w14:paraId="474361EF" w14:textId="77777777" w:rsidTr="00425A1C">
        <w:tc>
          <w:tcPr>
            <w:tcW w:w="4680" w:type="dxa"/>
          </w:tcPr>
          <w:p w14:paraId="256DE20E" w14:textId="77777777" w:rsidR="00DE647F" w:rsidRDefault="00DE647F" w:rsidP="00425A1C">
            <w:r w:rsidRPr="56C4290E">
              <w:rPr>
                <w:szCs w:val="18"/>
              </w:rPr>
              <w:t>Batch Normalization</w:t>
            </w:r>
          </w:p>
        </w:tc>
        <w:tc>
          <w:tcPr>
            <w:tcW w:w="4680" w:type="dxa"/>
          </w:tcPr>
          <w:p w14:paraId="03860390" w14:textId="77777777" w:rsidR="00DE647F" w:rsidRDefault="00DE647F" w:rsidP="00425A1C">
            <w:r w:rsidRPr="56C4290E">
              <w:rPr>
                <w:szCs w:val="18"/>
              </w:rPr>
              <w:t>-</w:t>
            </w:r>
          </w:p>
        </w:tc>
      </w:tr>
      <w:tr w:rsidR="00DE647F" w14:paraId="7F8F0E22" w14:textId="77777777" w:rsidTr="00425A1C">
        <w:tc>
          <w:tcPr>
            <w:tcW w:w="4680" w:type="dxa"/>
          </w:tcPr>
          <w:p w14:paraId="7F10F79F" w14:textId="77777777" w:rsidR="00DE647F" w:rsidRDefault="00DE647F" w:rsidP="00425A1C">
            <w:r w:rsidRPr="56C4290E">
              <w:rPr>
                <w:szCs w:val="18"/>
              </w:rPr>
              <w:t>Early Stopping Patience</w:t>
            </w:r>
          </w:p>
        </w:tc>
        <w:tc>
          <w:tcPr>
            <w:tcW w:w="4680" w:type="dxa"/>
          </w:tcPr>
          <w:p w14:paraId="48F87AE2" w14:textId="77777777" w:rsidR="00DE647F" w:rsidRDefault="00DE647F" w:rsidP="00425A1C">
            <w:pPr>
              <w:rPr>
                <w:szCs w:val="18"/>
              </w:rPr>
            </w:pPr>
            <w:r w:rsidRPr="56C4290E">
              <w:rPr>
                <w:szCs w:val="18"/>
              </w:rPr>
              <w:t>20</w:t>
            </w:r>
          </w:p>
        </w:tc>
      </w:tr>
      <w:tr w:rsidR="00DE647F" w14:paraId="4A170067" w14:textId="77777777" w:rsidTr="00425A1C">
        <w:tc>
          <w:tcPr>
            <w:tcW w:w="4680" w:type="dxa"/>
          </w:tcPr>
          <w:p w14:paraId="2E1E2CFB" w14:textId="77777777" w:rsidR="00DE647F" w:rsidRDefault="00DE647F" w:rsidP="00425A1C">
            <w:r w:rsidRPr="56C4290E">
              <w:rPr>
                <w:szCs w:val="18"/>
              </w:rPr>
              <w:t>Drop Out Rate</w:t>
            </w:r>
          </w:p>
        </w:tc>
        <w:tc>
          <w:tcPr>
            <w:tcW w:w="4680" w:type="dxa"/>
          </w:tcPr>
          <w:p w14:paraId="56B0721F" w14:textId="77777777" w:rsidR="00DE647F" w:rsidRDefault="00DE647F" w:rsidP="00425A1C">
            <w:r w:rsidRPr="56C4290E">
              <w:rPr>
                <w:szCs w:val="18"/>
              </w:rPr>
              <w:t>0.1</w:t>
            </w:r>
          </w:p>
        </w:tc>
      </w:tr>
      <w:tr w:rsidR="00DE647F" w14:paraId="08DF882C" w14:textId="77777777" w:rsidTr="00425A1C">
        <w:tc>
          <w:tcPr>
            <w:tcW w:w="4680" w:type="dxa"/>
          </w:tcPr>
          <w:p w14:paraId="6F7753E5" w14:textId="77777777" w:rsidR="00DE647F" w:rsidRDefault="00DE647F" w:rsidP="00425A1C">
            <w:pPr>
              <w:rPr>
                <w:szCs w:val="18"/>
              </w:rPr>
            </w:pPr>
            <w:r w:rsidRPr="56C4290E">
              <w:rPr>
                <w:szCs w:val="18"/>
              </w:rPr>
              <w:t>Last Epoch Information</w:t>
            </w:r>
          </w:p>
        </w:tc>
        <w:tc>
          <w:tcPr>
            <w:tcW w:w="4680" w:type="dxa"/>
          </w:tcPr>
          <w:p w14:paraId="4FDA6849" w14:textId="77777777" w:rsidR="00DE647F" w:rsidRDefault="00DE647F" w:rsidP="00425A1C">
            <w:pPr>
              <w:spacing w:after="160" w:line="259" w:lineRule="auto"/>
              <w:rPr>
                <w:rFonts w:ascii="Calibri" w:eastAsia="Calibri" w:hAnsi="Calibri" w:cs="Calibri"/>
                <w:szCs w:val="18"/>
              </w:rPr>
            </w:pPr>
            <w:r w:rsidRPr="56C4290E">
              <w:rPr>
                <w:rFonts w:ascii="Calibri" w:eastAsia="Calibri" w:hAnsi="Calibri" w:cs="Calibri"/>
                <w:szCs w:val="18"/>
              </w:rPr>
              <w:t>Epoch 198: | Train Loss: 1.04097 | Val Loss: 1.24517 | Train Acc: 64.706| Val Acc: 40.678</w:t>
            </w:r>
          </w:p>
        </w:tc>
      </w:tr>
      <w:tr w:rsidR="00DE647F" w14:paraId="5E2C5BD2" w14:textId="77777777" w:rsidTr="00425A1C">
        <w:tc>
          <w:tcPr>
            <w:tcW w:w="4680" w:type="dxa"/>
          </w:tcPr>
          <w:p w14:paraId="0277B6B0" w14:textId="77777777" w:rsidR="00DE647F" w:rsidRDefault="00DE647F" w:rsidP="00425A1C">
            <w:pPr>
              <w:rPr>
                <w:szCs w:val="18"/>
              </w:rPr>
            </w:pPr>
            <w:r w:rsidRPr="56C4290E">
              <w:rPr>
                <w:szCs w:val="18"/>
              </w:rPr>
              <w:t>Test Accuracy</w:t>
            </w:r>
          </w:p>
        </w:tc>
        <w:tc>
          <w:tcPr>
            <w:tcW w:w="4680" w:type="dxa"/>
          </w:tcPr>
          <w:p w14:paraId="45A821FA" w14:textId="77777777" w:rsidR="00DE647F" w:rsidRDefault="00DE647F" w:rsidP="00425A1C">
            <w:pPr>
              <w:spacing w:line="259" w:lineRule="auto"/>
              <w:rPr>
                <w:rFonts w:ascii="Calibri" w:eastAsia="Calibri" w:hAnsi="Calibri" w:cs="Calibri"/>
                <w:szCs w:val="18"/>
              </w:rPr>
            </w:pPr>
            <w:r w:rsidRPr="56C4290E">
              <w:rPr>
                <w:rFonts w:ascii="Calibri" w:eastAsia="Calibri" w:hAnsi="Calibri" w:cs="Calibri"/>
                <w:szCs w:val="18"/>
              </w:rPr>
              <w:t>40%</w:t>
            </w:r>
          </w:p>
        </w:tc>
      </w:tr>
    </w:tbl>
    <w:p w14:paraId="66CB7CA0" w14:textId="77777777" w:rsidR="00DE647F" w:rsidRDefault="00DE647F" w:rsidP="00DE647F">
      <w:pPr>
        <w:rPr>
          <w:rFonts w:ascii="Calibri" w:eastAsia="Calibri" w:hAnsi="Calibri" w:cs="Calibri"/>
        </w:rPr>
      </w:pPr>
    </w:p>
    <w:p w14:paraId="2778F133" w14:textId="77777777" w:rsidR="00DE647F" w:rsidRDefault="00DE647F" w:rsidP="00DE647F">
      <w:pPr>
        <w:rPr>
          <w:rFonts w:ascii="Calibri" w:eastAsia="Calibri" w:hAnsi="Calibri" w:cs="Calibri"/>
        </w:rPr>
      </w:pPr>
      <w:r w:rsidRPr="56C4290E">
        <w:rPr>
          <w:rFonts w:ascii="Calibri" w:eastAsia="Calibri" w:hAnsi="Calibri" w:cs="Calibri"/>
        </w:rPr>
        <w:t>Output table screen shot:</w:t>
      </w:r>
    </w:p>
    <w:p w14:paraId="65C9FAA8" w14:textId="77777777" w:rsidR="00DE647F" w:rsidRDefault="00DE647F" w:rsidP="00DE647F">
      <w:r>
        <w:rPr>
          <w:noProof/>
        </w:rPr>
        <w:drawing>
          <wp:inline distT="0" distB="0" distL="0" distR="0" wp14:anchorId="1FF9944C" wp14:editId="44BAD8D6">
            <wp:extent cx="4572000" cy="2162175"/>
            <wp:effectExtent l="0" t="0" r="0" b="0"/>
            <wp:docPr id="344574516" name="Picture 344574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574516"/>
                    <pic:cNvPicPr/>
                  </pic:nvPicPr>
                  <pic:blipFill>
                    <a:blip r:embed="rId77">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10A1E3AA" w14:textId="77777777" w:rsidR="00DE647F" w:rsidRDefault="00DE647F" w:rsidP="00DE647F">
      <w:r>
        <w:rPr>
          <w:noProof/>
        </w:rPr>
        <w:drawing>
          <wp:inline distT="0" distB="0" distL="0" distR="0" wp14:anchorId="4F1D708B" wp14:editId="3773666E">
            <wp:extent cx="6115050" cy="2318623"/>
            <wp:effectExtent l="0" t="0" r="0" b="0"/>
            <wp:docPr id="47764008" name="Picture 47764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64008"/>
                    <pic:cNvPicPr/>
                  </pic:nvPicPr>
                  <pic:blipFill>
                    <a:blip r:embed="rId78">
                      <a:extLst>
                        <a:ext uri="{28A0092B-C50C-407E-A947-70E740481C1C}">
                          <a14:useLocalDpi xmlns:a14="http://schemas.microsoft.com/office/drawing/2010/main" val="0"/>
                        </a:ext>
                      </a:extLst>
                    </a:blip>
                    <a:stretch>
                      <a:fillRect/>
                    </a:stretch>
                  </pic:blipFill>
                  <pic:spPr>
                    <a:xfrm>
                      <a:off x="0" y="0"/>
                      <a:ext cx="6115050" cy="2318623"/>
                    </a:xfrm>
                    <a:prstGeom prst="rect">
                      <a:avLst/>
                    </a:prstGeom>
                  </pic:spPr>
                </pic:pic>
              </a:graphicData>
            </a:graphic>
          </wp:inline>
        </w:drawing>
      </w:r>
    </w:p>
    <w:p w14:paraId="2DA7A210" w14:textId="77777777" w:rsidR="00DE647F" w:rsidRDefault="00DE647F" w:rsidP="00DE647F">
      <w:r>
        <w:t>Appendix AM</w:t>
      </w:r>
    </w:p>
    <w:tbl>
      <w:tblPr>
        <w:tblStyle w:val="TableGrid"/>
        <w:tblW w:w="0" w:type="auto"/>
        <w:tblLayout w:type="fixed"/>
        <w:tblLook w:val="04A0" w:firstRow="1" w:lastRow="0" w:firstColumn="1" w:lastColumn="0" w:noHBand="0" w:noVBand="1"/>
      </w:tblPr>
      <w:tblGrid>
        <w:gridCol w:w="4680"/>
        <w:gridCol w:w="4680"/>
      </w:tblGrid>
      <w:tr w:rsidR="00DE647F" w14:paraId="00913AE5" w14:textId="77777777" w:rsidTr="00425A1C">
        <w:tc>
          <w:tcPr>
            <w:tcW w:w="4680" w:type="dxa"/>
          </w:tcPr>
          <w:p w14:paraId="13010739" w14:textId="77777777" w:rsidR="00DE647F" w:rsidRDefault="00DE647F" w:rsidP="00425A1C">
            <w:r w:rsidRPr="56C4290E">
              <w:rPr>
                <w:szCs w:val="18"/>
              </w:rPr>
              <w:t>Activation Function</w:t>
            </w:r>
          </w:p>
        </w:tc>
        <w:tc>
          <w:tcPr>
            <w:tcW w:w="4680" w:type="dxa"/>
          </w:tcPr>
          <w:p w14:paraId="297ECD28" w14:textId="77777777" w:rsidR="00DE647F" w:rsidRDefault="00DE647F" w:rsidP="00425A1C">
            <w:proofErr w:type="spellStart"/>
            <w:r w:rsidRPr="56C4290E">
              <w:rPr>
                <w:szCs w:val="18"/>
              </w:rPr>
              <w:t>ReLU</w:t>
            </w:r>
            <w:proofErr w:type="spellEnd"/>
          </w:p>
        </w:tc>
      </w:tr>
      <w:tr w:rsidR="00DE647F" w14:paraId="08751918" w14:textId="77777777" w:rsidTr="00425A1C">
        <w:tc>
          <w:tcPr>
            <w:tcW w:w="4680" w:type="dxa"/>
          </w:tcPr>
          <w:p w14:paraId="5E8D21FB" w14:textId="77777777" w:rsidR="00DE647F" w:rsidRDefault="00DE647F" w:rsidP="00425A1C">
            <w:r w:rsidRPr="56C4290E">
              <w:rPr>
                <w:szCs w:val="18"/>
              </w:rPr>
              <w:t>Loss Function</w:t>
            </w:r>
          </w:p>
        </w:tc>
        <w:tc>
          <w:tcPr>
            <w:tcW w:w="4680" w:type="dxa"/>
          </w:tcPr>
          <w:p w14:paraId="675D7C44" w14:textId="77777777" w:rsidR="00DE647F" w:rsidRDefault="00DE647F" w:rsidP="00425A1C">
            <w:r w:rsidRPr="56C4290E">
              <w:rPr>
                <w:szCs w:val="18"/>
              </w:rPr>
              <w:t>Cross Entropy Loss</w:t>
            </w:r>
          </w:p>
        </w:tc>
      </w:tr>
      <w:tr w:rsidR="00DE647F" w14:paraId="02C6EB37" w14:textId="77777777" w:rsidTr="00425A1C">
        <w:tc>
          <w:tcPr>
            <w:tcW w:w="4680" w:type="dxa"/>
          </w:tcPr>
          <w:p w14:paraId="0F505FC6" w14:textId="77777777" w:rsidR="00DE647F" w:rsidRDefault="00DE647F" w:rsidP="00425A1C">
            <w:r w:rsidRPr="56C4290E">
              <w:rPr>
                <w:szCs w:val="18"/>
              </w:rPr>
              <w:lastRenderedPageBreak/>
              <w:t>Optimizer</w:t>
            </w:r>
          </w:p>
        </w:tc>
        <w:tc>
          <w:tcPr>
            <w:tcW w:w="4680" w:type="dxa"/>
          </w:tcPr>
          <w:p w14:paraId="1976EF4C" w14:textId="77777777" w:rsidR="00DE647F" w:rsidRDefault="00DE647F" w:rsidP="00425A1C">
            <w:pPr>
              <w:rPr>
                <w:szCs w:val="18"/>
              </w:rPr>
            </w:pPr>
            <w:r w:rsidRPr="56C4290E">
              <w:rPr>
                <w:szCs w:val="18"/>
              </w:rPr>
              <w:t>Adam</w:t>
            </w:r>
          </w:p>
        </w:tc>
      </w:tr>
      <w:tr w:rsidR="00DE647F" w14:paraId="748BC812" w14:textId="77777777" w:rsidTr="00425A1C">
        <w:tc>
          <w:tcPr>
            <w:tcW w:w="4680" w:type="dxa"/>
          </w:tcPr>
          <w:p w14:paraId="243A3DBA" w14:textId="77777777" w:rsidR="00DE647F" w:rsidRDefault="00DE647F" w:rsidP="00425A1C">
            <w:r w:rsidRPr="56C4290E">
              <w:rPr>
                <w:szCs w:val="18"/>
              </w:rPr>
              <w:t>Training Epochs</w:t>
            </w:r>
          </w:p>
        </w:tc>
        <w:tc>
          <w:tcPr>
            <w:tcW w:w="4680" w:type="dxa"/>
          </w:tcPr>
          <w:p w14:paraId="695ECA82" w14:textId="77777777" w:rsidR="00DE647F" w:rsidRDefault="00DE647F" w:rsidP="00425A1C">
            <w:r w:rsidRPr="56C4290E">
              <w:rPr>
                <w:szCs w:val="18"/>
              </w:rPr>
              <w:t>10000</w:t>
            </w:r>
          </w:p>
        </w:tc>
      </w:tr>
      <w:tr w:rsidR="00DE647F" w14:paraId="5F9E14D4" w14:textId="77777777" w:rsidTr="00425A1C">
        <w:tc>
          <w:tcPr>
            <w:tcW w:w="4680" w:type="dxa"/>
          </w:tcPr>
          <w:p w14:paraId="31875B7E" w14:textId="77777777" w:rsidR="00DE647F" w:rsidRDefault="00DE647F" w:rsidP="00425A1C">
            <w:r w:rsidRPr="56C4290E">
              <w:rPr>
                <w:szCs w:val="18"/>
              </w:rPr>
              <w:t>Batch Size</w:t>
            </w:r>
          </w:p>
        </w:tc>
        <w:tc>
          <w:tcPr>
            <w:tcW w:w="4680" w:type="dxa"/>
          </w:tcPr>
          <w:p w14:paraId="30CDBB7A" w14:textId="77777777" w:rsidR="00DE647F" w:rsidRDefault="00DE647F" w:rsidP="00425A1C">
            <w:r w:rsidRPr="56C4290E">
              <w:rPr>
                <w:szCs w:val="18"/>
              </w:rPr>
              <w:t>32</w:t>
            </w:r>
          </w:p>
        </w:tc>
      </w:tr>
      <w:tr w:rsidR="00DE647F" w14:paraId="6411F356" w14:textId="77777777" w:rsidTr="00425A1C">
        <w:tc>
          <w:tcPr>
            <w:tcW w:w="4680" w:type="dxa"/>
          </w:tcPr>
          <w:p w14:paraId="4E91FD3B" w14:textId="77777777" w:rsidR="00DE647F" w:rsidRDefault="00DE647F" w:rsidP="00425A1C">
            <w:r w:rsidRPr="56C4290E">
              <w:rPr>
                <w:szCs w:val="18"/>
              </w:rPr>
              <w:t>Learning Rate</w:t>
            </w:r>
          </w:p>
        </w:tc>
        <w:tc>
          <w:tcPr>
            <w:tcW w:w="4680" w:type="dxa"/>
          </w:tcPr>
          <w:p w14:paraId="51AC8FB5" w14:textId="77777777" w:rsidR="00DE647F" w:rsidRDefault="00DE647F" w:rsidP="00425A1C">
            <w:r w:rsidRPr="56C4290E">
              <w:rPr>
                <w:szCs w:val="18"/>
              </w:rPr>
              <w:t>0.007</w:t>
            </w:r>
          </w:p>
        </w:tc>
      </w:tr>
      <w:tr w:rsidR="00DE647F" w14:paraId="1579CCD2" w14:textId="77777777" w:rsidTr="00425A1C">
        <w:tc>
          <w:tcPr>
            <w:tcW w:w="4680" w:type="dxa"/>
          </w:tcPr>
          <w:p w14:paraId="1FB10941" w14:textId="77777777" w:rsidR="00DE647F" w:rsidRDefault="00DE647F" w:rsidP="00425A1C">
            <w:r w:rsidRPr="56C4290E">
              <w:rPr>
                <w:szCs w:val="18"/>
              </w:rPr>
              <w:t>Number of Hidden Layers</w:t>
            </w:r>
          </w:p>
        </w:tc>
        <w:tc>
          <w:tcPr>
            <w:tcW w:w="4680" w:type="dxa"/>
          </w:tcPr>
          <w:p w14:paraId="65BCC260" w14:textId="77777777" w:rsidR="00DE647F" w:rsidRDefault="00DE647F" w:rsidP="00425A1C">
            <w:r w:rsidRPr="56C4290E">
              <w:rPr>
                <w:szCs w:val="18"/>
              </w:rPr>
              <w:t>1</w:t>
            </w:r>
          </w:p>
        </w:tc>
      </w:tr>
      <w:tr w:rsidR="00DE647F" w14:paraId="521230FD" w14:textId="77777777" w:rsidTr="00425A1C">
        <w:tc>
          <w:tcPr>
            <w:tcW w:w="4680" w:type="dxa"/>
          </w:tcPr>
          <w:p w14:paraId="7CB355FF" w14:textId="77777777" w:rsidR="00DE647F" w:rsidRDefault="00DE647F" w:rsidP="00425A1C">
            <w:r w:rsidRPr="56C4290E">
              <w:rPr>
                <w:szCs w:val="18"/>
              </w:rPr>
              <w:t>Hidden Layers: Inputs and Outputs</w:t>
            </w:r>
          </w:p>
        </w:tc>
        <w:tc>
          <w:tcPr>
            <w:tcW w:w="4680" w:type="dxa"/>
          </w:tcPr>
          <w:p w14:paraId="06F7234F" w14:textId="77777777" w:rsidR="00DE647F" w:rsidRDefault="00DE647F" w:rsidP="00425A1C">
            <w:r w:rsidRPr="56C4290E">
              <w:rPr>
                <w:szCs w:val="18"/>
              </w:rPr>
              <w:t>1: (512) =&gt; (256)</w:t>
            </w:r>
          </w:p>
        </w:tc>
      </w:tr>
      <w:tr w:rsidR="00DE647F" w14:paraId="3F26FDAF" w14:textId="77777777" w:rsidTr="00425A1C">
        <w:tc>
          <w:tcPr>
            <w:tcW w:w="4680" w:type="dxa"/>
          </w:tcPr>
          <w:p w14:paraId="1EEE48F5" w14:textId="77777777" w:rsidR="00DE647F" w:rsidRDefault="00DE647F" w:rsidP="00425A1C">
            <w:r w:rsidRPr="56C4290E">
              <w:rPr>
                <w:szCs w:val="18"/>
              </w:rPr>
              <w:t>Batch Normalization</w:t>
            </w:r>
          </w:p>
        </w:tc>
        <w:tc>
          <w:tcPr>
            <w:tcW w:w="4680" w:type="dxa"/>
          </w:tcPr>
          <w:p w14:paraId="367199D3" w14:textId="77777777" w:rsidR="00DE647F" w:rsidRDefault="00DE647F" w:rsidP="00425A1C">
            <w:r w:rsidRPr="56C4290E">
              <w:rPr>
                <w:szCs w:val="18"/>
              </w:rPr>
              <w:t>-</w:t>
            </w:r>
          </w:p>
        </w:tc>
      </w:tr>
      <w:tr w:rsidR="00DE647F" w14:paraId="636ED447" w14:textId="77777777" w:rsidTr="00425A1C">
        <w:tc>
          <w:tcPr>
            <w:tcW w:w="4680" w:type="dxa"/>
          </w:tcPr>
          <w:p w14:paraId="55DEE7BB" w14:textId="77777777" w:rsidR="00DE647F" w:rsidRDefault="00DE647F" w:rsidP="00425A1C">
            <w:r w:rsidRPr="56C4290E">
              <w:rPr>
                <w:szCs w:val="18"/>
              </w:rPr>
              <w:t>Early Stopping Patience</w:t>
            </w:r>
          </w:p>
        </w:tc>
        <w:tc>
          <w:tcPr>
            <w:tcW w:w="4680" w:type="dxa"/>
          </w:tcPr>
          <w:p w14:paraId="636CE3DF" w14:textId="77777777" w:rsidR="00DE647F" w:rsidRDefault="00DE647F" w:rsidP="00425A1C">
            <w:pPr>
              <w:rPr>
                <w:szCs w:val="18"/>
              </w:rPr>
            </w:pPr>
            <w:r w:rsidRPr="56C4290E">
              <w:rPr>
                <w:szCs w:val="18"/>
              </w:rPr>
              <w:t>20</w:t>
            </w:r>
          </w:p>
        </w:tc>
      </w:tr>
      <w:tr w:rsidR="00DE647F" w14:paraId="09F558F7" w14:textId="77777777" w:rsidTr="00425A1C">
        <w:tc>
          <w:tcPr>
            <w:tcW w:w="4680" w:type="dxa"/>
          </w:tcPr>
          <w:p w14:paraId="2DD281B5" w14:textId="77777777" w:rsidR="00DE647F" w:rsidRDefault="00DE647F" w:rsidP="00425A1C">
            <w:r w:rsidRPr="56C4290E">
              <w:rPr>
                <w:szCs w:val="18"/>
              </w:rPr>
              <w:t>Drop Out Rate</w:t>
            </w:r>
          </w:p>
        </w:tc>
        <w:tc>
          <w:tcPr>
            <w:tcW w:w="4680" w:type="dxa"/>
          </w:tcPr>
          <w:p w14:paraId="7FC6D564" w14:textId="77777777" w:rsidR="00DE647F" w:rsidRDefault="00DE647F" w:rsidP="00425A1C">
            <w:r w:rsidRPr="56C4290E">
              <w:rPr>
                <w:szCs w:val="18"/>
              </w:rPr>
              <w:t>0.1</w:t>
            </w:r>
          </w:p>
        </w:tc>
      </w:tr>
      <w:tr w:rsidR="00DE647F" w14:paraId="438006AB" w14:textId="77777777" w:rsidTr="00425A1C">
        <w:tc>
          <w:tcPr>
            <w:tcW w:w="4680" w:type="dxa"/>
          </w:tcPr>
          <w:p w14:paraId="2462A41E" w14:textId="77777777" w:rsidR="00DE647F" w:rsidRDefault="00DE647F" w:rsidP="00425A1C">
            <w:pPr>
              <w:rPr>
                <w:szCs w:val="18"/>
              </w:rPr>
            </w:pPr>
            <w:r w:rsidRPr="56C4290E">
              <w:rPr>
                <w:szCs w:val="18"/>
              </w:rPr>
              <w:t>Last Epoch Information</w:t>
            </w:r>
          </w:p>
        </w:tc>
        <w:tc>
          <w:tcPr>
            <w:tcW w:w="4680" w:type="dxa"/>
          </w:tcPr>
          <w:p w14:paraId="773EE910" w14:textId="77777777" w:rsidR="00DE647F" w:rsidRDefault="00DE647F" w:rsidP="00425A1C">
            <w:pPr>
              <w:spacing w:after="160" w:line="259" w:lineRule="auto"/>
              <w:rPr>
                <w:rFonts w:ascii="Calibri" w:eastAsia="Calibri" w:hAnsi="Calibri" w:cs="Calibri"/>
                <w:szCs w:val="18"/>
              </w:rPr>
            </w:pPr>
            <w:r w:rsidRPr="56C4290E">
              <w:rPr>
                <w:rFonts w:ascii="Calibri" w:eastAsia="Calibri" w:hAnsi="Calibri" w:cs="Calibri"/>
                <w:szCs w:val="18"/>
              </w:rPr>
              <w:t>Epoch 023: | Train Loss: 0.31766 | Val Loss: 2.79718 | Train Acc: 100.000| Val Acc: 36.538</w:t>
            </w:r>
          </w:p>
        </w:tc>
      </w:tr>
      <w:tr w:rsidR="00DE647F" w14:paraId="2390D0CF" w14:textId="77777777" w:rsidTr="00425A1C">
        <w:tc>
          <w:tcPr>
            <w:tcW w:w="4680" w:type="dxa"/>
          </w:tcPr>
          <w:p w14:paraId="218CB1B4" w14:textId="77777777" w:rsidR="00DE647F" w:rsidRDefault="00DE647F" w:rsidP="00425A1C">
            <w:pPr>
              <w:rPr>
                <w:szCs w:val="18"/>
              </w:rPr>
            </w:pPr>
            <w:r w:rsidRPr="56C4290E">
              <w:rPr>
                <w:szCs w:val="18"/>
              </w:rPr>
              <w:t>Test Accuracy</w:t>
            </w:r>
          </w:p>
        </w:tc>
        <w:tc>
          <w:tcPr>
            <w:tcW w:w="4680" w:type="dxa"/>
          </w:tcPr>
          <w:p w14:paraId="2D8A093A" w14:textId="77777777" w:rsidR="00DE647F" w:rsidRDefault="00DE647F" w:rsidP="00425A1C">
            <w:pPr>
              <w:spacing w:line="259" w:lineRule="auto"/>
              <w:rPr>
                <w:rFonts w:ascii="Calibri" w:eastAsia="Calibri" w:hAnsi="Calibri" w:cs="Calibri"/>
                <w:szCs w:val="18"/>
              </w:rPr>
            </w:pPr>
            <w:r w:rsidRPr="56C4290E">
              <w:rPr>
                <w:rFonts w:ascii="Calibri" w:eastAsia="Calibri" w:hAnsi="Calibri" w:cs="Calibri"/>
                <w:szCs w:val="18"/>
              </w:rPr>
              <w:t>42%</w:t>
            </w:r>
          </w:p>
        </w:tc>
      </w:tr>
    </w:tbl>
    <w:p w14:paraId="05A76DC5" w14:textId="77777777" w:rsidR="00DE647F" w:rsidRDefault="00DE647F" w:rsidP="00DE647F">
      <w:pPr>
        <w:rPr>
          <w:rFonts w:ascii="Calibri" w:eastAsia="Calibri" w:hAnsi="Calibri" w:cs="Calibri"/>
        </w:rPr>
      </w:pPr>
    </w:p>
    <w:p w14:paraId="032AC682" w14:textId="77777777" w:rsidR="00DE647F" w:rsidRDefault="00DE647F" w:rsidP="00DE647F">
      <w:pPr>
        <w:rPr>
          <w:rFonts w:ascii="Calibri" w:eastAsia="Calibri" w:hAnsi="Calibri" w:cs="Calibri"/>
        </w:rPr>
      </w:pPr>
      <w:r w:rsidRPr="56C4290E">
        <w:rPr>
          <w:rFonts w:ascii="Calibri" w:eastAsia="Calibri" w:hAnsi="Calibri" w:cs="Calibri"/>
        </w:rPr>
        <w:t>Output table screen shot:</w:t>
      </w:r>
    </w:p>
    <w:p w14:paraId="1B0E1596" w14:textId="77777777" w:rsidR="00DE647F" w:rsidRDefault="00DE647F" w:rsidP="00DE647F">
      <w:r>
        <w:rPr>
          <w:noProof/>
        </w:rPr>
        <w:drawing>
          <wp:inline distT="0" distB="0" distL="0" distR="0" wp14:anchorId="612D4CF2" wp14:editId="21EDC897">
            <wp:extent cx="3648075" cy="1800225"/>
            <wp:effectExtent l="0" t="0" r="0" b="0"/>
            <wp:docPr id="885349735" name="Picture 885349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349735"/>
                    <pic:cNvPicPr/>
                  </pic:nvPicPr>
                  <pic:blipFill>
                    <a:blip r:embed="rId79">
                      <a:extLst>
                        <a:ext uri="{28A0092B-C50C-407E-A947-70E740481C1C}">
                          <a14:useLocalDpi xmlns:a14="http://schemas.microsoft.com/office/drawing/2010/main" val="0"/>
                        </a:ext>
                      </a:extLst>
                    </a:blip>
                    <a:stretch>
                      <a:fillRect/>
                    </a:stretch>
                  </pic:blipFill>
                  <pic:spPr>
                    <a:xfrm>
                      <a:off x="0" y="0"/>
                      <a:ext cx="3648075" cy="1800225"/>
                    </a:xfrm>
                    <a:prstGeom prst="rect">
                      <a:avLst/>
                    </a:prstGeom>
                  </pic:spPr>
                </pic:pic>
              </a:graphicData>
            </a:graphic>
          </wp:inline>
        </w:drawing>
      </w:r>
    </w:p>
    <w:p w14:paraId="065EE35B" w14:textId="77777777" w:rsidR="00DE647F" w:rsidRDefault="00DE647F" w:rsidP="00DE647F">
      <w:r>
        <w:rPr>
          <w:noProof/>
        </w:rPr>
        <w:drawing>
          <wp:inline distT="0" distB="0" distL="0" distR="0" wp14:anchorId="3A35192E" wp14:editId="2213C8C3">
            <wp:extent cx="6172200" cy="2327434"/>
            <wp:effectExtent l="0" t="0" r="0" b="0"/>
            <wp:docPr id="1359067155" name="Picture 1359067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9067155"/>
                    <pic:cNvPicPr/>
                  </pic:nvPicPr>
                  <pic:blipFill>
                    <a:blip r:embed="rId80">
                      <a:extLst>
                        <a:ext uri="{28A0092B-C50C-407E-A947-70E740481C1C}">
                          <a14:useLocalDpi xmlns:a14="http://schemas.microsoft.com/office/drawing/2010/main" val="0"/>
                        </a:ext>
                      </a:extLst>
                    </a:blip>
                    <a:stretch>
                      <a:fillRect/>
                    </a:stretch>
                  </pic:blipFill>
                  <pic:spPr>
                    <a:xfrm>
                      <a:off x="0" y="0"/>
                      <a:ext cx="6172200" cy="2327434"/>
                    </a:xfrm>
                    <a:prstGeom prst="rect">
                      <a:avLst/>
                    </a:prstGeom>
                  </pic:spPr>
                </pic:pic>
              </a:graphicData>
            </a:graphic>
          </wp:inline>
        </w:drawing>
      </w:r>
    </w:p>
    <w:p w14:paraId="0144C599" w14:textId="77777777" w:rsidR="00DE647F" w:rsidRDefault="00DE647F" w:rsidP="00DE647F">
      <w:r>
        <w:br w:type="page"/>
      </w:r>
    </w:p>
    <w:p w14:paraId="465D2026" w14:textId="77777777" w:rsidR="00DE647F" w:rsidRDefault="00DE647F" w:rsidP="00DE647F">
      <w:r>
        <w:lastRenderedPageBreak/>
        <w:t>Appendix AN</w:t>
      </w:r>
    </w:p>
    <w:p w14:paraId="7DA73A07" w14:textId="77777777" w:rsidR="00DE647F" w:rsidRDefault="00DE647F" w:rsidP="00DE647F">
      <w:r>
        <w:t>Data Split: Train – 81%, Validation – 9</w:t>
      </w:r>
      <w:proofErr w:type="gramStart"/>
      <w:r>
        <w:t>% ,Test</w:t>
      </w:r>
      <w:proofErr w:type="gramEnd"/>
      <w:r>
        <w:t>: 10%</w:t>
      </w:r>
    </w:p>
    <w:tbl>
      <w:tblPr>
        <w:tblStyle w:val="TableGrid"/>
        <w:tblW w:w="0" w:type="auto"/>
        <w:tblLayout w:type="fixed"/>
        <w:tblLook w:val="04A0" w:firstRow="1" w:lastRow="0" w:firstColumn="1" w:lastColumn="0" w:noHBand="0" w:noVBand="1"/>
      </w:tblPr>
      <w:tblGrid>
        <w:gridCol w:w="4680"/>
        <w:gridCol w:w="4680"/>
      </w:tblGrid>
      <w:tr w:rsidR="00DE647F" w14:paraId="7ADD4DE5" w14:textId="77777777" w:rsidTr="00425A1C">
        <w:tc>
          <w:tcPr>
            <w:tcW w:w="4680" w:type="dxa"/>
          </w:tcPr>
          <w:p w14:paraId="136A1D40" w14:textId="77777777" w:rsidR="00DE647F" w:rsidRDefault="00DE647F" w:rsidP="00425A1C">
            <w:r w:rsidRPr="56C4290E">
              <w:rPr>
                <w:szCs w:val="18"/>
              </w:rPr>
              <w:t>Activation Function</w:t>
            </w:r>
          </w:p>
        </w:tc>
        <w:tc>
          <w:tcPr>
            <w:tcW w:w="4680" w:type="dxa"/>
          </w:tcPr>
          <w:p w14:paraId="68F0D9B8" w14:textId="77777777" w:rsidR="00DE647F" w:rsidRDefault="00DE647F" w:rsidP="00425A1C">
            <w:proofErr w:type="spellStart"/>
            <w:r w:rsidRPr="56C4290E">
              <w:rPr>
                <w:szCs w:val="18"/>
              </w:rPr>
              <w:t>ReLU</w:t>
            </w:r>
            <w:proofErr w:type="spellEnd"/>
          </w:p>
        </w:tc>
      </w:tr>
      <w:tr w:rsidR="00DE647F" w14:paraId="08A72CF2" w14:textId="77777777" w:rsidTr="00425A1C">
        <w:tc>
          <w:tcPr>
            <w:tcW w:w="4680" w:type="dxa"/>
          </w:tcPr>
          <w:p w14:paraId="1702332B" w14:textId="77777777" w:rsidR="00DE647F" w:rsidRDefault="00DE647F" w:rsidP="00425A1C">
            <w:r w:rsidRPr="56C4290E">
              <w:rPr>
                <w:szCs w:val="18"/>
              </w:rPr>
              <w:t>Loss Function</w:t>
            </w:r>
          </w:p>
        </w:tc>
        <w:tc>
          <w:tcPr>
            <w:tcW w:w="4680" w:type="dxa"/>
          </w:tcPr>
          <w:p w14:paraId="4A71BE87" w14:textId="77777777" w:rsidR="00DE647F" w:rsidRDefault="00DE647F" w:rsidP="00425A1C">
            <w:r w:rsidRPr="56C4290E">
              <w:rPr>
                <w:szCs w:val="18"/>
              </w:rPr>
              <w:t>Cross Entropy Loss</w:t>
            </w:r>
          </w:p>
        </w:tc>
      </w:tr>
      <w:tr w:rsidR="00DE647F" w14:paraId="698ED2E1" w14:textId="77777777" w:rsidTr="00425A1C">
        <w:tc>
          <w:tcPr>
            <w:tcW w:w="4680" w:type="dxa"/>
          </w:tcPr>
          <w:p w14:paraId="1073E29C" w14:textId="77777777" w:rsidR="00DE647F" w:rsidRDefault="00DE647F" w:rsidP="00425A1C">
            <w:r w:rsidRPr="56C4290E">
              <w:rPr>
                <w:szCs w:val="18"/>
              </w:rPr>
              <w:t>Optimizer</w:t>
            </w:r>
          </w:p>
        </w:tc>
        <w:tc>
          <w:tcPr>
            <w:tcW w:w="4680" w:type="dxa"/>
          </w:tcPr>
          <w:p w14:paraId="48C931F8" w14:textId="77777777" w:rsidR="00DE647F" w:rsidRDefault="00DE647F" w:rsidP="00425A1C">
            <w:pPr>
              <w:rPr>
                <w:szCs w:val="18"/>
              </w:rPr>
            </w:pPr>
            <w:r w:rsidRPr="56C4290E">
              <w:rPr>
                <w:szCs w:val="18"/>
              </w:rPr>
              <w:t>SGD, weight decay = 0.01</w:t>
            </w:r>
          </w:p>
        </w:tc>
      </w:tr>
      <w:tr w:rsidR="00DE647F" w14:paraId="37EF2D8A" w14:textId="77777777" w:rsidTr="00425A1C">
        <w:tc>
          <w:tcPr>
            <w:tcW w:w="4680" w:type="dxa"/>
          </w:tcPr>
          <w:p w14:paraId="273CEF23" w14:textId="77777777" w:rsidR="00DE647F" w:rsidRDefault="00DE647F" w:rsidP="00425A1C">
            <w:r w:rsidRPr="56C4290E">
              <w:rPr>
                <w:szCs w:val="18"/>
              </w:rPr>
              <w:t>Training Epochs</w:t>
            </w:r>
          </w:p>
        </w:tc>
        <w:tc>
          <w:tcPr>
            <w:tcW w:w="4680" w:type="dxa"/>
          </w:tcPr>
          <w:p w14:paraId="67AECCAE" w14:textId="77777777" w:rsidR="00DE647F" w:rsidRDefault="00DE647F" w:rsidP="00425A1C">
            <w:r w:rsidRPr="56C4290E">
              <w:rPr>
                <w:szCs w:val="18"/>
              </w:rPr>
              <w:t>10000</w:t>
            </w:r>
          </w:p>
        </w:tc>
      </w:tr>
      <w:tr w:rsidR="00DE647F" w14:paraId="04CE239B" w14:textId="77777777" w:rsidTr="00425A1C">
        <w:tc>
          <w:tcPr>
            <w:tcW w:w="4680" w:type="dxa"/>
          </w:tcPr>
          <w:p w14:paraId="6DB2EA69" w14:textId="77777777" w:rsidR="00DE647F" w:rsidRDefault="00DE647F" w:rsidP="00425A1C">
            <w:r w:rsidRPr="56C4290E">
              <w:rPr>
                <w:szCs w:val="18"/>
              </w:rPr>
              <w:t>Batch Size</w:t>
            </w:r>
          </w:p>
        </w:tc>
        <w:tc>
          <w:tcPr>
            <w:tcW w:w="4680" w:type="dxa"/>
          </w:tcPr>
          <w:p w14:paraId="03D7B1D6" w14:textId="77777777" w:rsidR="00DE647F" w:rsidRDefault="00DE647F" w:rsidP="00425A1C">
            <w:r w:rsidRPr="56C4290E">
              <w:rPr>
                <w:szCs w:val="18"/>
              </w:rPr>
              <w:t>32</w:t>
            </w:r>
          </w:p>
        </w:tc>
      </w:tr>
      <w:tr w:rsidR="00DE647F" w14:paraId="0DC005D0" w14:textId="77777777" w:rsidTr="00425A1C">
        <w:tc>
          <w:tcPr>
            <w:tcW w:w="4680" w:type="dxa"/>
          </w:tcPr>
          <w:p w14:paraId="7338A202" w14:textId="77777777" w:rsidR="00DE647F" w:rsidRDefault="00DE647F" w:rsidP="00425A1C">
            <w:r w:rsidRPr="56C4290E">
              <w:rPr>
                <w:szCs w:val="18"/>
              </w:rPr>
              <w:t>Learning Rate</w:t>
            </w:r>
          </w:p>
        </w:tc>
        <w:tc>
          <w:tcPr>
            <w:tcW w:w="4680" w:type="dxa"/>
          </w:tcPr>
          <w:p w14:paraId="5EAC297A" w14:textId="77777777" w:rsidR="00DE647F" w:rsidRDefault="00DE647F" w:rsidP="00425A1C">
            <w:r w:rsidRPr="56C4290E">
              <w:rPr>
                <w:szCs w:val="18"/>
              </w:rPr>
              <w:t>0.007</w:t>
            </w:r>
          </w:p>
        </w:tc>
      </w:tr>
      <w:tr w:rsidR="00DE647F" w14:paraId="37F2C3C0" w14:textId="77777777" w:rsidTr="00425A1C">
        <w:tc>
          <w:tcPr>
            <w:tcW w:w="4680" w:type="dxa"/>
          </w:tcPr>
          <w:p w14:paraId="1AABC3E6" w14:textId="77777777" w:rsidR="00DE647F" w:rsidRDefault="00DE647F" w:rsidP="00425A1C">
            <w:r w:rsidRPr="56C4290E">
              <w:rPr>
                <w:szCs w:val="18"/>
              </w:rPr>
              <w:t>Number of Hidden Layers</w:t>
            </w:r>
          </w:p>
        </w:tc>
        <w:tc>
          <w:tcPr>
            <w:tcW w:w="4680" w:type="dxa"/>
          </w:tcPr>
          <w:p w14:paraId="4A86FF08" w14:textId="77777777" w:rsidR="00DE647F" w:rsidRDefault="00DE647F" w:rsidP="00425A1C">
            <w:r w:rsidRPr="56C4290E">
              <w:rPr>
                <w:szCs w:val="18"/>
              </w:rPr>
              <w:t>1</w:t>
            </w:r>
          </w:p>
        </w:tc>
      </w:tr>
      <w:tr w:rsidR="00DE647F" w14:paraId="463C8878" w14:textId="77777777" w:rsidTr="00425A1C">
        <w:tc>
          <w:tcPr>
            <w:tcW w:w="4680" w:type="dxa"/>
          </w:tcPr>
          <w:p w14:paraId="774C8187" w14:textId="77777777" w:rsidR="00DE647F" w:rsidRDefault="00DE647F" w:rsidP="00425A1C">
            <w:r w:rsidRPr="56C4290E">
              <w:rPr>
                <w:szCs w:val="18"/>
              </w:rPr>
              <w:t>Hidden Layers: Inputs and Outputs</w:t>
            </w:r>
          </w:p>
        </w:tc>
        <w:tc>
          <w:tcPr>
            <w:tcW w:w="4680" w:type="dxa"/>
          </w:tcPr>
          <w:p w14:paraId="4D11FDA5" w14:textId="77777777" w:rsidR="00DE647F" w:rsidRDefault="00DE647F" w:rsidP="00425A1C">
            <w:r w:rsidRPr="56C4290E">
              <w:rPr>
                <w:szCs w:val="18"/>
              </w:rPr>
              <w:t>1: (512) =&gt; (256)</w:t>
            </w:r>
          </w:p>
        </w:tc>
      </w:tr>
      <w:tr w:rsidR="00DE647F" w14:paraId="3230CB24" w14:textId="77777777" w:rsidTr="00425A1C">
        <w:tc>
          <w:tcPr>
            <w:tcW w:w="4680" w:type="dxa"/>
          </w:tcPr>
          <w:p w14:paraId="1B4C4228" w14:textId="77777777" w:rsidR="00DE647F" w:rsidRDefault="00DE647F" w:rsidP="00425A1C">
            <w:r w:rsidRPr="56C4290E">
              <w:rPr>
                <w:szCs w:val="18"/>
              </w:rPr>
              <w:t>Batch Normalization</w:t>
            </w:r>
          </w:p>
        </w:tc>
        <w:tc>
          <w:tcPr>
            <w:tcW w:w="4680" w:type="dxa"/>
          </w:tcPr>
          <w:p w14:paraId="5792B4D9" w14:textId="77777777" w:rsidR="00DE647F" w:rsidRDefault="00DE647F" w:rsidP="00425A1C">
            <w:pPr>
              <w:rPr>
                <w:szCs w:val="18"/>
              </w:rPr>
            </w:pPr>
            <w:r w:rsidRPr="56C4290E">
              <w:rPr>
                <w:szCs w:val="18"/>
              </w:rPr>
              <w:t>Input Layer: 512, Hidden Layer 1: 256</w:t>
            </w:r>
          </w:p>
        </w:tc>
      </w:tr>
      <w:tr w:rsidR="00DE647F" w14:paraId="61AACFDF" w14:textId="77777777" w:rsidTr="00425A1C">
        <w:tc>
          <w:tcPr>
            <w:tcW w:w="4680" w:type="dxa"/>
          </w:tcPr>
          <w:p w14:paraId="14EDE38C" w14:textId="77777777" w:rsidR="00DE647F" w:rsidRDefault="00DE647F" w:rsidP="00425A1C">
            <w:r w:rsidRPr="56C4290E">
              <w:rPr>
                <w:szCs w:val="18"/>
              </w:rPr>
              <w:t>Early Stopping Patience</w:t>
            </w:r>
          </w:p>
        </w:tc>
        <w:tc>
          <w:tcPr>
            <w:tcW w:w="4680" w:type="dxa"/>
          </w:tcPr>
          <w:p w14:paraId="053F1F92" w14:textId="77777777" w:rsidR="00DE647F" w:rsidRDefault="00DE647F" w:rsidP="00425A1C">
            <w:pPr>
              <w:rPr>
                <w:szCs w:val="18"/>
              </w:rPr>
            </w:pPr>
            <w:r w:rsidRPr="56C4290E">
              <w:rPr>
                <w:szCs w:val="18"/>
              </w:rPr>
              <w:t>20</w:t>
            </w:r>
          </w:p>
        </w:tc>
      </w:tr>
      <w:tr w:rsidR="00DE647F" w14:paraId="38469C92" w14:textId="77777777" w:rsidTr="00425A1C">
        <w:tc>
          <w:tcPr>
            <w:tcW w:w="4680" w:type="dxa"/>
          </w:tcPr>
          <w:p w14:paraId="70F581D0" w14:textId="77777777" w:rsidR="00DE647F" w:rsidRDefault="00DE647F" w:rsidP="00425A1C">
            <w:r w:rsidRPr="56C4290E">
              <w:rPr>
                <w:szCs w:val="18"/>
              </w:rPr>
              <w:t>Drop Out Rate</w:t>
            </w:r>
          </w:p>
        </w:tc>
        <w:tc>
          <w:tcPr>
            <w:tcW w:w="4680" w:type="dxa"/>
          </w:tcPr>
          <w:p w14:paraId="158206AB" w14:textId="77777777" w:rsidR="00DE647F" w:rsidRDefault="00DE647F" w:rsidP="00425A1C">
            <w:r w:rsidRPr="56C4290E">
              <w:rPr>
                <w:szCs w:val="18"/>
              </w:rPr>
              <w:t>0.1</w:t>
            </w:r>
          </w:p>
        </w:tc>
      </w:tr>
      <w:tr w:rsidR="00DE647F" w14:paraId="25391496" w14:textId="77777777" w:rsidTr="00425A1C">
        <w:tc>
          <w:tcPr>
            <w:tcW w:w="4680" w:type="dxa"/>
          </w:tcPr>
          <w:p w14:paraId="07F16DB3" w14:textId="77777777" w:rsidR="00DE647F" w:rsidRDefault="00DE647F" w:rsidP="00425A1C">
            <w:pPr>
              <w:rPr>
                <w:szCs w:val="18"/>
              </w:rPr>
            </w:pPr>
            <w:r w:rsidRPr="56C4290E">
              <w:rPr>
                <w:szCs w:val="18"/>
              </w:rPr>
              <w:t>Last Epoch Information</w:t>
            </w:r>
          </w:p>
        </w:tc>
        <w:tc>
          <w:tcPr>
            <w:tcW w:w="4680" w:type="dxa"/>
          </w:tcPr>
          <w:p w14:paraId="540A2BA4" w14:textId="77777777" w:rsidR="00DE647F" w:rsidRDefault="00DE647F" w:rsidP="00425A1C">
            <w:pPr>
              <w:spacing w:after="160" w:line="259" w:lineRule="auto"/>
              <w:rPr>
                <w:rFonts w:ascii="Calibri" w:eastAsia="Calibri" w:hAnsi="Calibri" w:cs="Calibri"/>
                <w:szCs w:val="18"/>
              </w:rPr>
            </w:pPr>
            <w:r w:rsidRPr="56C4290E">
              <w:rPr>
                <w:rFonts w:ascii="Calibri" w:eastAsia="Calibri" w:hAnsi="Calibri" w:cs="Calibri"/>
                <w:szCs w:val="18"/>
              </w:rPr>
              <w:t>Epoch 039: | Train Loss: 0.51671 | Val Loss: 1.41744 | Train Acc: 100.000| Val Acc: 36.538</w:t>
            </w:r>
          </w:p>
        </w:tc>
      </w:tr>
      <w:tr w:rsidR="00DE647F" w14:paraId="49AD37CB" w14:textId="77777777" w:rsidTr="00425A1C">
        <w:tc>
          <w:tcPr>
            <w:tcW w:w="4680" w:type="dxa"/>
          </w:tcPr>
          <w:p w14:paraId="19D78873" w14:textId="77777777" w:rsidR="00DE647F" w:rsidRDefault="00DE647F" w:rsidP="00425A1C">
            <w:pPr>
              <w:rPr>
                <w:szCs w:val="18"/>
              </w:rPr>
            </w:pPr>
            <w:r w:rsidRPr="56C4290E">
              <w:rPr>
                <w:szCs w:val="18"/>
              </w:rPr>
              <w:t>Test Accuracy</w:t>
            </w:r>
          </w:p>
        </w:tc>
        <w:tc>
          <w:tcPr>
            <w:tcW w:w="4680" w:type="dxa"/>
          </w:tcPr>
          <w:p w14:paraId="7C9A61F7" w14:textId="77777777" w:rsidR="00DE647F" w:rsidRDefault="00DE647F" w:rsidP="00425A1C">
            <w:pPr>
              <w:spacing w:line="259" w:lineRule="auto"/>
              <w:rPr>
                <w:rFonts w:ascii="Calibri" w:eastAsia="Calibri" w:hAnsi="Calibri" w:cs="Calibri"/>
                <w:szCs w:val="18"/>
              </w:rPr>
            </w:pPr>
            <w:r w:rsidRPr="56C4290E">
              <w:rPr>
                <w:rFonts w:ascii="Calibri" w:eastAsia="Calibri" w:hAnsi="Calibri" w:cs="Calibri"/>
                <w:szCs w:val="18"/>
              </w:rPr>
              <w:t>42%</w:t>
            </w:r>
          </w:p>
        </w:tc>
      </w:tr>
    </w:tbl>
    <w:p w14:paraId="1542325A" w14:textId="77777777" w:rsidR="00DE647F" w:rsidRDefault="00DE647F" w:rsidP="00DE647F">
      <w:pPr>
        <w:rPr>
          <w:rFonts w:ascii="Calibri" w:eastAsia="Calibri" w:hAnsi="Calibri" w:cs="Calibri"/>
        </w:rPr>
      </w:pPr>
    </w:p>
    <w:p w14:paraId="279264BD" w14:textId="77777777" w:rsidR="00DE647F" w:rsidRDefault="00DE647F" w:rsidP="00DE647F">
      <w:pPr>
        <w:rPr>
          <w:highlight w:val="green"/>
        </w:rPr>
      </w:pPr>
      <w:r w:rsidRPr="56C4290E">
        <w:rPr>
          <w:rFonts w:ascii="Calibri" w:eastAsia="Calibri" w:hAnsi="Calibri" w:cs="Calibri"/>
        </w:rPr>
        <w:t>Output table screen shot:</w:t>
      </w:r>
    </w:p>
    <w:p w14:paraId="362F696C" w14:textId="77777777" w:rsidR="00DE647F" w:rsidRDefault="00DE647F" w:rsidP="00DE647F">
      <w:r>
        <w:rPr>
          <w:noProof/>
        </w:rPr>
        <w:drawing>
          <wp:inline distT="0" distB="0" distL="0" distR="0" wp14:anchorId="6C09AC84" wp14:editId="4A2C2F53">
            <wp:extent cx="3714750" cy="1790700"/>
            <wp:effectExtent l="0" t="0" r="0" b="0"/>
            <wp:docPr id="2029108413" name="Picture 2029108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9108413"/>
                    <pic:cNvPicPr/>
                  </pic:nvPicPr>
                  <pic:blipFill>
                    <a:blip r:embed="rId81">
                      <a:extLst>
                        <a:ext uri="{28A0092B-C50C-407E-A947-70E740481C1C}">
                          <a14:useLocalDpi xmlns:a14="http://schemas.microsoft.com/office/drawing/2010/main" val="0"/>
                        </a:ext>
                      </a:extLst>
                    </a:blip>
                    <a:stretch>
                      <a:fillRect/>
                    </a:stretch>
                  </pic:blipFill>
                  <pic:spPr>
                    <a:xfrm>
                      <a:off x="0" y="0"/>
                      <a:ext cx="3714750" cy="1790700"/>
                    </a:xfrm>
                    <a:prstGeom prst="rect">
                      <a:avLst/>
                    </a:prstGeom>
                  </pic:spPr>
                </pic:pic>
              </a:graphicData>
            </a:graphic>
          </wp:inline>
        </w:drawing>
      </w:r>
    </w:p>
    <w:p w14:paraId="53EC2801" w14:textId="77777777" w:rsidR="00DE647F" w:rsidRDefault="00DE647F" w:rsidP="00DE647F">
      <w:r>
        <w:rPr>
          <w:noProof/>
        </w:rPr>
        <w:drawing>
          <wp:inline distT="0" distB="0" distL="0" distR="0" wp14:anchorId="1C20683C" wp14:editId="224B7A8C">
            <wp:extent cx="4572000" cy="1724025"/>
            <wp:effectExtent l="0" t="0" r="0" b="0"/>
            <wp:docPr id="1881761412" name="Picture 188176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1761412"/>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572000" cy="1724025"/>
                    </a:xfrm>
                    <a:prstGeom prst="rect">
                      <a:avLst/>
                    </a:prstGeom>
                  </pic:spPr>
                </pic:pic>
              </a:graphicData>
            </a:graphic>
          </wp:inline>
        </w:drawing>
      </w:r>
    </w:p>
    <w:p w14:paraId="25C78B0D" w14:textId="77777777" w:rsidR="00DE647F" w:rsidRDefault="00DE647F" w:rsidP="00DE647F">
      <w:r>
        <w:br w:type="page"/>
      </w:r>
    </w:p>
    <w:p w14:paraId="732E3FA5" w14:textId="77777777" w:rsidR="00DE647F" w:rsidRPr="00F7124E" w:rsidRDefault="00DE647F" w:rsidP="00DE647F">
      <w:r w:rsidRPr="00F7124E">
        <w:lastRenderedPageBreak/>
        <w:t xml:space="preserve">Appendix </w:t>
      </w:r>
      <w:r>
        <w:t>AO</w:t>
      </w:r>
    </w:p>
    <w:tbl>
      <w:tblPr>
        <w:tblStyle w:val="TableGrid"/>
        <w:tblW w:w="0" w:type="auto"/>
        <w:tblLayout w:type="fixed"/>
        <w:tblLook w:val="04A0" w:firstRow="1" w:lastRow="0" w:firstColumn="1" w:lastColumn="0" w:noHBand="0" w:noVBand="1"/>
      </w:tblPr>
      <w:tblGrid>
        <w:gridCol w:w="4680"/>
        <w:gridCol w:w="4680"/>
      </w:tblGrid>
      <w:tr w:rsidR="00DE647F" w14:paraId="3C6A450B" w14:textId="77777777" w:rsidTr="00425A1C">
        <w:tc>
          <w:tcPr>
            <w:tcW w:w="4680" w:type="dxa"/>
          </w:tcPr>
          <w:p w14:paraId="504C998C" w14:textId="77777777" w:rsidR="00DE647F" w:rsidRDefault="00DE647F" w:rsidP="00425A1C">
            <w:r w:rsidRPr="56C4290E">
              <w:rPr>
                <w:szCs w:val="18"/>
              </w:rPr>
              <w:t>Activation Function</w:t>
            </w:r>
          </w:p>
        </w:tc>
        <w:tc>
          <w:tcPr>
            <w:tcW w:w="4680" w:type="dxa"/>
          </w:tcPr>
          <w:p w14:paraId="25AB6C66" w14:textId="77777777" w:rsidR="00DE647F" w:rsidRDefault="00DE647F" w:rsidP="00425A1C">
            <w:proofErr w:type="spellStart"/>
            <w:r w:rsidRPr="56C4290E">
              <w:rPr>
                <w:szCs w:val="18"/>
              </w:rPr>
              <w:t>ReLU</w:t>
            </w:r>
            <w:proofErr w:type="spellEnd"/>
          </w:p>
        </w:tc>
      </w:tr>
      <w:tr w:rsidR="00DE647F" w14:paraId="1F4AE81F" w14:textId="77777777" w:rsidTr="00425A1C">
        <w:tc>
          <w:tcPr>
            <w:tcW w:w="4680" w:type="dxa"/>
          </w:tcPr>
          <w:p w14:paraId="53E7957B" w14:textId="77777777" w:rsidR="00DE647F" w:rsidRDefault="00DE647F" w:rsidP="00425A1C">
            <w:r w:rsidRPr="56C4290E">
              <w:rPr>
                <w:szCs w:val="18"/>
              </w:rPr>
              <w:t>Loss Function</w:t>
            </w:r>
          </w:p>
        </w:tc>
        <w:tc>
          <w:tcPr>
            <w:tcW w:w="4680" w:type="dxa"/>
          </w:tcPr>
          <w:p w14:paraId="765E6B65" w14:textId="77777777" w:rsidR="00DE647F" w:rsidRDefault="00DE647F" w:rsidP="00425A1C">
            <w:r w:rsidRPr="56C4290E">
              <w:rPr>
                <w:szCs w:val="18"/>
              </w:rPr>
              <w:t>Cross Entropy Loss</w:t>
            </w:r>
          </w:p>
        </w:tc>
      </w:tr>
      <w:tr w:rsidR="00DE647F" w14:paraId="5798D136" w14:textId="77777777" w:rsidTr="00425A1C">
        <w:tc>
          <w:tcPr>
            <w:tcW w:w="4680" w:type="dxa"/>
          </w:tcPr>
          <w:p w14:paraId="17B7AC6E" w14:textId="77777777" w:rsidR="00DE647F" w:rsidRDefault="00DE647F" w:rsidP="00425A1C">
            <w:r w:rsidRPr="56C4290E">
              <w:rPr>
                <w:szCs w:val="18"/>
              </w:rPr>
              <w:t>Optimizer</w:t>
            </w:r>
          </w:p>
        </w:tc>
        <w:tc>
          <w:tcPr>
            <w:tcW w:w="4680" w:type="dxa"/>
          </w:tcPr>
          <w:p w14:paraId="7C5EB027" w14:textId="77777777" w:rsidR="00DE647F" w:rsidRDefault="00DE647F" w:rsidP="00425A1C">
            <w:pPr>
              <w:rPr>
                <w:szCs w:val="18"/>
                <w:highlight w:val="yellow"/>
              </w:rPr>
            </w:pPr>
            <w:r w:rsidRPr="56C4290E">
              <w:rPr>
                <w:szCs w:val="18"/>
              </w:rPr>
              <w:t>Adam</w:t>
            </w:r>
          </w:p>
        </w:tc>
      </w:tr>
      <w:tr w:rsidR="00DE647F" w14:paraId="7673BF45" w14:textId="77777777" w:rsidTr="00425A1C">
        <w:tc>
          <w:tcPr>
            <w:tcW w:w="4680" w:type="dxa"/>
          </w:tcPr>
          <w:p w14:paraId="1C9EE700" w14:textId="77777777" w:rsidR="00DE647F" w:rsidRDefault="00DE647F" w:rsidP="00425A1C">
            <w:r w:rsidRPr="56C4290E">
              <w:rPr>
                <w:szCs w:val="18"/>
              </w:rPr>
              <w:t>Training Epochs</w:t>
            </w:r>
          </w:p>
        </w:tc>
        <w:tc>
          <w:tcPr>
            <w:tcW w:w="4680" w:type="dxa"/>
          </w:tcPr>
          <w:p w14:paraId="1710B16F" w14:textId="77777777" w:rsidR="00DE647F" w:rsidRDefault="00DE647F" w:rsidP="00425A1C">
            <w:r>
              <w:rPr>
                <w:szCs w:val="18"/>
              </w:rPr>
              <w:t>300</w:t>
            </w:r>
          </w:p>
        </w:tc>
      </w:tr>
      <w:tr w:rsidR="00DE647F" w14:paraId="2DE35E66" w14:textId="77777777" w:rsidTr="00425A1C">
        <w:tc>
          <w:tcPr>
            <w:tcW w:w="4680" w:type="dxa"/>
          </w:tcPr>
          <w:p w14:paraId="517DB300" w14:textId="77777777" w:rsidR="00DE647F" w:rsidRDefault="00DE647F" w:rsidP="00425A1C">
            <w:r w:rsidRPr="56C4290E">
              <w:rPr>
                <w:szCs w:val="18"/>
              </w:rPr>
              <w:t>Batch Size</w:t>
            </w:r>
          </w:p>
        </w:tc>
        <w:tc>
          <w:tcPr>
            <w:tcW w:w="4680" w:type="dxa"/>
          </w:tcPr>
          <w:p w14:paraId="5E48E76E" w14:textId="77777777" w:rsidR="00DE647F" w:rsidRDefault="00DE647F" w:rsidP="00425A1C">
            <w:r w:rsidRPr="56C4290E">
              <w:rPr>
                <w:szCs w:val="18"/>
              </w:rPr>
              <w:t>16</w:t>
            </w:r>
          </w:p>
        </w:tc>
      </w:tr>
      <w:tr w:rsidR="00DE647F" w14:paraId="61F467B2" w14:textId="77777777" w:rsidTr="00425A1C">
        <w:tc>
          <w:tcPr>
            <w:tcW w:w="4680" w:type="dxa"/>
          </w:tcPr>
          <w:p w14:paraId="06A93711" w14:textId="77777777" w:rsidR="00DE647F" w:rsidRDefault="00DE647F" w:rsidP="00425A1C">
            <w:r w:rsidRPr="56C4290E">
              <w:rPr>
                <w:szCs w:val="18"/>
              </w:rPr>
              <w:t>Learning Rate</w:t>
            </w:r>
          </w:p>
        </w:tc>
        <w:tc>
          <w:tcPr>
            <w:tcW w:w="4680" w:type="dxa"/>
          </w:tcPr>
          <w:p w14:paraId="24B229A5" w14:textId="77777777" w:rsidR="00DE647F" w:rsidRDefault="00DE647F" w:rsidP="00425A1C">
            <w:r w:rsidRPr="56C4290E">
              <w:rPr>
                <w:szCs w:val="18"/>
              </w:rPr>
              <w:t>0.0007</w:t>
            </w:r>
          </w:p>
        </w:tc>
      </w:tr>
      <w:tr w:rsidR="00DE647F" w14:paraId="3B30695A" w14:textId="77777777" w:rsidTr="00425A1C">
        <w:tc>
          <w:tcPr>
            <w:tcW w:w="4680" w:type="dxa"/>
          </w:tcPr>
          <w:p w14:paraId="783AFFD0" w14:textId="77777777" w:rsidR="00DE647F" w:rsidRDefault="00DE647F" w:rsidP="00425A1C">
            <w:r w:rsidRPr="56C4290E">
              <w:rPr>
                <w:szCs w:val="18"/>
              </w:rPr>
              <w:t>Number of Hidden Layers</w:t>
            </w:r>
          </w:p>
        </w:tc>
        <w:tc>
          <w:tcPr>
            <w:tcW w:w="4680" w:type="dxa"/>
          </w:tcPr>
          <w:p w14:paraId="0A74BAD6" w14:textId="77777777" w:rsidR="00DE647F" w:rsidRDefault="00DE647F" w:rsidP="00425A1C">
            <w:r>
              <w:rPr>
                <w:szCs w:val="18"/>
              </w:rPr>
              <w:t>1</w:t>
            </w:r>
          </w:p>
        </w:tc>
      </w:tr>
      <w:tr w:rsidR="00DE647F" w14:paraId="638E80C3" w14:textId="77777777" w:rsidTr="00425A1C">
        <w:tc>
          <w:tcPr>
            <w:tcW w:w="4680" w:type="dxa"/>
          </w:tcPr>
          <w:p w14:paraId="4B4671B8" w14:textId="77777777" w:rsidR="00DE647F" w:rsidRDefault="00DE647F" w:rsidP="00425A1C">
            <w:r w:rsidRPr="56C4290E">
              <w:rPr>
                <w:szCs w:val="18"/>
              </w:rPr>
              <w:t>Hidden Layers: Inputs and Outputs</w:t>
            </w:r>
          </w:p>
        </w:tc>
        <w:tc>
          <w:tcPr>
            <w:tcW w:w="4680" w:type="dxa"/>
          </w:tcPr>
          <w:p w14:paraId="68857962" w14:textId="77777777" w:rsidR="00DE647F" w:rsidRDefault="00DE647F" w:rsidP="00425A1C">
            <w:pPr>
              <w:rPr>
                <w:szCs w:val="18"/>
              </w:rPr>
            </w:pPr>
            <w:r w:rsidRPr="56C4290E">
              <w:rPr>
                <w:szCs w:val="18"/>
              </w:rPr>
              <w:t>1: (</w:t>
            </w:r>
            <w:r>
              <w:rPr>
                <w:szCs w:val="18"/>
              </w:rPr>
              <w:t>512</w:t>
            </w:r>
            <w:r w:rsidRPr="56C4290E">
              <w:rPr>
                <w:szCs w:val="18"/>
              </w:rPr>
              <w:t>) =&gt; (</w:t>
            </w:r>
            <w:r>
              <w:rPr>
                <w:szCs w:val="18"/>
              </w:rPr>
              <w:t>256</w:t>
            </w:r>
            <w:r w:rsidRPr="56C4290E">
              <w:rPr>
                <w:szCs w:val="18"/>
              </w:rPr>
              <w:t xml:space="preserve">) </w:t>
            </w:r>
          </w:p>
        </w:tc>
      </w:tr>
      <w:tr w:rsidR="00DE647F" w14:paraId="041EB219" w14:textId="77777777" w:rsidTr="00425A1C">
        <w:tc>
          <w:tcPr>
            <w:tcW w:w="4680" w:type="dxa"/>
          </w:tcPr>
          <w:p w14:paraId="6CEEA2B6" w14:textId="77777777" w:rsidR="00DE647F" w:rsidRDefault="00DE647F" w:rsidP="00425A1C">
            <w:r w:rsidRPr="56C4290E">
              <w:rPr>
                <w:szCs w:val="18"/>
              </w:rPr>
              <w:t>Batch Normalization</w:t>
            </w:r>
          </w:p>
        </w:tc>
        <w:tc>
          <w:tcPr>
            <w:tcW w:w="4680" w:type="dxa"/>
          </w:tcPr>
          <w:p w14:paraId="19E51336" w14:textId="77777777" w:rsidR="00DE647F" w:rsidRDefault="00DE647F" w:rsidP="00425A1C">
            <w:pPr>
              <w:rPr>
                <w:szCs w:val="18"/>
              </w:rPr>
            </w:pPr>
            <w:r w:rsidRPr="56C4290E">
              <w:rPr>
                <w:szCs w:val="18"/>
              </w:rPr>
              <w:t xml:space="preserve">Input Layer: </w:t>
            </w:r>
            <w:r>
              <w:rPr>
                <w:szCs w:val="18"/>
              </w:rPr>
              <w:t>512</w:t>
            </w:r>
            <w:r w:rsidRPr="56C4290E">
              <w:rPr>
                <w:szCs w:val="18"/>
              </w:rPr>
              <w:t xml:space="preserve">, Hidden Layer 1: </w:t>
            </w:r>
            <w:r>
              <w:rPr>
                <w:szCs w:val="18"/>
              </w:rPr>
              <w:t>256</w:t>
            </w:r>
          </w:p>
        </w:tc>
      </w:tr>
      <w:tr w:rsidR="00DE647F" w14:paraId="4FB17611" w14:textId="77777777" w:rsidTr="00425A1C">
        <w:tc>
          <w:tcPr>
            <w:tcW w:w="4680" w:type="dxa"/>
          </w:tcPr>
          <w:p w14:paraId="28A31464" w14:textId="77777777" w:rsidR="00DE647F" w:rsidRDefault="00DE647F" w:rsidP="00425A1C">
            <w:r w:rsidRPr="56C4290E">
              <w:rPr>
                <w:szCs w:val="18"/>
              </w:rPr>
              <w:t>Early Stopping Patience</w:t>
            </w:r>
          </w:p>
        </w:tc>
        <w:tc>
          <w:tcPr>
            <w:tcW w:w="4680" w:type="dxa"/>
          </w:tcPr>
          <w:p w14:paraId="135219B8" w14:textId="77777777" w:rsidR="00DE647F" w:rsidRDefault="00DE647F" w:rsidP="00425A1C">
            <w:pPr>
              <w:rPr>
                <w:szCs w:val="18"/>
              </w:rPr>
            </w:pPr>
            <w:r w:rsidRPr="56C4290E">
              <w:rPr>
                <w:szCs w:val="18"/>
              </w:rPr>
              <w:t>-</w:t>
            </w:r>
          </w:p>
        </w:tc>
      </w:tr>
      <w:tr w:rsidR="00DE647F" w14:paraId="29FDEC97" w14:textId="77777777" w:rsidTr="00425A1C">
        <w:tc>
          <w:tcPr>
            <w:tcW w:w="4680" w:type="dxa"/>
          </w:tcPr>
          <w:p w14:paraId="660B5C4A" w14:textId="77777777" w:rsidR="00DE647F" w:rsidRDefault="00DE647F" w:rsidP="00425A1C">
            <w:r w:rsidRPr="56C4290E">
              <w:rPr>
                <w:szCs w:val="18"/>
              </w:rPr>
              <w:t>Drop Out Rate</w:t>
            </w:r>
          </w:p>
        </w:tc>
        <w:tc>
          <w:tcPr>
            <w:tcW w:w="4680" w:type="dxa"/>
          </w:tcPr>
          <w:p w14:paraId="5CE07539" w14:textId="77777777" w:rsidR="00DE647F" w:rsidRDefault="00DE647F" w:rsidP="00425A1C">
            <w:pPr>
              <w:rPr>
                <w:szCs w:val="18"/>
              </w:rPr>
            </w:pPr>
            <w:r w:rsidRPr="56C4290E">
              <w:rPr>
                <w:szCs w:val="18"/>
              </w:rPr>
              <w:t>-</w:t>
            </w:r>
          </w:p>
        </w:tc>
      </w:tr>
      <w:tr w:rsidR="00DE647F" w14:paraId="7BE18A64" w14:textId="77777777" w:rsidTr="00425A1C">
        <w:tc>
          <w:tcPr>
            <w:tcW w:w="4680" w:type="dxa"/>
          </w:tcPr>
          <w:p w14:paraId="0D6A3161" w14:textId="77777777" w:rsidR="00DE647F" w:rsidRDefault="00DE647F" w:rsidP="00425A1C">
            <w:pPr>
              <w:rPr>
                <w:szCs w:val="18"/>
              </w:rPr>
            </w:pPr>
            <w:r w:rsidRPr="56C4290E">
              <w:rPr>
                <w:szCs w:val="18"/>
              </w:rPr>
              <w:t>Last Epoch Information</w:t>
            </w:r>
          </w:p>
        </w:tc>
        <w:tc>
          <w:tcPr>
            <w:tcW w:w="4680" w:type="dxa"/>
          </w:tcPr>
          <w:p w14:paraId="3DF50585" w14:textId="77777777" w:rsidR="00DE647F" w:rsidRDefault="00DE647F" w:rsidP="00425A1C">
            <w:pPr>
              <w:spacing w:after="160" w:line="259" w:lineRule="auto"/>
              <w:rPr>
                <w:rFonts w:ascii="Calibri" w:eastAsia="Calibri" w:hAnsi="Calibri" w:cs="Calibri"/>
                <w:szCs w:val="18"/>
              </w:rPr>
            </w:pPr>
            <w:r w:rsidRPr="56C4290E">
              <w:rPr>
                <w:rFonts w:ascii="Calibri" w:eastAsia="Calibri" w:hAnsi="Calibri" w:cs="Calibri"/>
                <w:szCs w:val="18"/>
              </w:rPr>
              <w:t xml:space="preserve">Epoch </w:t>
            </w:r>
            <w:r>
              <w:rPr>
                <w:rFonts w:ascii="Calibri" w:eastAsia="Calibri" w:hAnsi="Calibri" w:cs="Calibri"/>
                <w:szCs w:val="18"/>
              </w:rPr>
              <w:t>300</w:t>
            </w:r>
            <w:r w:rsidRPr="56C4290E">
              <w:rPr>
                <w:rFonts w:ascii="Calibri" w:eastAsia="Calibri" w:hAnsi="Calibri" w:cs="Calibri"/>
                <w:szCs w:val="18"/>
              </w:rPr>
              <w:t>: | Train Loss: 0.</w:t>
            </w:r>
            <w:r>
              <w:rPr>
                <w:rFonts w:ascii="Calibri" w:eastAsia="Calibri" w:hAnsi="Calibri" w:cs="Calibri"/>
                <w:szCs w:val="18"/>
              </w:rPr>
              <w:t>0228</w:t>
            </w:r>
            <w:r w:rsidRPr="56C4290E">
              <w:rPr>
                <w:rFonts w:ascii="Calibri" w:eastAsia="Calibri" w:hAnsi="Calibri" w:cs="Calibri"/>
                <w:szCs w:val="18"/>
              </w:rPr>
              <w:t xml:space="preserve"> | Val Loss: </w:t>
            </w:r>
            <w:r>
              <w:rPr>
                <w:rFonts w:ascii="Calibri" w:eastAsia="Calibri" w:hAnsi="Calibri" w:cs="Calibri"/>
                <w:szCs w:val="18"/>
              </w:rPr>
              <w:t>3</w:t>
            </w:r>
            <w:r w:rsidRPr="56C4290E">
              <w:rPr>
                <w:rFonts w:ascii="Calibri" w:eastAsia="Calibri" w:hAnsi="Calibri" w:cs="Calibri"/>
                <w:szCs w:val="18"/>
              </w:rPr>
              <w:t>.</w:t>
            </w:r>
            <w:r>
              <w:rPr>
                <w:rFonts w:ascii="Calibri" w:eastAsia="Calibri" w:hAnsi="Calibri" w:cs="Calibri"/>
                <w:szCs w:val="18"/>
              </w:rPr>
              <w:t>5525</w:t>
            </w:r>
            <w:r w:rsidRPr="56C4290E">
              <w:rPr>
                <w:rFonts w:ascii="Calibri" w:eastAsia="Calibri" w:hAnsi="Calibri" w:cs="Calibri"/>
                <w:szCs w:val="18"/>
              </w:rPr>
              <w:t xml:space="preserve"> | Train Acc: 96.667| Val Acc: 38.462</w:t>
            </w:r>
          </w:p>
        </w:tc>
      </w:tr>
      <w:tr w:rsidR="00DE647F" w14:paraId="137DA14F" w14:textId="77777777" w:rsidTr="00425A1C">
        <w:tc>
          <w:tcPr>
            <w:tcW w:w="4680" w:type="dxa"/>
          </w:tcPr>
          <w:p w14:paraId="16871EAF" w14:textId="77777777" w:rsidR="00DE647F" w:rsidRDefault="00DE647F" w:rsidP="00425A1C">
            <w:pPr>
              <w:rPr>
                <w:szCs w:val="18"/>
              </w:rPr>
            </w:pPr>
            <w:r w:rsidRPr="56C4290E">
              <w:rPr>
                <w:szCs w:val="18"/>
              </w:rPr>
              <w:t>Test Accuracy</w:t>
            </w:r>
          </w:p>
        </w:tc>
        <w:tc>
          <w:tcPr>
            <w:tcW w:w="4680" w:type="dxa"/>
          </w:tcPr>
          <w:p w14:paraId="58B0D8E5" w14:textId="77777777" w:rsidR="00DE647F" w:rsidRDefault="00DE647F" w:rsidP="00425A1C">
            <w:pPr>
              <w:spacing w:line="259" w:lineRule="auto"/>
              <w:rPr>
                <w:rFonts w:ascii="Calibri" w:eastAsia="Calibri" w:hAnsi="Calibri" w:cs="Calibri"/>
                <w:szCs w:val="18"/>
              </w:rPr>
            </w:pPr>
            <w:r w:rsidRPr="56C4290E">
              <w:rPr>
                <w:rFonts w:ascii="Calibri" w:eastAsia="Calibri" w:hAnsi="Calibri" w:cs="Calibri"/>
                <w:szCs w:val="18"/>
              </w:rPr>
              <w:t>38%</w:t>
            </w:r>
          </w:p>
        </w:tc>
      </w:tr>
    </w:tbl>
    <w:p w14:paraId="55A21E8D" w14:textId="77777777" w:rsidR="00DE647F" w:rsidRDefault="00DE647F" w:rsidP="00DE647F"/>
    <w:p w14:paraId="477AF2AB" w14:textId="77777777" w:rsidR="00DE647F" w:rsidRDefault="00DE647F" w:rsidP="00DE647F">
      <w:pPr>
        <w:rPr>
          <w:rFonts w:ascii="Calibri" w:eastAsia="Calibri" w:hAnsi="Calibri" w:cs="Calibri"/>
        </w:rPr>
      </w:pPr>
      <w:r w:rsidRPr="56C4290E">
        <w:rPr>
          <w:rFonts w:ascii="Calibri" w:eastAsia="Calibri" w:hAnsi="Calibri" w:cs="Calibri"/>
        </w:rPr>
        <w:t>Output table screen shot:</w:t>
      </w:r>
    </w:p>
    <w:p w14:paraId="52BC7618" w14:textId="77777777" w:rsidR="00DE647F" w:rsidRDefault="00DE647F" w:rsidP="00DE647F">
      <w:pPr>
        <w:rPr>
          <w:rFonts w:ascii="Calibri" w:eastAsia="Calibri" w:hAnsi="Calibri" w:cs="Calibri"/>
        </w:rPr>
      </w:pPr>
      <w:r>
        <w:rPr>
          <w:noProof/>
        </w:rPr>
        <w:drawing>
          <wp:inline distT="0" distB="0" distL="0" distR="0" wp14:anchorId="44A921E7" wp14:editId="27867AFA">
            <wp:extent cx="3743325" cy="2257425"/>
            <wp:effectExtent l="0" t="0" r="0" b="0"/>
            <wp:docPr id="1647034027" name="Picture 1647034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7034027"/>
                    <pic:cNvPicPr/>
                  </pic:nvPicPr>
                  <pic:blipFill>
                    <a:blip r:embed="rId83">
                      <a:extLst>
                        <a:ext uri="{28A0092B-C50C-407E-A947-70E740481C1C}">
                          <a14:useLocalDpi xmlns:a14="http://schemas.microsoft.com/office/drawing/2010/main" val="0"/>
                        </a:ext>
                      </a:extLst>
                    </a:blip>
                    <a:stretch>
                      <a:fillRect/>
                    </a:stretch>
                  </pic:blipFill>
                  <pic:spPr>
                    <a:xfrm>
                      <a:off x="0" y="0"/>
                      <a:ext cx="3743325" cy="2257425"/>
                    </a:xfrm>
                    <a:prstGeom prst="rect">
                      <a:avLst/>
                    </a:prstGeom>
                  </pic:spPr>
                </pic:pic>
              </a:graphicData>
            </a:graphic>
          </wp:inline>
        </w:drawing>
      </w:r>
    </w:p>
    <w:p w14:paraId="230B46BF" w14:textId="77777777" w:rsidR="00DE647F" w:rsidRDefault="00DE647F" w:rsidP="00DE647F"/>
    <w:p w14:paraId="02A5C091" w14:textId="77777777" w:rsidR="00DE647F" w:rsidRDefault="00DE647F" w:rsidP="00DE647F"/>
    <w:p w14:paraId="2BD9307A" w14:textId="77777777" w:rsidR="00DE647F" w:rsidRDefault="00DE647F" w:rsidP="00DE647F"/>
    <w:p w14:paraId="46257BD5" w14:textId="77777777" w:rsidR="00DE647F" w:rsidRDefault="00DE647F" w:rsidP="00DE647F"/>
    <w:p w14:paraId="270C7E1C" w14:textId="77777777" w:rsidR="00DE647F" w:rsidRDefault="00DE647F" w:rsidP="00DE647F"/>
    <w:p w14:paraId="254EC8F2" w14:textId="77777777" w:rsidR="00DE647F" w:rsidRDefault="00DE647F" w:rsidP="00DE647F"/>
    <w:p w14:paraId="5A7FBE69" w14:textId="77777777" w:rsidR="00DE647F" w:rsidRDefault="00DE647F" w:rsidP="00DE647F"/>
    <w:p w14:paraId="71B89B75" w14:textId="77777777" w:rsidR="00DE647F" w:rsidRDefault="00DE647F" w:rsidP="00DE647F"/>
    <w:p w14:paraId="5230C520" w14:textId="77777777" w:rsidR="00DE647F" w:rsidRDefault="00DE647F" w:rsidP="00DE647F"/>
    <w:p w14:paraId="34072C93" w14:textId="77777777" w:rsidR="00DE647F" w:rsidRDefault="00DE647F" w:rsidP="00DE647F">
      <w:r>
        <w:t>Appendix AP</w:t>
      </w:r>
    </w:p>
    <w:tbl>
      <w:tblPr>
        <w:tblStyle w:val="TableGrid"/>
        <w:tblW w:w="0" w:type="auto"/>
        <w:tblLayout w:type="fixed"/>
        <w:tblLook w:val="04A0" w:firstRow="1" w:lastRow="0" w:firstColumn="1" w:lastColumn="0" w:noHBand="0" w:noVBand="1"/>
      </w:tblPr>
      <w:tblGrid>
        <w:gridCol w:w="4680"/>
        <w:gridCol w:w="4680"/>
      </w:tblGrid>
      <w:tr w:rsidR="00DE647F" w14:paraId="4199E929" w14:textId="77777777" w:rsidTr="00425A1C">
        <w:tc>
          <w:tcPr>
            <w:tcW w:w="4680" w:type="dxa"/>
          </w:tcPr>
          <w:p w14:paraId="1245D5FA" w14:textId="77777777" w:rsidR="00DE647F" w:rsidRDefault="00DE647F" w:rsidP="00425A1C">
            <w:r w:rsidRPr="56C4290E">
              <w:rPr>
                <w:szCs w:val="18"/>
              </w:rPr>
              <w:t>Activation Function</w:t>
            </w:r>
          </w:p>
        </w:tc>
        <w:tc>
          <w:tcPr>
            <w:tcW w:w="4680" w:type="dxa"/>
          </w:tcPr>
          <w:p w14:paraId="1C2E91BE" w14:textId="77777777" w:rsidR="00DE647F" w:rsidRDefault="00DE647F" w:rsidP="00425A1C">
            <w:proofErr w:type="spellStart"/>
            <w:r w:rsidRPr="56C4290E">
              <w:rPr>
                <w:szCs w:val="18"/>
              </w:rPr>
              <w:t>ReLU</w:t>
            </w:r>
            <w:proofErr w:type="spellEnd"/>
          </w:p>
        </w:tc>
      </w:tr>
      <w:tr w:rsidR="00DE647F" w14:paraId="45E7F57A" w14:textId="77777777" w:rsidTr="00425A1C">
        <w:tc>
          <w:tcPr>
            <w:tcW w:w="4680" w:type="dxa"/>
          </w:tcPr>
          <w:p w14:paraId="48929A24" w14:textId="77777777" w:rsidR="00DE647F" w:rsidRDefault="00DE647F" w:rsidP="00425A1C">
            <w:r w:rsidRPr="56C4290E">
              <w:rPr>
                <w:szCs w:val="18"/>
              </w:rPr>
              <w:t>Loss Function</w:t>
            </w:r>
          </w:p>
        </w:tc>
        <w:tc>
          <w:tcPr>
            <w:tcW w:w="4680" w:type="dxa"/>
          </w:tcPr>
          <w:p w14:paraId="3B304586" w14:textId="77777777" w:rsidR="00DE647F" w:rsidRDefault="00DE647F" w:rsidP="00425A1C">
            <w:r w:rsidRPr="56C4290E">
              <w:rPr>
                <w:szCs w:val="18"/>
              </w:rPr>
              <w:t>Cross Entropy Loss</w:t>
            </w:r>
          </w:p>
        </w:tc>
      </w:tr>
      <w:tr w:rsidR="00DE647F" w14:paraId="1002261B" w14:textId="77777777" w:rsidTr="00425A1C">
        <w:tc>
          <w:tcPr>
            <w:tcW w:w="4680" w:type="dxa"/>
          </w:tcPr>
          <w:p w14:paraId="6EC13451" w14:textId="77777777" w:rsidR="00DE647F" w:rsidRDefault="00DE647F" w:rsidP="00425A1C">
            <w:r w:rsidRPr="56C4290E">
              <w:rPr>
                <w:szCs w:val="18"/>
              </w:rPr>
              <w:t>Optimizer</w:t>
            </w:r>
          </w:p>
        </w:tc>
        <w:tc>
          <w:tcPr>
            <w:tcW w:w="4680" w:type="dxa"/>
          </w:tcPr>
          <w:p w14:paraId="0500EFF4" w14:textId="77777777" w:rsidR="00DE647F" w:rsidRDefault="00DE647F" w:rsidP="00425A1C">
            <w:pPr>
              <w:rPr>
                <w:szCs w:val="18"/>
                <w:highlight w:val="yellow"/>
              </w:rPr>
            </w:pPr>
            <w:r w:rsidRPr="56C4290E">
              <w:rPr>
                <w:szCs w:val="18"/>
              </w:rPr>
              <w:t>Adam</w:t>
            </w:r>
          </w:p>
        </w:tc>
      </w:tr>
      <w:tr w:rsidR="00DE647F" w14:paraId="519FC7BD" w14:textId="77777777" w:rsidTr="00425A1C">
        <w:tc>
          <w:tcPr>
            <w:tcW w:w="4680" w:type="dxa"/>
          </w:tcPr>
          <w:p w14:paraId="3D7C91B5" w14:textId="77777777" w:rsidR="00DE647F" w:rsidRDefault="00DE647F" w:rsidP="00425A1C">
            <w:r w:rsidRPr="56C4290E">
              <w:rPr>
                <w:szCs w:val="18"/>
              </w:rPr>
              <w:t>Training Epochs</w:t>
            </w:r>
          </w:p>
        </w:tc>
        <w:tc>
          <w:tcPr>
            <w:tcW w:w="4680" w:type="dxa"/>
          </w:tcPr>
          <w:p w14:paraId="6EEE938F" w14:textId="77777777" w:rsidR="00DE647F" w:rsidRDefault="00DE647F" w:rsidP="00425A1C">
            <w:r>
              <w:rPr>
                <w:szCs w:val="18"/>
              </w:rPr>
              <w:t>58</w:t>
            </w:r>
          </w:p>
        </w:tc>
      </w:tr>
      <w:tr w:rsidR="00DE647F" w14:paraId="019BC938" w14:textId="77777777" w:rsidTr="00425A1C">
        <w:tc>
          <w:tcPr>
            <w:tcW w:w="4680" w:type="dxa"/>
          </w:tcPr>
          <w:p w14:paraId="79BE81FC" w14:textId="77777777" w:rsidR="00DE647F" w:rsidRDefault="00DE647F" w:rsidP="00425A1C">
            <w:r w:rsidRPr="56C4290E">
              <w:rPr>
                <w:szCs w:val="18"/>
              </w:rPr>
              <w:t>Batch Size</w:t>
            </w:r>
          </w:p>
        </w:tc>
        <w:tc>
          <w:tcPr>
            <w:tcW w:w="4680" w:type="dxa"/>
          </w:tcPr>
          <w:p w14:paraId="1C8DA912" w14:textId="77777777" w:rsidR="00DE647F" w:rsidRDefault="00DE647F" w:rsidP="00425A1C">
            <w:r w:rsidRPr="56C4290E">
              <w:rPr>
                <w:szCs w:val="18"/>
              </w:rPr>
              <w:t>16</w:t>
            </w:r>
          </w:p>
        </w:tc>
      </w:tr>
      <w:tr w:rsidR="00DE647F" w14:paraId="49F7D947" w14:textId="77777777" w:rsidTr="00425A1C">
        <w:tc>
          <w:tcPr>
            <w:tcW w:w="4680" w:type="dxa"/>
          </w:tcPr>
          <w:p w14:paraId="50832D3A" w14:textId="77777777" w:rsidR="00DE647F" w:rsidRDefault="00DE647F" w:rsidP="00425A1C">
            <w:r w:rsidRPr="56C4290E">
              <w:rPr>
                <w:szCs w:val="18"/>
              </w:rPr>
              <w:t>Learning Rate</w:t>
            </w:r>
          </w:p>
        </w:tc>
        <w:tc>
          <w:tcPr>
            <w:tcW w:w="4680" w:type="dxa"/>
          </w:tcPr>
          <w:p w14:paraId="536AF9A4" w14:textId="77777777" w:rsidR="00DE647F" w:rsidRPr="00870EE4" w:rsidRDefault="00DE647F" w:rsidP="00425A1C">
            <w:pPr>
              <w:rPr>
                <w:szCs w:val="18"/>
              </w:rPr>
            </w:pPr>
            <w:r w:rsidRPr="00870EE4">
              <w:rPr>
                <w:szCs w:val="18"/>
              </w:rPr>
              <w:t>0.0038493557916637407</w:t>
            </w:r>
          </w:p>
        </w:tc>
      </w:tr>
      <w:tr w:rsidR="00DE647F" w14:paraId="00BB06F5" w14:textId="77777777" w:rsidTr="00425A1C">
        <w:tc>
          <w:tcPr>
            <w:tcW w:w="4680" w:type="dxa"/>
          </w:tcPr>
          <w:p w14:paraId="44574452" w14:textId="77777777" w:rsidR="00DE647F" w:rsidRDefault="00DE647F" w:rsidP="00425A1C">
            <w:r w:rsidRPr="56C4290E">
              <w:rPr>
                <w:szCs w:val="18"/>
              </w:rPr>
              <w:t>Number of Hidden Layers</w:t>
            </w:r>
          </w:p>
        </w:tc>
        <w:tc>
          <w:tcPr>
            <w:tcW w:w="4680" w:type="dxa"/>
          </w:tcPr>
          <w:p w14:paraId="62E4DB39" w14:textId="77777777" w:rsidR="00DE647F" w:rsidRDefault="00DE647F" w:rsidP="00425A1C">
            <w:r>
              <w:rPr>
                <w:szCs w:val="18"/>
              </w:rPr>
              <w:t>1</w:t>
            </w:r>
          </w:p>
        </w:tc>
      </w:tr>
      <w:tr w:rsidR="00DE647F" w14:paraId="0AB28D5B" w14:textId="77777777" w:rsidTr="00425A1C">
        <w:tc>
          <w:tcPr>
            <w:tcW w:w="4680" w:type="dxa"/>
          </w:tcPr>
          <w:p w14:paraId="2206920A" w14:textId="77777777" w:rsidR="00DE647F" w:rsidRDefault="00DE647F" w:rsidP="00425A1C">
            <w:r w:rsidRPr="56C4290E">
              <w:rPr>
                <w:szCs w:val="18"/>
              </w:rPr>
              <w:t>Hidden Layers: Inputs and Outputs</w:t>
            </w:r>
          </w:p>
        </w:tc>
        <w:tc>
          <w:tcPr>
            <w:tcW w:w="4680" w:type="dxa"/>
          </w:tcPr>
          <w:p w14:paraId="711D437A" w14:textId="77777777" w:rsidR="00DE647F" w:rsidRDefault="00DE647F" w:rsidP="00425A1C">
            <w:pPr>
              <w:rPr>
                <w:szCs w:val="18"/>
              </w:rPr>
            </w:pPr>
            <w:r w:rsidRPr="56C4290E">
              <w:rPr>
                <w:szCs w:val="18"/>
              </w:rPr>
              <w:t>1: (</w:t>
            </w:r>
            <w:r>
              <w:rPr>
                <w:szCs w:val="18"/>
              </w:rPr>
              <w:t>4589</w:t>
            </w:r>
            <w:r w:rsidRPr="56C4290E">
              <w:rPr>
                <w:szCs w:val="18"/>
              </w:rPr>
              <w:t>) =&gt; (</w:t>
            </w:r>
            <w:r>
              <w:rPr>
                <w:szCs w:val="18"/>
              </w:rPr>
              <w:t>2294</w:t>
            </w:r>
            <w:r w:rsidRPr="56C4290E">
              <w:rPr>
                <w:szCs w:val="18"/>
              </w:rPr>
              <w:t>)</w:t>
            </w:r>
          </w:p>
        </w:tc>
      </w:tr>
      <w:tr w:rsidR="00DE647F" w14:paraId="215CAF09" w14:textId="77777777" w:rsidTr="00425A1C">
        <w:tc>
          <w:tcPr>
            <w:tcW w:w="4680" w:type="dxa"/>
          </w:tcPr>
          <w:p w14:paraId="7EE598D2" w14:textId="77777777" w:rsidR="00DE647F" w:rsidRDefault="00DE647F" w:rsidP="00425A1C">
            <w:r w:rsidRPr="56C4290E">
              <w:rPr>
                <w:szCs w:val="18"/>
              </w:rPr>
              <w:t>Batch Normalization</w:t>
            </w:r>
          </w:p>
        </w:tc>
        <w:tc>
          <w:tcPr>
            <w:tcW w:w="4680" w:type="dxa"/>
          </w:tcPr>
          <w:p w14:paraId="4924BC68" w14:textId="77777777" w:rsidR="00DE647F" w:rsidRDefault="00DE647F" w:rsidP="00425A1C">
            <w:pPr>
              <w:rPr>
                <w:szCs w:val="18"/>
              </w:rPr>
            </w:pPr>
            <w:r w:rsidRPr="56C4290E">
              <w:rPr>
                <w:szCs w:val="18"/>
              </w:rPr>
              <w:t xml:space="preserve">Input Layer: </w:t>
            </w:r>
            <w:r>
              <w:rPr>
                <w:szCs w:val="18"/>
              </w:rPr>
              <w:t>4589</w:t>
            </w:r>
            <w:r w:rsidRPr="56C4290E">
              <w:rPr>
                <w:szCs w:val="18"/>
              </w:rPr>
              <w:t xml:space="preserve">, Hidden Layer 1: </w:t>
            </w:r>
            <w:r>
              <w:rPr>
                <w:szCs w:val="18"/>
              </w:rPr>
              <w:t>2294</w:t>
            </w:r>
          </w:p>
        </w:tc>
      </w:tr>
      <w:tr w:rsidR="00DE647F" w14:paraId="5D897BB7" w14:textId="77777777" w:rsidTr="00425A1C">
        <w:tc>
          <w:tcPr>
            <w:tcW w:w="4680" w:type="dxa"/>
          </w:tcPr>
          <w:p w14:paraId="7BB3AA28" w14:textId="77777777" w:rsidR="00DE647F" w:rsidRDefault="00DE647F" w:rsidP="00425A1C">
            <w:r w:rsidRPr="56C4290E">
              <w:rPr>
                <w:szCs w:val="18"/>
              </w:rPr>
              <w:t>Early Stopping Patience</w:t>
            </w:r>
          </w:p>
        </w:tc>
        <w:tc>
          <w:tcPr>
            <w:tcW w:w="4680" w:type="dxa"/>
          </w:tcPr>
          <w:p w14:paraId="3693C215" w14:textId="77777777" w:rsidR="00DE647F" w:rsidRDefault="00DE647F" w:rsidP="00425A1C">
            <w:pPr>
              <w:rPr>
                <w:szCs w:val="18"/>
              </w:rPr>
            </w:pPr>
            <w:r w:rsidRPr="56C4290E">
              <w:rPr>
                <w:szCs w:val="18"/>
              </w:rPr>
              <w:t>-</w:t>
            </w:r>
          </w:p>
        </w:tc>
      </w:tr>
      <w:tr w:rsidR="00DE647F" w14:paraId="319BC11A" w14:textId="77777777" w:rsidTr="00425A1C">
        <w:tc>
          <w:tcPr>
            <w:tcW w:w="4680" w:type="dxa"/>
          </w:tcPr>
          <w:p w14:paraId="7E5BFE62" w14:textId="77777777" w:rsidR="00DE647F" w:rsidRDefault="00DE647F" w:rsidP="00425A1C">
            <w:r w:rsidRPr="56C4290E">
              <w:rPr>
                <w:szCs w:val="18"/>
              </w:rPr>
              <w:t>Drop Out Rate</w:t>
            </w:r>
          </w:p>
        </w:tc>
        <w:tc>
          <w:tcPr>
            <w:tcW w:w="4680" w:type="dxa"/>
          </w:tcPr>
          <w:p w14:paraId="2A3AECD0" w14:textId="77777777" w:rsidR="00DE647F" w:rsidRDefault="00DE647F" w:rsidP="00425A1C">
            <w:pPr>
              <w:rPr>
                <w:szCs w:val="18"/>
              </w:rPr>
            </w:pPr>
            <w:r w:rsidRPr="56C4290E">
              <w:rPr>
                <w:szCs w:val="18"/>
              </w:rPr>
              <w:t>-</w:t>
            </w:r>
          </w:p>
        </w:tc>
      </w:tr>
      <w:tr w:rsidR="00DE647F" w14:paraId="2C0439CD" w14:textId="77777777" w:rsidTr="00425A1C">
        <w:tc>
          <w:tcPr>
            <w:tcW w:w="4680" w:type="dxa"/>
          </w:tcPr>
          <w:p w14:paraId="3F4BDE9C" w14:textId="77777777" w:rsidR="00DE647F" w:rsidRDefault="00DE647F" w:rsidP="00425A1C">
            <w:pPr>
              <w:rPr>
                <w:szCs w:val="18"/>
              </w:rPr>
            </w:pPr>
            <w:r w:rsidRPr="56C4290E">
              <w:rPr>
                <w:szCs w:val="18"/>
              </w:rPr>
              <w:lastRenderedPageBreak/>
              <w:t>Last Epoch Information</w:t>
            </w:r>
          </w:p>
        </w:tc>
        <w:tc>
          <w:tcPr>
            <w:tcW w:w="4680" w:type="dxa"/>
          </w:tcPr>
          <w:p w14:paraId="5CA7CA2E" w14:textId="77777777" w:rsidR="00DE647F" w:rsidRPr="004B2E34" w:rsidRDefault="00DE647F" w:rsidP="00425A1C">
            <w:pPr>
              <w:rPr>
                <w:szCs w:val="18"/>
              </w:rPr>
            </w:pPr>
            <w:r w:rsidRPr="004B2E34">
              <w:rPr>
                <w:rFonts w:ascii="Calibri" w:eastAsia="Calibri" w:hAnsi="Calibri" w:cs="Calibri"/>
                <w:color w:val="212121"/>
                <w:szCs w:val="18"/>
              </w:rPr>
              <w:t>Epoch 058: | Train Loss: 0.13564 | Val Loss: 3.74467 | Train Acc: 100.000| Val Acc: 38.462</w:t>
            </w:r>
          </w:p>
        </w:tc>
      </w:tr>
      <w:tr w:rsidR="00DE647F" w14:paraId="335C9AB0" w14:textId="77777777" w:rsidTr="00425A1C">
        <w:tc>
          <w:tcPr>
            <w:tcW w:w="4680" w:type="dxa"/>
          </w:tcPr>
          <w:p w14:paraId="392A4750" w14:textId="77777777" w:rsidR="00DE647F" w:rsidRDefault="00DE647F" w:rsidP="00425A1C">
            <w:pPr>
              <w:rPr>
                <w:szCs w:val="18"/>
              </w:rPr>
            </w:pPr>
            <w:r w:rsidRPr="56C4290E">
              <w:rPr>
                <w:szCs w:val="18"/>
              </w:rPr>
              <w:t>Test Accuracy</w:t>
            </w:r>
          </w:p>
        </w:tc>
        <w:tc>
          <w:tcPr>
            <w:tcW w:w="4680" w:type="dxa"/>
          </w:tcPr>
          <w:p w14:paraId="25FE99BC" w14:textId="77777777" w:rsidR="00DE647F" w:rsidRDefault="00DE647F" w:rsidP="00425A1C">
            <w:pPr>
              <w:spacing w:line="259" w:lineRule="auto"/>
              <w:rPr>
                <w:rFonts w:ascii="Calibri" w:eastAsia="Calibri" w:hAnsi="Calibri" w:cs="Calibri"/>
                <w:szCs w:val="18"/>
              </w:rPr>
            </w:pPr>
            <w:r w:rsidRPr="56C4290E">
              <w:rPr>
                <w:rFonts w:ascii="Calibri" w:eastAsia="Calibri" w:hAnsi="Calibri" w:cs="Calibri"/>
                <w:szCs w:val="18"/>
              </w:rPr>
              <w:t>3</w:t>
            </w:r>
            <w:r>
              <w:rPr>
                <w:rFonts w:ascii="Calibri" w:eastAsia="Calibri" w:hAnsi="Calibri" w:cs="Calibri"/>
                <w:szCs w:val="18"/>
              </w:rPr>
              <w:t>7</w:t>
            </w:r>
            <w:r w:rsidRPr="56C4290E">
              <w:rPr>
                <w:rFonts w:ascii="Calibri" w:eastAsia="Calibri" w:hAnsi="Calibri" w:cs="Calibri"/>
                <w:szCs w:val="18"/>
              </w:rPr>
              <w:t>%</w:t>
            </w:r>
          </w:p>
        </w:tc>
      </w:tr>
    </w:tbl>
    <w:p w14:paraId="02A7202B" w14:textId="77777777" w:rsidR="00DE647F" w:rsidRDefault="00DE647F" w:rsidP="00DE647F"/>
    <w:p w14:paraId="6089B702" w14:textId="77777777" w:rsidR="00DE647F" w:rsidRDefault="00DE647F" w:rsidP="00DE647F">
      <w:pPr>
        <w:rPr>
          <w:rFonts w:ascii="Calibri" w:eastAsia="Calibri" w:hAnsi="Calibri" w:cs="Calibri"/>
        </w:rPr>
      </w:pPr>
      <w:r w:rsidRPr="56C4290E">
        <w:rPr>
          <w:rFonts w:ascii="Calibri" w:eastAsia="Calibri" w:hAnsi="Calibri" w:cs="Calibri"/>
        </w:rPr>
        <w:t>Output table screen shot:</w:t>
      </w:r>
    </w:p>
    <w:p w14:paraId="1E3EBA12" w14:textId="77777777" w:rsidR="00DE647F" w:rsidRDefault="00DE647F" w:rsidP="00DE647F">
      <w:r>
        <w:rPr>
          <w:noProof/>
        </w:rPr>
        <w:drawing>
          <wp:inline distT="0" distB="0" distL="0" distR="0" wp14:anchorId="6D289D69" wp14:editId="4A2BC81E">
            <wp:extent cx="4133850" cy="1762125"/>
            <wp:effectExtent l="0" t="0" r="0" b="0"/>
            <wp:docPr id="653469038" name="Picture 653469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469038"/>
                    <pic:cNvPicPr/>
                  </pic:nvPicPr>
                  <pic:blipFill>
                    <a:blip r:embed="rId84">
                      <a:extLst>
                        <a:ext uri="{28A0092B-C50C-407E-A947-70E740481C1C}">
                          <a14:useLocalDpi xmlns:a14="http://schemas.microsoft.com/office/drawing/2010/main" val="0"/>
                        </a:ext>
                      </a:extLst>
                    </a:blip>
                    <a:stretch>
                      <a:fillRect/>
                    </a:stretch>
                  </pic:blipFill>
                  <pic:spPr>
                    <a:xfrm>
                      <a:off x="0" y="0"/>
                      <a:ext cx="4133850" cy="1762125"/>
                    </a:xfrm>
                    <a:prstGeom prst="rect">
                      <a:avLst/>
                    </a:prstGeom>
                  </pic:spPr>
                </pic:pic>
              </a:graphicData>
            </a:graphic>
          </wp:inline>
        </w:drawing>
      </w:r>
    </w:p>
    <w:p w14:paraId="6775160F" w14:textId="77777777" w:rsidR="00DE647F" w:rsidRDefault="00DE647F" w:rsidP="00DE647F"/>
    <w:p w14:paraId="11DC2F45" w14:textId="77777777" w:rsidR="00DE647F" w:rsidRDefault="00DE647F" w:rsidP="00DE647F"/>
    <w:p w14:paraId="470E1A2C" w14:textId="77777777" w:rsidR="00DE647F" w:rsidRDefault="00DE647F" w:rsidP="00DE647F"/>
    <w:p w14:paraId="030ED4FE" w14:textId="77777777" w:rsidR="00DE647F" w:rsidRDefault="00DE647F" w:rsidP="00DE647F"/>
    <w:p w14:paraId="6B0DC0EE" w14:textId="77777777" w:rsidR="00DE647F" w:rsidRDefault="00DE647F" w:rsidP="00DE647F"/>
    <w:p w14:paraId="09AF4E32" w14:textId="77777777" w:rsidR="00DE647F" w:rsidRDefault="00DE647F" w:rsidP="00DE647F"/>
    <w:p w14:paraId="25579594" w14:textId="77777777" w:rsidR="00DE647F" w:rsidRDefault="00DE647F" w:rsidP="00DE647F"/>
    <w:p w14:paraId="2C121832" w14:textId="77777777" w:rsidR="00DE647F" w:rsidRDefault="00DE647F" w:rsidP="00DE647F"/>
    <w:p w14:paraId="4D37104D" w14:textId="77777777" w:rsidR="00DE647F" w:rsidRDefault="00DE647F" w:rsidP="00DE647F"/>
    <w:p w14:paraId="54794784" w14:textId="77777777" w:rsidR="00DE647F" w:rsidRDefault="00DE647F" w:rsidP="00DE647F"/>
    <w:p w14:paraId="4BB98239" w14:textId="77777777" w:rsidR="00DE647F" w:rsidRDefault="00DE647F" w:rsidP="00DE647F"/>
    <w:p w14:paraId="26C5946F" w14:textId="77777777" w:rsidR="00DE647F" w:rsidRDefault="00DE647F" w:rsidP="00DE647F">
      <w:r>
        <w:t>Appendix AQ</w:t>
      </w:r>
    </w:p>
    <w:tbl>
      <w:tblPr>
        <w:tblStyle w:val="TableGrid"/>
        <w:tblW w:w="9360" w:type="dxa"/>
        <w:tblLayout w:type="fixed"/>
        <w:tblLook w:val="04A0" w:firstRow="1" w:lastRow="0" w:firstColumn="1" w:lastColumn="0" w:noHBand="0" w:noVBand="1"/>
      </w:tblPr>
      <w:tblGrid>
        <w:gridCol w:w="4680"/>
        <w:gridCol w:w="4680"/>
      </w:tblGrid>
      <w:tr w:rsidR="00DE647F" w14:paraId="7C0C68F5" w14:textId="77777777" w:rsidTr="00425A1C">
        <w:tc>
          <w:tcPr>
            <w:tcW w:w="4680" w:type="dxa"/>
          </w:tcPr>
          <w:p w14:paraId="04DC23FF" w14:textId="77777777" w:rsidR="00DE647F" w:rsidRDefault="00DE647F" w:rsidP="00425A1C">
            <w:r w:rsidRPr="56C4290E">
              <w:rPr>
                <w:szCs w:val="18"/>
              </w:rPr>
              <w:t>Activation Function</w:t>
            </w:r>
          </w:p>
        </w:tc>
        <w:tc>
          <w:tcPr>
            <w:tcW w:w="4680" w:type="dxa"/>
          </w:tcPr>
          <w:p w14:paraId="0C5D8D8F" w14:textId="77777777" w:rsidR="00DE647F" w:rsidRDefault="00DE647F" w:rsidP="00425A1C">
            <w:proofErr w:type="spellStart"/>
            <w:r w:rsidRPr="56C4290E">
              <w:rPr>
                <w:szCs w:val="18"/>
              </w:rPr>
              <w:t>ReLU</w:t>
            </w:r>
            <w:proofErr w:type="spellEnd"/>
          </w:p>
        </w:tc>
      </w:tr>
      <w:tr w:rsidR="00DE647F" w14:paraId="0CBBEF12" w14:textId="77777777" w:rsidTr="00425A1C">
        <w:tc>
          <w:tcPr>
            <w:tcW w:w="4680" w:type="dxa"/>
          </w:tcPr>
          <w:p w14:paraId="0323802F" w14:textId="77777777" w:rsidR="00DE647F" w:rsidRDefault="00DE647F" w:rsidP="00425A1C">
            <w:r w:rsidRPr="56C4290E">
              <w:rPr>
                <w:szCs w:val="18"/>
              </w:rPr>
              <w:t>Loss Function</w:t>
            </w:r>
          </w:p>
        </w:tc>
        <w:tc>
          <w:tcPr>
            <w:tcW w:w="4680" w:type="dxa"/>
          </w:tcPr>
          <w:p w14:paraId="03F94440" w14:textId="77777777" w:rsidR="00DE647F" w:rsidRDefault="00DE647F" w:rsidP="00425A1C">
            <w:r w:rsidRPr="56C4290E">
              <w:rPr>
                <w:szCs w:val="18"/>
              </w:rPr>
              <w:t>Cross Entropy Loss</w:t>
            </w:r>
          </w:p>
        </w:tc>
      </w:tr>
      <w:tr w:rsidR="00DE647F" w14:paraId="1F833A10" w14:textId="77777777" w:rsidTr="00425A1C">
        <w:tc>
          <w:tcPr>
            <w:tcW w:w="4680" w:type="dxa"/>
          </w:tcPr>
          <w:p w14:paraId="20CF4944" w14:textId="77777777" w:rsidR="00DE647F" w:rsidRDefault="00DE647F" w:rsidP="00425A1C">
            <w:r w:rsidRPr="56C4290E">
              <w:rPr>
                <w:szCs w:val="18"/>
              </w:rPr>
              <w:t>Optimizer</w:t>
            </w:r>
          </w:p>
        </w:tc>
        <w:tc>
          <w:tcPr>
            <w:tcW w:w="4680" w:type="dxa"/>
          </w:tcPr>
          <w:p w14:paraId="4B3A8814" w14:textId="77777777" w:rsidR="00DE647F" w:rsidRDefault="00DE647F" w:rsidP="00425A1C">
            <w:pPr>
              <w:rPr>
                <w:szCs w:val="18"/>
                <w:highlight w:val="yellow"/>
              </w:rPr>
            </w:pPr>
            <w:r w:rsidRPr="56C4290E">
              <w:rPr>
                <w:szCs w:val="18"/>
              </w:rPr>
              <w:t>Adam</w:t>
            </w:r>
          </w:p>
        </w:tc>
      </w:tr>
      <w:tr w:rsidR="00DE647F" w14:paraId="35D62612" w14:textId="77777777" w:rsidTr="00425A1C">
        <w:tc>
          <w:tcPr>
            <w:tcW w:w="4680" w:type="dxa"/>
          </w:tcPr>
          <w:p w14:paraId="085746A4" w14:textId="77777777" w:rsidR="00DE647F" w:rsidRDefault="00DE647F" w:rsidP="00425A1C">
            <w:r w:rsidRPr="56C4290E">
              <w:rPr>
                <w:szCs w:val="18"/>
              </w:rPr>
              <w:t>Training Epochs</w:t>
            </w:r>
          </w:p>
        </w:tc>
        <w:tc>
          <w:tcPr>
            <w:tcW w:w="4680" w:type="dxa"/>
          </w:tcPr>
          <w:p w14:paraId="173DB85B" w14:textId="77777777" w:rsidR="00DE647F" w:rsidRDefault="00DE647F" w:rsidP="00425A1C">
            <w:r>
              <w:rPr>
                <w:szCs w:val="18"/>
              </w:rPr>
              <w:t>300</w:t>
            </w:r>
          </w:p>
        </w:tc>
      </w:tr>
      <w:tr w:rsidR="00DE647F" w14:paraId="09F2C55E" w14:textId="77777777" w:rsidTr="00425A1C">
        <w:tc>
          <w:tcPr>
            <w:tcW w:w="4680" w:type="dxa"/>
          </w:tcPr>
          <w:p w14:paraId="737F3E0D" w14:textId="77777777" w:rsidR="00DE647F" w:rsidRDefault="00DE647F" w:rsidP="00425A1C">
            <w:r w:rsidRPr="56C4290E">
              <w:rPr>
                <w:szCs w:val="18"/>
              </w:rPr>
              <w:t>Batch Size</w:t>
            </w:r>
          </w:p>
        </w:tc>
        <w:tc>
          <w:tcPr>
            <w:tcW w:w="4680" w:type="dxa"/>
          </w:tcPr>
          <w:p w14:paraId="737C7DCB" w14:textId="77777777" w:rsidR="00DE647F" w:rsidRDefault="00DE647F" w:rsidP="00425A1C">
            <w:r w:rsidRPr="56C4290E">
              <w:rPr>
                <w:szCs w:val="18"/>
              </w:rPr>
              <w:t>16</w:t>
            </w:r>
          </w:p>
        </w:tc>
      </w:tr>
      <w:tr w:rsidR="00DE647F" w14:paraId="66D77C0F" w14:textId="77777777" w:rsidTr="00425A1C">
        <w:tc>
          <w:tcPr>
            <w:tcW w:w="4680" w:type="dxa"/>
          </w:tcPr>
          <w:p w14:paraId="418A5AED" w14:textId="77777777" w:rsidR="00DE647F" w:rsidRDefault="00DE647F" w:rsidP="00425A1C">
            <w:r w:rsidRPr="56C4290E">
              <w:rPr>
                <w:szCs w:val="18"/>
              </w:rPr>
              <w:t>Learning Rate</w:t>
            </w:r>
          </w:p>
        </w:tc>
        <w:tc>
          <w:tcPr>
            <w:tcW w:w="4680" w:type="dxa"/>
          </w:tcPr>
          <w:p w14:paraId="73CEFD47" w14:textId="77777777" w:rsidR="00DE647F" w:rsidRDefault="00DE647F" w:rsidP="00425A1C">
            <w:r>
              <w:t>0.2</w:t>
            </w:r>
          </w:p>
        </w:tc>
      </w:tr>
      <w:tr w:rsidR="00DE647F" w14:paraId="6D9ED0A5" w14:textId="77777777" w:rsidTr="00425A1C">
        <w:tc>
          <w:tcPr>
            <w:tcW w:w="4680" w:type="dxa"/>
          </w:tcPr>
          <w:p w14:paraId="73BF419C" w14:textId="77777777" w:rsidR="00DE647F" w:rsidRDefault="00DE647F" w:rsidP="00425A1C">
            <w:r w:rsidRPr="56C4290E">
              <w:rPr>
                <w:szCs w:val="18"/>
              </w:rPr>
              <w:t>Number of Hidden Layers</w:t>
            </w:r>
          </w:p>
        </w:tc>
        <w:tc>
          <w:tcPr>
            <w:tcW w:w="4680" w:type="dxa"/>
          </w:tcPr>
          <w:p w14:paraId="0B44E8AC" w14:textId="77777777" w:rsidR="00DE647F" w:rsidRDefault="00DE647F" w:rsidP="00425A1C">
            <w:r>
              <w:rPr>
                <w:szCs w:val="18"/>
              </w:rPr>
              <w:t>3</w:t>
            </w:r>
          </w:p>
        </w:tc>
      </w:tr>
      <w:tr w:rsidR="00DE647F" w14:paraId="6E045CE3" w14:textId="77777777" w:rsidTr="00425A1C">
        <w:tc>
          <w:tcPr>
            <w:tcW w:w="4680" w:type="dxa"/>
          </w:tcPr>
          <w:p w14:paraId="00B732B2" w14:textId="77777777" w:rsidR="00DE647F" w:rsidRDefault="00DE647F" w:rsidP="00425A1C">
            <w:r w:rsidRPr="56C4290E">
              <w:rPr>
                <w:szCs w:val="18"/>
              </w:rPr>
              <w:t>Hidden Layers: Inputs and Outputs</w:t>
            </w:r>
          </w:p>
        </w:tc>
        <w:tc>
          <w:tcPr>
            <w:tcW w:w="4680" w:type="dxa"/>
          </w:tcPr>
          <w:p w14:paraId="0F2087BF" w14:textId="77777777" w:rsidR="00DE647F" w:rsidRDefault="00DE647F" w:rsidP="00425A1C">
            <w:pPr>
              <w:rPr>
                <w:szCs w:val="18"/>
              </w:rPr>
            </w:pPr>
            <w:r w:rsidRPr="56C4290E">
              <w:rPr>
                <w:szCs w:val="18"/>
              </w:rPr>
              <w:t>1: (</w:t>
            </w:r>
            <w:r>
              <w:t>256</w:t>
            </w:r>
            <w:r w:rsidRPr="56C4290E">
              <w:rPr>
                <w:szCs w:val="18"/>
              </w:rPr>
              <w:t>) =&gt; (</w:t>
            </w:r>
            <w:r>
              <w:rPr>
                <w:szCs w:val="18"/>
              </w:rPr>
              <w:t>128</w:t>
            </w:r>
            <w:r w:rsidRPr="56C4290E">
              <w:rPr>
                <w:szCs w:val="18"/>
              </w:rPr>
              <w:t>)</w:t>
            </w:r>
            <w:r>
              <w:rPr>
                <w:szCs w:val="18"/>
              </w:rPr>
              <w:t xml:space="preserve"> 2</w:t>
            </w:r>
            <w:r w:rsidRPr="56C4290E">
              <w:rPr>
                <w:szCs w:val="18"/>
              </w:rPr>
              <w:t>: (</w:t>
            </w:r>
            <w:r>
              <w:t>128</w:t>
            </w:r>
            <w:r w:rsidRPr="56C4290E">
              <w:rPr>
                <w:szCs w:val="18"/>
              </w:rPr>
              <w:t>) =&gt; (</w:t>
            </w:r>
            <w:r>
              <w:rPr>
                <w:szCs w:val="18"/>
              </w:rPr>
              <w:t>64</w:t>
            </w:r>
            <w:r w:rsidRPr="56C4290E">
              <w:rPr>
                <w:szCs w:val="18"/>
              </w:rPr>
              <w:t>)</w:t>
            </w:r>
            <w:r>
              <w:rPr>
                <w:szCs w:val="18"/>
              </w:rPr>
              <w:t xml:space="preserve"> 3</w:t>
            </w:r>
            <w:r w:rsidRPr="56C4290E">
              <w:rPr>
                <w:szCs w:val="18"/>
              </w:rPr>
              <w:t>: (</w:t>
            </w:r>
            <w:r>
              <w:t>64</w:t>
            </w:r>
            <w:r w:rsidRPr="56C4290E">
              <w:rPr>
                <w:szCs w:val="18"/>
              </w:rPr>
              <w:t>) =&gt; (</w:t>
            </w:r>
            <w:r>
              <w:rPr>
                <w:szCs w:val="18"/>
              </w:rPr>
              <w:t>32</w:t>
            </w:r>
            <w:r w:rsidRPr="56C4290E">
              <w:rPr>
                <w:szCs w:val="18"/>
              </w:rPr>
              <w:t>)</w:t>
            </w:r>
          </w:p>
        </w:tc>
      </w:tr>
      <w:tr w:rsidR="00DE647F" w14:paraId="131B744E" w14:textId="77777777" w:rsidTr="00425A1C">
        <w:tc>
          <w:tcPr>
            <w:tcW w:w="4680" w:type="dxa"/>
          </w:tcPr>
          <w:p w14:paraId="386C6624" w14:textId="77777777" w:rsidR="00DE647F" w:rsidRDefault="00DE647F" w:rsidP="00425A1C">
            <w:r w:rsidRPr="56C4290E">
              <w:rPr>
                <w:szCs w:val="18"/>
              </w:rPr>
              <w:t>Batch Normalization</w:t>
            </w:r>
          </w:p>
        </w:tc>
        <w:tc>
          <w:tcPr>
            <w:tcW w:w="4680" w:type="dxa"/>
          </w:tcPr>
          <w:p w14:paraId="31974414" w14:textId="77777777" w:rsidR="00DE647F" w:rsidRDefault="00DE647F" w:rsidP="00425A1C">
            <w:pPr>
              <w:rPr>
                <w:szCs w:val="18"/>
              </w:rPr>
            </w:pPr>
            <w:r w:rsidRPr="56C4290E">
              <w:rPr>
                <w:szCs w:val="18"/>
              </w:rPr>
              <w:t xml:space="preserve">Input Layer: </w:t>
            </w:r>
            <w:r>
              <w:t>256</w:t>
            </w:r>
            <w:r w:rsidRPr="56C4290E">
              <w:rPr>
                <w:szCs w:val="18"/>
              </w:rPr>
              <w:t xml:space="preserve">, Hidden Layer 1: </w:t>
            </w:r>
            <w:r>
              <w:rPr>
                <w:szCs w:val="18"/>
              </w:rPr>
              <w:t xml:space="preserve">128, </w:t>
            </w:r>
            <w:r w:rsidRPr="56C4290E">
              <w:rPr>
                <w:szCs w:val="18"/>
              </w:rPr>
              <w:t xml:space="preserve">Hidden Layer </w:t>
            </w:r>
            <w:r>
              <w:rPr>
                <w:szCs w:val="18"/>
              </w:rPr>
              <w:t>2</w:t>
            </w:r>
            <w:r w:rsidRPr="56C4290E">
              <w:rPr>
                <w:szCs w:val="18"/>
              </w:rPr>
              <w:t xml:space="preserve">: </w:t>
            </w:r>
            <w:r>
              <w:rPr>
                <w:szCs w:val="18"/>
              </w:rPr>
              <w:t xml:space="preserve">64, </w:t>
            </w:r>
            <w:r w:rsidRPr="56C4290E">
              <w:rPr>
                <w:szCs w:val="18"/>
              </w:rPr>
              <w:t xml:space="preserve">Hidden Layer </w:t>
            </w:r>
            <w:r>
              <w:rPr>
                <w:szCs w:val="18"/>
              </w:rPr>
              <w:t>3</w:t>
            </w:r>
            <w:r w:rsidRPr="56C4290E">
              <w:rPr>
                <w:szCs w:val="18"/>
              </w:rPr>
              <w:t xml:space="preserve">: </w:t>
            </w:r>
            <w:r>
              <w:rPr>
                <w:szCs w:val="18"/>
              </w:rPr>
              <w:t>32</w:t>
            </w:r>
          </w:p>
        </w:tc>
      </w:tr>
      <w:tr w:rsidR="00DE647F" w14:paraId="09896204" w14:textId="77777777" w:rsidTr="00425A1C">
        <w:tc>
          <w:tcPr>
            <w:tcW w:w="4680" w:type="dxa"/>
          </w:tcPr>
          <w:p w14:paraId="1F49A14A" w14:textId="77777777" w:rsidR="00DE647F" w:rsidRDefault="00DE647F" w:rsidP="00425A1C">
            <w:r w:rsidRPr="56C4290E">
              <w:rPr>
                <w:szCs w:val="18"/>
              </w:rPr>
              <w:t>Early Stopping Patience</w:t>
            </w:r>
          </w:p>
        </w:tc>
        <w:tc>
          <w:tcPr>
            <w:tcW w:w="4680" w:type="dxa"/>
          </w:tcPr>
          <w:p w14:paraId="66BD5C43" w14:textId="77777777" w:rsidR="00DE647F" w:rsidRDefault="00DE647F" w:rsidP="00425A1C">
            <w:pPr>
              <w:rPr>
                <w:szCs w:val="18"/>
              </w:rPr>
            </w:pPr>
            <w:r w:rsidRPr="56C4290E">
              <w:rPr>
                <w:szCs w:val="18"/>
              </w:rPr>
              <w:t>-</w:t>
            </w:r>
          </w:p>
        </w:tc>
      </w:tr>
      <w:tr w:rsidR="00DE647F" w14:paraId="1B5C4CD6" w14:textId="77777777" w:rsidTr="00425A1C">
        <w:tc>
          <w:tcPr>
            <w:tcW w:w="4680" w:type="dxa"/>
          </w:tcPr>
          <w:p w14:paraId="7681E79A" w14:textId="77777777" w:rsidR="00DE647F" w:rsidRDefault="00DE647F" w:rsidP="00425A1C">
            <w:r w:rsidRPr="56C4290E">
              <w:rPr>
                <w:szCs w:val="18"/>
              </w:rPr>
              <w:t>Drop Out Rate</w:t>
            </w:r>
          </w:p>
        </w:tc>
        <w:tc>
          <w:tcPr>
            <w:tcW w:w="4680" w:type="dxa"/>
          </w:tcPr>
          <w:p w14:paraId="709EE8F7" w14:textId="77777777" w:rsidR="00DE647F" w:rsidRDefault="00DE647F" w:rsidP="00425A1C">
            <w:pPr>
              <w:rPr>
                <w:szCs w:val="18"/>
              </w:rPr>
            </w:pPr>
            <w:r w:rsidRPr="56C4290E">
              <w:rPr>
                <w:szCs w:val="18"/>
              </w:rPr>
              <w:t>-</w:t>
            </w:r>
          </w:p>
        </w:tc>
      </w:tr>
      <w:tr w:rsidR="00DE647F" w14:paraId="5A249B97" w14:textId="77777777" w:rsidTr="00425A1C">
        <w:tc>
          <w:tcPr>
            <w:tcW w:w="4680" w:type="dxa"/>
          </w:tcPr>
          <w:p w14:paraId="3EFC6005" w14:textId="77777777" w:rsidR="00DE647F" w:rsidRDefault="00DE647F" w:rsidP="00425A1C">
            <w:pPr>
              <w:rPr>
                <w:szCs w:val="18"/>
              </w:rPr>
            </w:pPr>
            <w:r w:rsidRPr="56C4290E">
              <w:rPr>
                <w:szCs w:val="18"/>
              </w:rPr>
              <w:t>Last Epoch Information</w:t>
            </w:r>
          </w:p>
        </w:tc>
        <w:tc>
          <w:tcPr>
            <w:tcW w:w="4680" w:type="dxa"/>
          </w:tcPr>
          <w:p w14:paraId="72FC7515" w14:textId="77777777" w:rsidR="00DE647F" w:rsidRPr="00756A78" w:rsidRDefault="00DE647F" w:rsidP="00425A1C">
            <w:r w:rsidRPr="007E416D">
              <w:rPr>
                <w:rFonts w:ascii="Calibri" w:eastAsia="Calibri" w:hAnsi="Calibri" w:cs="Calibri"/>
                <w:color w:val="212121"/>
                <w:sz w:val="21"/>
                <w:szCs w:val="21"/>
              </w:rPr>
              <w:t>Epoch 300: | Train Loss: 0.20646 | Val Loss: 6.52117 | Train Acc: 100.000| Val Acc: 28.846</w:t>
            </w:r>
          </w:p>
        </w:tc>
      </w:tr>
      <w:tr w:rsidR="00DE647F" w14:paraId="3859513D" w14:textId="77777777" w:rsidTr="00425A1C">
        <w:tc>
          <w:tcPr>
            <w:tcW w:w="4680" w:type="dxa"/>
          </w:tcPr>
          <w:p w14:paraId="4971DE86" w14:textId="77777777" w:rsidR="00DE647F" w:rsidRDefault="00DE647F" w:rsidP="00425A1C">
            <w:pPr>
              <w:rPr>
                <w:szCs w:val="18"/>
              </w:rPr>
            </w:pPr>
            <w:r w:rsidRPr="56C4290E">
              <w:rPr>
                <w:szCs w:val="18"/>
              </w:rPr>
              <w:t>Test Accuracy</w:t>
            </w:r>
          </w:p>
        </w:tc>
        <w:tc>
          <w:tcPr>
            <w:tcW w:w="4680" w:type="dxa"/>
          </w:tcPr>
          <w:p w14:paraId="30729F62" w14:textId="77777777" w:rsidR="00DE647F" w:rsidRDefault="00DE647F" w:rsidP="00425A1C">
            <w:pPr>
              <w:spacing w:line="259" w:lineRule="auto"/>
              <w:rPr>
                <w:rFonts w:ascii="Calibri" w:eastAsia="Calibri" w:hAnsi="Calibri" w:cs="Calibri"/>
                <w:szCs w:val="18"/>
              </w:rPr>
            </w:pPr>
            <w:r>
              <w:rPr>
                <w:rFonts w:ascii="Calibri" w:eastAsia="Calibri" w:hAnsi="Calibri" w:cs="Calibri"/>
                <w:szCs w:val="18"/>
              </w:rPr>
              <w:t>39</w:t>
            </w:r>
            <w:r w:rsidRPr="56C4290E">
              <w:rPr>
                <w:rFonts w:ascii="Calibri" w:eastAsia="Calibri" w:hAnsi="Calibri" w:cs="Calibri"/>
                <w:szCs w:val="18"/>
              </w:rPr>
              <w:t>%</w:t>
            </w:r>
          </w:p>
        </w:tc>
      </w:tr>
    </w:tbl>
    <w:p w14:paraId="558E5472" w14:textId="77777777" w:rsidR="00DE647F" w:rsidRDefault="00DE647F" w:rsidP="00DE647F"/>
    <w:p w14:paraId="504A7799" w14:textId="77777777" w:rsidR="00DE647F" w:rsidRDefault="00DE647F" w:rsidP="00DE647F">
      <w:pPr>
        <w:rPr>
          <w:rFonts w:ascii="Calibri" w:eastAsia="Calibri" w:hAnsi="Calibri" w:cs="Calibri"/>
        </w:rPr>
      </w:pPr>
      <w:r w:rsidRPr="56C4290E">
        <w:rPr>
          <w:rFonts w:ascii="Calibri" w:eastAsia="Calibri" w:hAnsi="Calibri" w:cs="Calibri"/>
        </w:rPr>
        <w:t>Output table screen shot:</w:t>
      </w:r>
    </w:p>
    <w:p w14:paraId="53DB0EC9" w14:textId="77777777" w:rsidR="00DE647F" w:rsidRDefault="00DE647F" w:rsidP="00DE647F">
      <w:r>
        <w:rPr>
          <w:noProof/>
        </w:rPr>
        <w:lastRenderedPageBreak/>
        <w:drawing>
          <wp:inline distT="0" distB="0" distL="0" distR="0" wp14:anchorId="0CA91439" wp14:editId="4D7982B5">
            <wp:extent cx="4229100" cy="1828800"/>
            <wp:effectExtent l="0" t="0" r="0" b="0"/>
            <wp:docPr id="130923386" name="Picture 130923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923386"/>
                    <pic:cNvPicPr/>
                  </pic:nvPicPr>
                  <pic:blipFill>
                    <a:blip r:embed="rId85">
                      <a:extLst>
                        <a:ext uri="{28A0092B-C50C-407E-A947-70E740481C1C}">
                          <a14:useLocalDpi xmlns:a14="http://schemas.microsoft.com/office/drawing/2010/main" val="0"/>
                        </a:ext>
                      </a:extLst>
                    </a:blip>
                    <a:stretch>
                      <a:fillRect/>
                    </a:stretch>
                  </pic:blipFill>
                  <pic:spPr>
                    <a:xfrm>
                      <a:off x="0" y="0"/>
                      <a:ext cx="4229100" cy="1828800"/>
                    </a:xfrm>
                    <a:prstGeom prst="rect">
                      <a:avLst/>
                    </a:prstGeom>
                  </pic:spPr>
                </pic:pic>
              </a:graphicData>
            </a:graphic>
          </wp:inline>
        </w:drawing>
      </w:r>
    </w:p>
    <w:p w14:paraId="15D30592" w14:textId="77777777" w:rsidR="00DE647F" w:rsidRDefault="00DE647F" w:rsidP="00DE647F"/>
    <w:p w14:paraId="5B896FA1" w14:textId="77777777" w:rsidR="00DE647F" w:rsidRDefault="00DE647F" w:rsidP="00DE647F"/>
    <w:p w14:paraId="428C592B" w14:textId="77777777" w:rsidR="00DE647F" w:rsidRDefault="00DE647F" w:rsidP="00DE647F"/>
    <w:p w14:paraId="1D458CC2" w14:textId="77777777" w:rsidR="00DE647F" w:rsidRDefault="00DE647F" w:rsidP="00DE647F"/>
    <w:p w14:paraId="1035A28E" w14:textId="77777777" w:rsidR="00DE647F" w:rsidRDefault="00DE647F" w:rsidP="00DE647F"/>
    <w:p w14:paraId="74A9DE46" w14:textId="77777777" w:rsidR="00DE647F" w:rsidRDefault="00DE647F" w:rsidP="00DE647F"/>
    <w:p w14:paraId="33C12894" w14:textId="77777777" w:rsidR="00DE647F" w:rsidRDefault="00DE647F" w:rsidP="00DE647F"/>
    <w:p w14:paraId="143E8711" w14:textId="77777777" w:rsidR="00DE647F" w:rsidRDefault="00DE647F" w:rsidP="00DE647F"/>
    <w:p w14:paraId="3DD04DB9" w14:textId="77777777" w:rsidR="00DE647F" w:rsidRDefault="00DE647F" w:rsidP="00DE647F"/>
    <w:p w14:paraId="7B429509" w14:textId="77777777" w:rsidR="00DE647F" w:rsidRDefault="00DE647F" w:rsidP="00DE647F"/>
    <w:p w14:paraId="445C6A83" w14:textId="77777777" w:rsidR="00DE647F" w:rsidRDefault="00DE647F" w:rsidP="00DE647F">
      <w:r>
        <w:t>Appendix AR</w:t>
      </w:r>
    </w:p>
    <w:tbl>
      <w:tblPr>
        <w:tblStyle w:val="TableGrid"/>
        <w:tblW w:w="9360" w:type="dxa"/>
        <w:tblLayout w:type="fixed"/>
        <w:tblLook w:val="04A0" w:firstRow="1" w:lastRow="0" w:firstColumn="1" w:lastColumn="0" w:noHBand="0" w:noVBand="1"/>
      </w:tblPr>
      <w:tblGrid>
        <w:gridCol w:w="4680"/>
        <w:gridCol w:w="4680"/>
      </w:tblGrid>
      <w:tr w:rsidR="00DE647F" w14:paraId="2773408F" w14:textId="77777777" w:rsidTr="00425A1C">
        <w:tc>
          <w:tcPr>
            <w:tcW w:w="4680" w:type="dxa"/>
          </w:tcPr>
          <w:p w14:paraId="286F0154" w14:textId="77777777" w:rsidR="00DE647F" w:rsidRDefault="00DE647F" w:rsidP="00425A1C">
            <w:r w:rsidRPr="56C4290E">
              <w:rPr>
                <w:szCs w:val="18"/>
              </w:rPr>
              <w:t>Activation Function</w:t>
            </w:r>
          </w:p>
        </w:tc>
        <w:tc>
          <w:tcPr>
            <w:tcW w:w="4680" w:type="dxa"/>
          </w:tcPr>
          <w:p w14:paraId="4592AFE8" w14:textId="77777777" w:rsidR="00DE647F" w:rsidRDefault="00DE647F" w:rsidP="00425A1C">
            <w:proofErr w:type="spellStart"/>
            <w:r w:rsidRPr="56C4290E">
              <w:rPr>
                <w:szCs w:val="18"/>
              </w:rPr>
              <w:t>ReLU</w:t>
            </w:r>
            <w:proofErr w:type="spellEnd"/>
          </w:p>
        </w:tc>
      </w:tr>
      <w:tr w:rsidR="00DE647F" w14:paraId="31C2F2FA" w14:textId="77777777" w:rsidTr="00425A1C">
        <w:tc>
          <w:tcPr>
            <w:tcW w:w="4680" w:type="dxa"/>
          </w:tcPr>
          <w:p w14:paraId="0B80694C" w14:textId="77777777" w:rsidR="00DE647F" w:rsidRDefault="00DE647F" w:rsidP="00425A1C">
            <w:r w:rsidRPr="56C4290E">
              <w:rPr>
                <w:szCs w:val="18"/>
              </w:rPr>
              <w:t>Loss Function</w:t>
            </w:r>
          </w:p>
        </w:tc>
        <w:tc>
          <w:tcPr>
            <w:tcW w:w="4680" w:type="dxa"/>
          </w:tcPr>
          <w:p w14:paraId="585436B0" w14:textId="77777777" w:rsidR="00DE647F" w:rsidRDefault="00DE647F" w:rsidP="00425A1C">
            <w:r w:rsidRPr="56C4290E">
              <w:rPr>
                <w:szCs w:val="18"/>
              </w:rPr>
              <w:t>Cross Entropy Loss</w:t>
            </w:r>
          </w:p>
        </w:tc>
      </w:tr>
      <w:tr w:rsidR="00DE647F" w14:paraId="61C9A417" w14:textId="77777777" w:rsidTr="00425A1C">
        <w:tc>
          <w:tcPr>
            <w:tcW w:w="4680" w:type="dxa"/>
          </w:tcPr>
          <w:p w14:paraId="1EF03006" w14:textId="77777777" w:rsidR="00DE647F" w:rsidRDefault="00DE647F" w:rsidP="00425A1C">
            <w:r w:rsidRPr="56C4290E">
              <w:rPr>
                <w:szCs w:val="18"/>
              </w:rPr>
              <w:t>Optimizer</w:t>
            </w:r>
          </w:p>
        </w:tc>
        <w:tc>
          <w:tcPr>
            <w:tcW w:w="4680" w:type="dxa"/>
          </w:tcPr>
          <w:p w14:paraId="7F6F096D" w14:textId="77777777" w:rsidR="00DE647F" w:rsidRDefault="00DE647F" w:rsidP="00425A1C">
            <w:pPr>
              <w:rPr>
                <w:szCs w:val="18"/>
                <w:highlight w:val="yellow"/>
              </w:rPr>
            </w:pPr>
            <w:r w:rsidRPr="56C4290E">
              <w:rPr>
                <w:szCs w:val="18"/>
              </w:rPr>
              <w:t>Adam</w:t>
            </w:r>
          </w:p>
        </w:tc>
      </w:tr>
      <w:tr w:rsidR="00DE647F" w14:paraId="7A41ACA2" w14:textId="77777777" w:rsidTr="00425A1C">
        <w:tc>
          <w:tcPr>
            <w:tcW w:w="4680" w:type="dxa"/>
          </w:tcPr>
          <w:p w14:paraId="0FA8EC30" w14:textId="77777777" w:rsidR="00DE647F" w:rsidRDefault="00DE647F" w:rsidP="00425A1C">
            <w:r w:rsidRPr="56C4290E">
              <w:rPr>
                <w:szCs w:val="18"/>
              </w:rPr>
              <w:t>Training Epochs</w:t>
            </w:r>
          </w:p>
        </w:tc>
        <w:tc>
          <w:tcPr>
            <w:tcW w:w="4680" w:type="dxa"/>
          </w:tcPr>
          <w:p w14:paraId="5E799B24" w14:textId="77777777" w:rsidR="00DE647F" w:rsidRDefault="00DE647F" w:rsidP="00425A1C">
            <w:r>
              <w:rPr>
                <w:szCs w:val="18"/>
              </w:rPr>
              <w:t>80</w:t>
            </w:r>
          </w:p>
        </w:tc>
      </w:tr>
      <w:tr w:rsidR="00DE647F" w14:paraId="353E0C53" w14:textId="77777777" w:rsidTr="00425A1C">
        <w:tc>
          <w:tcPr>
            <w:tcW w:w="4680" w:type="dxa"/>
          </w:tcPr>
          <w:p w14:paraId="4488CD05" w14:textId="77777777" w:rsidR="00DE647F" w:rsidRDefault="00DE647F" w:rsidP="00425A1C">
            <w:r w:rsidRPr="56C4290E">
              <w:rPr>
                <w:szCs w:val="18"/>
              </w:rPr>
              <w:t>Batch Size</w:t>
            </w:r>
          </w:p>
        </w:tc>
        <w:tc>
          <w:tcPr>
            <w:tcW w:w="4680" w:type="dxa"/>
          </w:tcPr>
          <w:p w14:paraId="4F2E108F" w14:textId="77777777" w:rsidR="00DE647F" w:rsidRDefault="00DE647F" w:rsidP="00425A1C">
            <w:r w:rsidRPr="56C4290E">
              <w:rPr>
                <w:szCs w:val="18"/>
              </w:rPr>
              <w:t>16</w:t>
            </w:r>
          </w:p>
        </w:tc>
      </w:tr>
      <w:tr w:rsidR="00DE647F" w14:paraId="7DDB9385" w14:textId="77777777" w:rsidTr="00425A1C">
        <w:tc>
          <w:tcPr>
            <w:tcW w:w="4680" w:type="dxa"/>
          </w:tcPr>
          <w:p w14:paraId="286BA5D8" w14:textId="77777777" w:rsidR="00DE647F" w:rsidRDefault="00DE647F" w:rsidP="00425A1C">
            <w:r w:rsidRPr="56C4290E">
              <w:rPr>
                <w:szCs w:val="18"/>
              </w:rPr>
              <w:t>Learning Rate</w:t>
            </w:r>
          </w:p>
        </w:tc>
        <w:tc>
          <w:tcPr>
            <w:tcW w:w="4680" w:type="dxa"/>
          </w:tcPr>
          <w:p w14:paraId="44C61334" w14:textId="77777777" w:rsidR="00DE647F" w:rsidRDefault="00DE647F" w:rsidP="00425A1C">
            <w:r>
              <w:t>0.19727524535520638</w:t>
            </w:r>
          </w:p>
        </w:tc>
      </w:tr>
      <w:tr w:rsidR="00DE647F" w14:paraId="16C86329" w14:textId="77777777" w:rsidTr="00425A1C">
        <w:tc>
          <w:tcPr>
            <w:tcW w:w="4680" w:type="dxa"/>
          </w:tcPr>
          <w:p w14:paraId="6BB74927" w14:textId="77777777" w:rsidR="00DE647F" w:rsidRDefault="00DE647F" w:rsidP="00425A1C">
            <w:r w:rsidRPr="56C4290E">
              <w:rPr>
                <w:szCs w:val="18"/>
              </w:rPr>
              <w:t>Number of Hidden Layers</w:t>
            </w:r>
          </w:p>
        </w:tc>
        <w:tc>
          <w:tcPr>
            <w:tcW w:w="4680" w:type="dxa"/>
          </w:tcPr>
          <w:p w14:paraId="717E5679" w14:textId="77777777" w:rsidR="00DE647F" w:rsidRDefault="00DE647F" w:rsidP="00425A1C">
            <w:r>
              <w:rPr>
                <w:szCs w:val="18"/>
              </w:rPr>
              <w:t>2</w:t>
            </w:r>
          </w:p>
        </w:tc>
      </w:tr>
      <w:tr w:rsidR="00DE647F" w14:paraId="73351666" w14:textId="77777777" w:rsidTr="00425A1C">
        <w:tc>
          <w:tcPr>
            <w:tcW w:w="4680" w:type="dxa"/>
          </w:tcPr>
          <w:p w14:paraId="2090D178" w14:textId="77777777" w:rsidR="00DE647F" w:rsidRDefault="00DE647F" w:rsidP="00425A1C">
            <w:r w:rsidRPr="56C4290E">
              <w:rPr>
                <w:szCs w:val="18"/>
              </w:rPr>
              <w:t>Hidden Layers: Inputs and Outputs</w:t>
            </w:r>
          </w:p>
        </w:tc>
        <w:tc>
          <w:tcPr>
            <w:tcW w:w="4680" w:type="dxa"/>
          </w:tcPr>
          <w:p w14:paraId="6EC0BD8F" w14:textId="77777777" w:rsidR="00DE647F" w:rsidRDefault="00DE647F" w:rsidP="00425A1C">
            <w:pPr>
              <w:rPr>
                <w:szCs w:val="18"/>
              </w:rPr>
            </w:pPr>
            <w:r w:rsidRPr="56C4290E">
              <w:rPr>
                <w:szCs w:val="18"/>
              </w:rPr>
              <w:t>1: (</w:t>
            </w:r>
            <w:r>
              <w:t>2962</w:t>
            </w:r>
            <w:r w:rsidRPr="56C4290E">
              <w:rPr>
                <w:szCs w:val="18"/>
              </w:rPr>
              <w:t>) =&gt; (</w:t>
            </w:r>
            <w:r>
              <w:rPr>
                <w:szCs w:val="18"/>
              </w:rPr>
              <w:t>1481</w:t>
            </w:r>
            <w:r w:rsidRPr="56C4290E">
              <w:rPr>
                <w:szCs w:val="18"/>
              </w:rPr>
              <w:t>)</w:t>
            </w:r>
            <w:r>
              <w:rPr>
                <w:szCs w:val="18"/>
              </w:rPr>
              <w:t xml:space="preserve"> 2</w:t>
            </w:r>
            <w:r w:rsidRPr="56C4290E">
              <w:rPr>
                <w:szCs w:val="18"/>
              </w:rPr>
              <w:t>: (</w:t>
            </w:r>
            <w:r>
              <w:t>1481</w:t>
            </w:r>
            <w:r w:rsidRPr="56C4290E">
              <w:rPr>
                <w:szCs w:val="18"/>
              </w:rPr>
              <w:t>) =&gt; (</w:t>
            </w:r>
            <w:r>
              <w:rPr>
                <w:szCs w:val="18"/>
              </w:rPr>
              <w:t>740</w:t>
            </w:r>
            <w:r w:rsidRPr="56C4290E">
              <w:rPr>
                <w:szCs w:val="18"/>
              </w:rPr>
              <w:t>)</w:t>
            </w:r>
          </w:p>
        </w:tc>
      </w:tr>
      <w:tr w:rsidR="00DE647F" w14:paraId="46C04F18" w14:textId="77777777" w:rsidTr="00425A1C">
        <w:tc>
          <w:tcPr>
            <w:tcW w:w="4680" w:type="dxa"/>
          </w:tcPr>
          <w:p w14:paraId="56A94635" w14:textId="77777777" w:rsidR="00DE647F" w:rsidRDefault="00DE647F" w:rsidP="00425A1C">
            <w:r w:rsidRPr="56C4290E">
              <w:rPr>
                <w:szCs w:val="18"/>
              </w:rPr>
              <w:t>Batch Normalization</w:t>
            </w:r>
          </w:p>
        </w:tc>
        <w:tc>
          <w:tcPr>
            <w:tcW w:w="4680" w:type="dxa"/>
          </w:tcPr>
          <w:p w14:paraId="36F74289" w14:textId="77777777" w:rsidR="00DE647F" w:rsidRDefault="00DE647F" w:rsidP="00425A1C">
            <w:pPr>
              <w:rPr>
                <w:szCs w:val="18"/>
              </w:rPr>
            </w:pPr>
            <w:r w:rsidRPr="56C4290E">
              <w:rPr>
                <w:szCs w:val="18"/>
              </w:rPr>
              <w:t xml:space="preserve">Input Layer: </w:t>
            </w:r>
            <w:r>
              <w:t>2962</w:t>
            </w:r>
            <w:r w:rsidRPr="56C4290E">
              <w:rPr>
                <w:szCs w:val="18"/>
              </w:rPr>
              <w:t xml:space="preserve">, Hidden Layer 1: </w:t>
            </w:r>
            <w:r>
              <w:rPr>
                <w:szCs w:val="18"/>
              </w:rPr>
              <w:t xml:space="preserve">1481, </w:t>
            </w:r>
            <w:r w:rsidRPr="56C4290E">
              <w:rPr>
                <w:szCs w:val="18"/>
              </w:rPr>
              <w:t xml:space="preserve">Hidden Layer </w:t>
            </w:r>
            <w:r>
              <w:rPr>
                <w:szCs w:val="18"/>
              </w:rPr>
              <w:t>2</w:t>
            </w:r>
            <w:r w:rsidRPr="56C4290E">
              <w:rPr>
                <w:szCs w:val="18"/>
              </w:rPr>
              <w:t xml:space="preserve">: </w:t>
            </w:r>
            <w:r>
              <w:rPr>
                <w:szCs w:val="18"/>
              </w:rPr>
              <w:t>740</w:t>
            </w:r>
          </w:p>
        </w:tc>
      </w:tr>
      <w:tr w:rsidR="00DE647F" w14:paraId="2A4C93C9" w14:textId="77777777" w:rsidTr="00425A1C">
        <w:tc>
          <w:tcPr>
            <w:tcW w:w="4680" w:type="dxa"/>
          </w:tcPr>
          <w:p w14:paraId="5AA736F1" w14:textId="77777777" w:rsidR="00DE647F" w:rsidRDefault="00DE647F" w:rsidP="00425A1C">
            <w:r w:rsidRPr="56C4290E">
              <w:rPr>
                <w:szCs w:val="18"/>
              </w:rPr>
              <w:t>Early Stopping Patience</w:t>
            </w:r>
          </w:p>
        </w:tc>
        <w:tc>
          <w:tcPr>
            <w:tcW w:w="4680" w:type="dxa"/>
          </w:tcPr>
          <w:p w14:paraId="5BF3929E" w14:textId="77777777" w:rsidR="00DE647F" w:rsidRDefault="00DE647F" w:rsidP="00425A1C">
            <w:pPr>
              <w:rPr>
                <w:szCs w:val="18"/>
              </w:rPr>
            </w:pPr>
            <w:r w:rsidRPr="56C4290E">
              <w:rPr>
                <w:szCs w:val="18"/>
              </w:rPr>
              <w:t>-</w:t>
            </w:r>
          </w:p>
        </w:tc>
      </w:tr>
      <w:tr w:rsidR="00DE647F" w14:paraId="7C8D60AF" w14:textId="77777777" w:rsidTr="00425A1C">
        <w:tc>
          <w:tcPr>
            <w:tcW w:w="4680" w:type="dxa"/>
          </w:tcPr>
          <w:p w14:paraId="56CE5E6F" w14:textId="77777777" w:rsidR="00DE647F" w:rsidRDefault="00DE647F" w:rsidP="00425A1C">
            <w:r w:rsidRPr="56C4290E">
              <w:rPr>
                <w:szCs w:val="18"/>
              </w:rPr>
              <w:t>Drop Out Rate</w:t>
            </w:r>
          </w:p>
        </w:tc>
        <w:tc>
          <w:tcPr>
            <w:tcW w:w="4680" w:type="dxa"/>
          </w:tcPr>
          <w:p w14:paraId="4609AF0D" w14:textId="77777777" w:rsidR="00DE647F" w:rsidRDefault="00DE647F" w:rsidP="00425A1C">
            <w:pPr>
              <w:rPr>
                <w:szCs w:val="18"/>
              </w:rPr>
            </w:pPr>
            <w:r w:rsidRPr="56C4290E">
              <w:rPr>
                <w:szCs w:val="18"/>
              </w:rPr>
              <w:t>-</w:t>
            </w:r>
          </w:p>
        </w:tc>
      </w:tr>
      <w:tr w:rsidR="00DE647F" w14:paraId="6CC42C53" w14:textId="77777777" w:rsidTr="00425A1C">
        <w:tc>
          <w:tcPr>
            <w:tcW w:w="4680" w:type="dxa"/>
          </w:tcPr>
          <w:p w14:paraId="56C3070B" w14:textId="77777777" w:rsidR="00DE647F" w:rsidRDefault="00DE647F" w:rsidP="00425A1C">
            <w:pPr>
              <w:rPr>
                <w:szCs w:val="18"/>
              </w:rPr>
            </w:pPr>
            <w:r w:rsidRPr="56C4290E">
              <w:rPr>
                <w:szCs w:val="18"/>
              </w:rPr>
              <w:t>Last Epoch Information</w:t>
            </w:r>
          </w:p>
        </w:tc>
        <w:tc>
          <w:tcPr>
            <w:tcW w:w="4680" w:type="dxa"/>
          </w:tcPr>
          <w:p w14:paraId="12F21960" w14:textId="77777777" w:rsidR="00DE647F" w:rsidRPr="004B2E34" w:rsidRDefault="00DE647F" w:rsidP="00425A1C">
            <w:pPr>
              <w:rPr>
                <w:szCs w:val="18"/>
              </w:rPr>
            </w:pPr>
            <w:r w:rsidRPr="00163359">
              <w:rPr>
                <w:rFonts w:ascii="Calibri" w:eastAsia="Calibri" w:hAnsi="Calibri" w:cs="Calibri"/>
                <w:color w:val="212121"/>
                <w:sz w:val="21"/>
                <w:szCs w:val="21"/>
              </w:rPr>
              <w:t xml:space="preserve">Epoch 080: | Train Loss: 0.92283 | Val Loss: 1.61058 | Train Acc: 63.333| Val Acc: 50.000 </w:t>
            </w:r>
          </w:p>
        </w:tc>
      </w:tr>
      <w:tr w:rsidR="00DE647F" w14:paraId="55F156DD" w14:textId="77777777" w:rsidTr="00425A1C">
        <w:tc>
          <w:tcPr>
            <w:tcW w:w="4680" w:type="dxa"/>
          </w:tcPr>
          <w:p w14:paraId="3CE54BB0" w14:textId="77777777" w:rsidR="00DE647F" w:rsidRDefault="00DE647F" w:rsidP="00425A1C">
            <w:pPr>
              <w:rPr>
                <w:szCs w:val="18"/>
              </w:rPr>
            </w:pPr>
            <w:r w:rsidRPr="56C4290E">
              <w:rPr>
                <w:szCs w:val="18"/>
              </w:rPr>
              <w:t>Test Accuracy</w:t>
            </w:r>
          </w:p>
        </w:tc>
        <w:tc>
          <w:tcPr>
            <w:tcW w:w="4680" w:type="dxa"/>
          </w:tcPr>
          <w:p w14:paraId="43956931" w14:textId="77777777" w:rsidR="00DE647F" w:rsidRDefault="00DE647F" w:rsidP="00425A1C">
            <w:pPr>
              <w:spacing w:line="259" w:lineRule="auto"/>
              <w:rPr>
                <w:rFonts w:ascii="Calibri" w:eastAsia="Calibri" w:hAnsi="Calibri" w:cs="Calibri"/>
                <w:szCs w:val="18"/>
              </w:rPr>
            </w:pPr>
            <w:r>
              <w:rPr>
                <w:rFonts w:ascii="Calibri" w:eastAsia="Calibri" w:hAnsi="Calibri" w:cs="Calibri"/>
                <w:szCs w:val="18"/>
              </w:rPr>
              <w:t>44</w:t>
            </w:r>
            <w:r w:rsidRPr="56C4290E">
              <w:rPr>
                <w:rFonts w:ascii="Calibri" w:eastAsia="Calibri" w:hAnsi="Calibri" w:cs="Calibri"/>
                <w:szCs w:val="18"/>
              </w:rPr>
              <w:t>%</w:t>
            </w:r>
          </w:p>
        </w:tc>
      </w:tr>
    </w:tbl>
    <w:p w14:paraId="269E42DD" w14:textId="77777777" w:rsidR="00DE647F" w:rsidRDefault="00DE647F" w:rsidP="00DE647F"/>
    <w:p w14:paraId="2077E550" w14:textId="77777777" w:rsidR="00DE647F" w:rsidRDefault="00DE647F" w:rsidP="00DE647F">
      <w:pPr>
        <w:rPr>
          <w:rFonts w:ascii="Calibri" w:eastAsia="Calibri" w:hAnsi="Calibri" w:cs="Calibri"/>
        </w:rPr>
      </w:pPr>
      <w:r w:rsidRPr="56C4290E">
        <w:rPr>
          <w:rFonts w:ascii="Calibri" w:eastAsia="Calibri" w:hAnsi="Calibri" w:cs="Calibri"/>
        </w:rPr>
        <w:t>Output table screen shot:</w:t>
      </w:r>
    </w:p>
    <w:p w14:paraId="32A4FD6A" w14:textId="77777777" w:rsidR="00DE647F" w:rsidRDefault="00DE647F" w:rsidP="00DE647F">
      <w:r>
        <w:rPr>
          <w:noProof/>
        </w:rPr>
        <w:drawing>
          <wp:inline distT="0" distB="0" distL="0" distR="0" wp14:anchorId="499835D7" wp14:editId="6F565C02">
            <wp:extent cx="4000500" cy="1838325"/>
            <wp:effectExtent l="0" t="0" r="0" b="0"/>
            <wp:docPr id="1141445625" name="Picture 1141445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445625"/>
                    <pic:cNvPicPr/>
                  </pic:nvPicPr>
                  <pic:blipFill>
                    <a:blip r:embed="rId86">
                      <a:extLst>
                        <a:ext uri="{28A0092B-C50C-407E-A947-70E740481C1C}">
                          <a14:useLocalDpi xmlns:a14="http://schemas.microsoft.com/office/drawing/2010/main" val="0"/>
                        </a:ext>
                      </a:extLst>
                    </a:blip>
                    <a:stretch>
                      <a:fillRect/>
                    </a:stretch>
                  </pic:blipFill>
                  <pic:spPr>
                    <a:xfrm>
                      <a:off x="0" y="0"/>
                      <a:ext cx="4000500" cy="1838325"/>
                    </a:xfrm>
                    <a:prstGeom prst="rect">
                      <a:avLst/>
                    </a:prstGeom>
                  </pic:spPr>
                </pic:pic>
              </a:graphicData>
            </a:graphic>
          </wp:inline>
        </w:drawing>
      </w:r>
    </w:p>
    <w:p w14:paraId="7E9A8CB1" w14:textId="77777777" w:rsidR="00DE647F" w:rsidRDefault="00DE647F" w:rsidP="00DE647F"/>
    <w:p w14:paraId="0A14638E" w14:textId="77777777" w:rsidR="00DE647F" w:rsidRDefault="00DE647F" w:rsidP="00DE647F"/>
    <w:p w14:paraId="4B3BFECD" w14:textId="77777777" w:rsidR="00DE647F" w:rsidRDefault="00DE647F" w:rsidP="00DE647F"/>
    <w:p w14:paraId="57AACB7F" w14:textId="77777777" w:rsidR="00DE647F" w:rsidRDefault="00DE647F" w:rsidP="00DE647F"/>
    <w:p w14:paraId="4E4DBCD9" w14:textId="77777777" w:rsidR="00DE647F" w:rsidRDefault="00DE647F" w:rsidP="00DE647F"/>
    <w:p w14:paraId="1752B863" w14:textId="77777777" w:rsidR="00DE647F" w:rsidRDefault="00DE647F" w:rsidP="00DE647F"/>
    <w:p w14:paraId="5B78627D" w14:textId="77777777" w:rsidR="00DE647F" w:rsidRDefault="00DE647F" w:rsidP="00DE647F"/>
    <w:p w14:paraId="34673BEA" w14:textId="77777777" w:rsidR="00DE647F" w:rsidRDefault="00DE647F" w:rsidP="00DE647F"/>
    <w:p w14:paraId="77724610" w14:textId="77777777" w:rsidR="00DE647F" w:rsidRDefault="00DE647F" w:rsidP="00DE647F"/>
    <w:p w14:paraId="75F6CDA5" w14:textId="77777777" w:rsidR="00DE647F" w:rsidRDefault="00DE647F" w:rsidP="00DE647F"/>
    <w:p w14:paraId="183C1A45" w14:textId="77777777" w:rsidR="00DE647F" w:rsidRDefault="00DE647F" w:rsidP="00DE647F"/>
    <w:p w14:paraId="54C88F20" w14:textId="77777777" w:rsidR="00DE647F" w:rsidRDefault="00DE647F" w:rsidP="00DE647F">
      <w:r>
        <w:t>Appendix AS</w:t>
      </w:r>
    </w:p>
    <w:tbl>
      <w:tblPr>
        <w:tblStyle w:val="TableGrid"/>
        <w:tblW w:w="9360" w:type="dxa"/>
        <w:tblLayout w:type="fixed"/>
        <w:tblLook w:val="04A0" w:firstRow="1" w:lastRow="0" w:firstColumn="1" w:lastColumn="0" w:noHBand="0" w:noVBand="1"/>
      </w:tblPr>
      <w:tblGrid>
        <w:gridCol w:w="4680"/>
        <w:gridCol w:w="4680"/>
      </w:tblGrid>
      <w:tr w:rsidR="00DE647F" w14:paraId="7BE2F499" w14:textId="77777777" w:rsidTr="00425A1C">
        <w:tc>
          <w:tcPr>
            <w:tcW w:w="4680" w:type="dxa"/>
          </w:tcPr>
          <w:p w14:paraId="2D279219" w14:textId="77777777" w:rsidR="00DE647F" w:rsidRDefault="00DE647F" w:rsidP="00425A1C">
            <w:r w:rsidRPr="56C4290E">
              <w:rPr>
                <w:szCs w:val="18"/>
              </w:rPr>
              <w:t>Activation Function</w:t>
            </w:r>
          </w:p>
        </w:tc>
        <w:tc>
          <w:tcPr>
            <w:tcW w:w="4680" w:type="dxa"/>
          </w:tcPr>
          <w:p w14:paraId="621C89E5" w14:textId="77777777" w:rsidR="00DE647F" w:rsidRDefault="00DE647F" w:rsidP="00425A1C">
            <w:proofErr w:type="spellStart"/>
            <w:r w:rsidRPr="56C4290E">
              <w:rPr>
                <w:szCs w:val="18"/>
              </w:rPr>
              <w:t>ReLU</w:t>
            </w:r>
            <w:proofErr w:type="spellEnd"/>
          </w:p>
        </w:tc>
      </w:tr>
      <w:tr w:rsidR="00DE647F" w14:paraId="0CEC2800" w14:textId="77777777" w:rsidTr="00425A1C">
        <w:tc>
          <w:tcPr>
            <w:tcW w:w="4680" w:type="dxa"/>
          </w:tcPr>
          <w:p w14:paraId="4CCE8CB0" w14:textId="77777777" w:rsidR="00DE647F" w:rsidRDefault="00DE647F" w:rsidP="00425A1C">
            <w:r w:rsidRPr="56C4290E">
              <w:rPr>
                <w:szCs w:val="18"/>
              </w:rPr>
              <w:t>Loss Function</w:t>
            </w:r>
          </w:p>
        </w:tc>
        <w:tc>
          <w:tcPr>
            <w:tcW w:w="4680" w:type="dxa"/>
          </w:tcPr>
          <w:p w14:paraId="2AF82690" w14:textId="77777777" w:rsidR="00DE647F" w:rsidRDefault="00DE647F" w:rsidP="00425A1C">
            <w:r w:rsidRPr="56C4290E">
              <w:rPr>
                <w:szCs w:val="18"/>
              </w:rPr>
              <w:t>Cross Entropy Loss</w:t>
            </w:r>
          </w:p>
        </w:tc>
      </w:tr>
      <w:tr w:rsidR="00DE647F" w14:paraId="16BD99D2" w14:textId="77777777" w:rsidTr="00425A1C">
        <w:tc>
          <w:tcPr>
            <w:tcW w:w="4680" w:type="dxa"/>
          </w:tcPr>
          <w:p w14:paraId="5AC738A1" w14:textId="77777777" w:rsidR="00DE647F" w:rsidRDefault="00DE647F" w:rsidP="00425A1C">
            <w:r w:rsidRPr="56C4290E">
              <w:rPr>
                <w:szCs w:val="18"/>
              </w:rPr>
              <w:t>Optimizer</w:t>
            </w:r>
          </w:p>
        </w:tc>
        <w:tc>
          <w:tcPr>
            <w:tcW w:w="4680" w:type="dxa"/>
          </w:tcPr>
          <w:p w14:paraId="27D44DE9" w14:textId="77777777" w:rsidR="00DE647F" w:rsidRDefault="00DE647F" w:rsidP="00425A1C">
            <w:pPr>
              <w:rPr>
                <w:szCs w:val="18"/>
                <w:highlight w:val="yellow"/>
              </w:rPr>
            </w:pPr>
            <w:r>
              <w:rPr>
                <w:szCs w:val="18"/>
              </w:rPr>
              <w:t>SGD</w:t>
            </w:r>
          </w:p>
        </w:tc>
      </w:tr>
      <w:tr w:rsidR="00DE647F" w14:paraId="5F39AE82" w14:textId="77777777" w:rsidTr="00425A1C">
        <w:tc>
          <w:tcPr>
            <w:tcW w:w="4680" w:type="dxa"/>
          </w:tcPr>
          <w:p w14:paraId="02C2CD48" w14:textId="77777777" w:rsidR="00DE647F" w:rsidRDefault="00DE647F" w:rsidP="00425A1C">
            <w:r w:rsidRPr="56C4290E">
              <w:rPr>
                <w:szCs w:val="18"/>
              </w:rPr>
              <w:t>Training Epochs</w:t>
            </w:r>
          </w:p>
        </w:tc>
        <w:tc>
          <w:tcPr>
            <w:tcW w:w="4680" w:type="dxa"/>
          </w:tcPr>
          <w:p w14:paraId="0649FB48" w14:textId="77777777" w:rsidR="00DE647F" w:rsidRDefault="00DE647F" w:rsidP="00425A1C">
            <w:r>
              <w:rPr>
                <w:szCs w:val="18"/>
              </w:rPr>
              <w:t>76</w:t>
            </w:r>
          </w:p>
        </w:tc>
      </w:tr>
      <w:tr w:rsidR="00DE647F" w14:paraId="25CD1B15" w14:textId="77777777" w:rsidTr="00425A1C">
        <w:tc>
          <w:tcPr>
            <w:tcW w:w="4680" w:type="dxa"/>
          </w:tcPr>
          <w:p w14:paraId="42E88849" w14:textId="77777777" w:rsidR="00DE647F" w:rsidRDefault="00DE647F" w:rsidP="00425A1C">
            <w:r w:rsidRPr="56C4290E">
              <w:rPr>
                <w:szCs w:val="18"/>
              </w:rPr>
              <w:t>Batch Size</w:t>
            </w:r>
          </w:p>
        </w:tc>
        <w:tc>
          <w:tcPr>
            <w:tcW w:w="4680" w:type="dxa"/>
          </w:tcPr>
          <w:p w14:paraId="6DC1259E" w14:textId="77777777" w:rsidR="00DE647F" w:rsidRDefault="00DE647F" w:rsidP="00425A1C">
            <w:r>
              <w:rPr>
                <w:szCs w:val="18"/>
              </w:rPr>
              <w:t>105</w:t>
            </w:r>
          </w:p>
        </w:tc>
      </w:tr>
      <w:tr w:rsidR="00DE647F" w14:paraId="29026B14" w14:textId="77777777" w:rsidTr="00425A1C">
        <w:tc>
          <w:tcPr>
            <w:tcW w:w="4680" w:type="dxa"/>
          </w:tcPr>
          <w:p w14:paraId="4894B1B2" w14:textId="77777777" w:rsidR="00DE647F" w:rsidRDefault="00DE647F" w:rsidP="00425A1C">
            <w:r w:rsidRPr="56C4290E">
              <w:rPr>
                <w:szCs w:val="18"/>
              </w:rPr>
              <w:t>Learning Rate</w:t>
            </w:r>
          </w:p>
        </w:tc>
        <w:tc>
          <w:tcPr>
            <w:tcW w:w="4680" w:type="dxa"/>
          </w:tcPr>
          <w:p w14:paraId="0B71D4EE" w14:textId="77777777" w:rsidR="00DE647F" w:rsidRDefault="00DE647F" w:rsidP="00425A1C">
            <w:r w:rsidRPr="007E416D">
              <w:rPr>
                <w:rFonts w:ascii="Calibri" w:eastAsia="Calibri" w:hAnsi="Calibri" w:cs="Calibri"/>
                <w:color w:val="212121"/>
                <w:sz w:val="21"/>
                <w:szCs w:val="21"/>
              </w:rPr>
              <w:t>0.013920344480894973</w:t>
            </w:r>
          </w:p>
        </w:tc>
      </w:tr>
      <w:tr w:rsidR="00DE647F" w14:paraId="0AEADE07" w14:textId="77777777" w:rsidTr="00425A1C">
        <w:tc>
          <w:tcPr>
            <w:tcW w:w="4680" w:type="dxa"/>
          </w:tcPr>
          <w:p w14:paraId="5CD2B615" w14:textId="77777777" w:rsidR="00DE647F" w:rsidRDefault="00DE647F" w:rsidP="00425A1C">
            <w:r w:rsidRPr="56C4290E">
              <w:rPr>
                <w:szCs w:val="18"/>
              </w:rPr>
              <w:t>Number of Hidden Layers</w:t>
            </w:r>
          </w:p>
        </w:tc>
        <w:tc>
          <w:tcPr>
            <w:tcW w:w="4680" w:type="dxa"/>
          </w:tcPr>
          <w:p w14:paraId="1AA018FA" w14:textId="77777777" w:rsidR="00DE647F" w:rsidRDefault="00DE647F" w:rsidP="00425A1C">
            <w:r>
              <w:rPr>
                <w:szCs w:val="18"/>
              </w:rPr>
              <w:t>3</w:t>
            </w:r>
          </w:p>
        </w:tc>
      </w:tr>
      <w:tr w:rsidR="00DE647F" w14:paraId="66352B86" w14:textId="77777777" w:rsidTr="00425A1C">
        <w:tc>
          <w:tcPr>
            <w:tcW w:w="4680" w:type="dxa"/>
          </w:tcPr>
          <w:p w14:paraId="6F5476A6" w14:textId="77777777" w:rsidR="00DE647F" w:rsidRDefault="00DE647F" w:rsidP="00425A1C">
            <w:r w:rsidRPr="56C4290E">
              <w:rPr>
                <w:szCs w:val="18"/>
              </w:rPr>
              <w:t>Hidden Layers: Inputs and Outputs</w:t>
            </w:r>
          </w:p>
        </w:tc>
        <w:tc>
          <w:tcPr>
            <w:tcW w:w="4680" w:type="dxa"/>
          </w:tcPr>
          <w:p w14:paraId="1658C2C8" w14:textId="77777777" w:rsidR="00DE647F" w:rsidRDefault="00DE647F" w:rsidP="00425A1C">
            <w:pPr>
              <w:rPr>
                <w:szCs w:val="18"/>
              </w:rPr>
            </w:pPr>
            <w:r w:rsidRPr="56C4290E">
              <w:rPr>
                <w:szCs w:val="18"/>
              </w:rPr>
              <w:t>1: (</w:t>
            </w:r>
            <w:r w:rsidRPr="007E416D">
              <w:rPr>
                <w:rFonts w:ascii="Calibri" w:eastAsia="Calibri" w:hAnsi="Calibri" w:cs="Calibri"/>
                <w:color w:val="212121"/>
                <w:sz w:val="21"/>
                <w:szCs w:val="21"/>
              </w:rPr>
              <w:t>6595</w:t>
            </w:r>
            <w:r w:rsidRPr="56C4290E">
              <w:rPr>
                <w:szCs w:val="18"/>
              </w:rPr>
              <w:t>) =&gt; (</w:t>
            </w:r>
            <w:r>
              <w:rPr>
                <w:szCs w:val="18"/>
              </w:rPr>
              <w:t>3298</w:t>
            </w:r>
            <w:r w:rsidRPr="56C4290E">
              <w:rPr>
                <w:szCs w:val="18"/>
              </w:rPr>
              <w:t>)</w:t>
            </w:r>
            <w:r>
              <w:rPr>
                <w:szCs w:val="18"/>
              </w:rPr>
              <w:t xml:space="preserve"> 2</w:t>
            </w:r>
            <w:r w:rsidRPr="56C4290E">
              <w:rPr>
                <w:szCs w:val="18"/>
              </w:rPr>
              <w:t>: (</w:t>
            </w:r>
            <w:r>
              <w:t>3298</w:t>
            </w:r>
            <w:r w:rsidRPr="56C4290E">
              <w:rPr>
                <w:szCs w:val="18"/>
              </w:rPr>
              <w:t>) =&gt; (</w:t>
            </w:r>
            <w:r>
              <w:rPr>
                <w:szCs w:val="18"/>
              </w:rPr>
              <w:t>1649</w:t>
            </w:r>
            <w:r w:rsidRPr="56C4290E">
              <w:rPr>
                <w:szCs w:val="18"/>
              </w:rPr>
              <w:t>)</w:t>
            </w:r>
            <w:r>
              <w:rPr>
                <w:szCs w:val="18"/>
              </w:rPr>
              <w:t xml:space="preserve"> 3</w:t>
            </w:r>
            <w:r w:rsidRPr="56C4290E">
              <w:rPr>
                <w:szCs w:val="18"/>
              </w:rPr>
              <w:t>: (</w:t>
            </w:r>
            <w:r>
              <w:t>1649</w:t>
            </w:r>
            <w:r w:rsidRPr="56C4290E">
              <w:rPr>
                <w:szCs w:val="18"/>
              </w:rPr>
              <w:t>) =&gt; (</w:t>
            </w:r>
            <w:r>
              <w:rPr>
                <w:szCs w:val="18"/>
              </w:rPr>
              <w:t>824</w:t>
            </w:r>
            <w:r w:rsidRPr="56C4290E">
              <w:rPr>
                <w:szCs w:val="18"/>
              </w:rPr>
              <w:t>)</w:t>
            </w:r>
          </w:p>
        </w:tc>
      </w:tr>
      <w:tr w:rsidR="00DE647F" w14:paraId="4E7E18DD" w14:textId="77777777" w:rsidTr="00425A1C">
        <w:tc>
          <w:tcPr>
            <w:tcW w:w="4680" w:type="dxa"/>
          </w:tcPr>
          <w:p w14:paraId="20D3AEB7" w14:textId="77777777" w:rsidR="00DE647F" w:rsidRDefault="00DE647F" w:rsidP="00425A1C">
            <w:r w:rsidRPr="56C4290E">
              <w:rPr>
                <w:szCs w:val="18"/>
              </w:rPr>
              <w:t>Batch Normalization</w:t>
            </w:r>
          </w:p>
        </w:tc>
        <w:tc>
          <w:tcPr>
            <w:tcW w:w="4680" w:type="dxa"/>
          </w:tcPr>
          <w:p w14:paraId="73E25FB2" w14:textId="77777777" w:rsidR="00DE647F" w:rsidRDefault="00DE647F" w:rsidP="00425A1C">
            <w:pPr>
              <w:rPr>
                <w:szCs w:val="18"/>
              </w:rPr>
            </w:pPr>
            <w:r w:rsidRPr="56C4290E">
              <w:rPr>
                <w:szCs w:val="18"/>
              </w:rPr>
              <w:t xml:space="preserve">Input Layer: </w:t>
            </w:r>
            <w:r w:rsidRPr="007E416D">
              <w:rPr>
                <w:rFonts w:ascii="Calibri" w:eastAsia="Calibri" w:hAnsi="Calibri" w:cs="Calibri"/>
                <w:color w:val="212121"/>
                <w:sz w:val="21"/>
                <w:szCs w:val="21"/>
              </w:rPr>
              <w:t>6595</w:t>
            </w:r>
            <w:r w:rsidRPr="56C4290E">
              <w:rPr>
                <w:szCs w:val="18"/>
              </w:rPr>
              <w:t xml:space="preserve">, Hidden Layer 1: </w:t>
            </w:r>
            <w:r>
              <w:rPr>
                <w:szCs w:val="18"/>
              </w:rPr>
              <w:t xml:space="preserve">3298, </w:t>
            </w:r>
            <w:r w:rsidRPr="56C4290E">
              <w:rPr>
                <w:szCs w:val="18"/>
              </w:rPr>
              <w:t xml:space="preserve">Hidden Layer </w:t>
            </w:r>
            <w:r>
              <w:rPr>
                <w:szCs w:val="18"/>
              </w:rPr>
              <w:t>2</w:t>
            </w:r>
            <w:r w:rsidRPr="56C4290E">
              <w:rPr>
                <w:szCs w:val="18"/>
              </w:rPr>
              <w:t xml:space="preserve">: </w:t>
            </w:r>
            <w:r>
              <w:rPr>
                <w:szCs w:val="18"/>
              </w:rPr>
              <w:t xml:space="preserve">1649, </w:t>
            </w:r>
            <w:r w:rsidRPr="56C4290E">
              <w:rPr>
                <w:szCs w:val="18"/>
              </w:rPr>
              <w:t xml:space="preserve">Hidden Layer </w:t>
            </w:r>
            <w:r>
              <w:rPr>
                <w:szCs w:val="18"/>
              </w:rPr>
              <w:t>3</w:t>
            </w:r>
            <w:r w:rsidRPr="56C4290E">
              <w:rPr>
                <w:szCs w:val="18"/>
              </w:rPr>
              <w:t xml:space="preserve">: </w:t>
            </w:r>
            <w:r>
              <w:rPr>
                <w:szCs w:val="18"/>
              </w:rPr>
              <w:t>824</w:t>
            </w:r>
          </w:p>
        </w:tc>
      </w:tr>
      <w:tr w:rsidR="00DE647F" w14:paraId="5B7F6CAF" w14:textId="77777777" w:rsidTr="00425A1C">
        <w:tc>
          <w:tcPr>
            <w:tcW w:w="4680" w:type="dxa"/>
          </w:tcPr>
          <w:p w14:paraId="568CB106" w14:textId="77777777" w:rsidR="00DE647F" w:rsidRDefault="00DE647F" w:rsidP="00425A1C">
            <w:r w:rsidRPr="56C4290E">
              <w:rPr>
                <w:szCs w:val="18"/>
              </w:rPr>
              <w:t>Early Stopping Patience</w:t>
            </w:r>
          </w:p>
        </w:tc>
        <w:tc>
          <w:tcPr>
            <w:tcW w:w="4680" w:type="dxa"/>
          </w:tcPr>
          <w:p w14:paraId="6E700BBE" w14:textId="77777777" w:rsidR="00DE647F" w:rsidRDefault="00DE647F" w:rsidP="00425A1C">
            <w:pPr>
              <w:rPr>
                <w:szCs w:val="18"/>
              </w:rPr>
            </w:pPr>
            <w:r w:rsidRPr="56C4290E">
              <w:rPr>
                <w:szCs w:val="18"/>
              </w:rPr>
              <w:t>-</w:t>
            </w:r>
          </w:p>
        </w:tc>
      </w:tr>
      <w:tr w:rsidR="00DE647F" w14:paraId="77C40F65" w14:textId="77777777" w:rsidTr="00425A1C">
        <w:tc>
          <w:tcPr>
            <w:tcW w:w="4680" w:type="dxa"/>
          </w:tcPr>
          <w:p w14:paraId="42796EBC" w14:textId="77777777" w:rsidR="00DE647F" w:rsidRPr="56C4290E" w:rsidRDefault="00DE647F" w:rsidP="00425A1C">
            <w:pPr>
              <w:rPr>
                <w:szCs w:val="18"/>
              </w:rPr>
            </w:pPr>
            <w:r>
              <w:rPr>
                <w:szCs w:val="18"/>
              </w:rPr>
              <w:t>Weight Decay</w:t>
            </w:r>
          </w:p>
        </w:tc>
        <w:tc>
          <w:tcPr>
            <w:tcW w:w="4680" w:type="dxa"/>
          </w:tcPr>
          <w:p w14:paraId="4799F11F" w14:textId="77777777" w:rsidR="00DE647F" w:rsidRPr="56C4290E" w:rsidRDefault="00DE647F" w:rsidP="00425A1C">
            <w:pPr>
              <w:rPr>
                <w:szCs w:val="18"/>
              </w:rPr>
            </w:pPr>
            <w:r w:rsidRPr="007E416D">
              <w:rPr>
                <w:rFonts w:ascii="Calibri" w:eastAsia="Calibri" w:hAnsi="Calibri" w:cs="Calibri"/>
                <w:color w:val="212121"/>
                <w:sz w:val="21"/>
                <w:szCs w:val="21"/>
              </w:rPr>
              <w:t>0.8516583412890875</w:t>
            </w:r>
          </w:p>
        </w:tc>
      </w:tr>
      <w:tr w:rsidR="00DE647F" w14:paraId="190750C6" w14:textId="77777777" w:rsidTr="00425A1C">
        <w:tc>
          <w:tcPr>
            <w:tcW w:w="4680" w:type="dxa"/>
          </w:tcPr>
          <w:p w14:paraId="378F8D6D" w14:textId="77777777" w:rsidR="00DE647F" w:rsidRDefault="00DE647F" w:rsidP="00425A1C">
            <w:r w:rsidRPr="56C4290E">
              <w:rPr>
                <w:szCs w:val="18"/>
              </w:rPr>
              <w:t>Drop Out Rate</w:t>
            </w:r>
          </w:p>
        </w:tc>
        <w:tc>
          <w:tcPr>
            <w:tcW w:w="4680" w:type="dxa"/>
          </w:tcPr>
          <w:p w14:paraId="193172A1" w14:textId="77777777" w:rsidR="00DE647F" w:rsidRDefault="00DE647F" w:rsidP="00425A1C">
            <w:pPr>
              <w:rPr>
                <w:szCs w:val="18"/>
              </w:rPr>
            </w:pPr>
            <w:r w:rsidRPr="007E416D">
              <w:rPr>
                <w:rFonts w:ascii="Calibri" w:eastAsia="Calibri" w:hAnsi="Calibri" w:cs="Calibri"/>
                <w:color w:val="212121"/>
                <w:sz w:val="21"/>
                <w:szCs w:val="21"/>
              </w:rPr>
              <w:t>0.2934481075639418</w:t>
            </w:r>
          </w:p>
        </w:tc>
      </w:tr>
      <w:tr w:rsidR="00DE647F" w14:paraId="5E220C51" w14:textId="77777777" w:rsidTr="00425A1C">
        <w:tc>
          <w:tcPr>
            <w:tcW w:w="4680" w:type="dxa"/>
          </w:tcPr>
          <w:p w14:paraId="48B27DF1" w14:textId="77777777" w:rsidR="00DE647F" w:rsidRDefault="00DE647F" w:rsidP="00425A1C">
            <w:pPr>
              <w:rPr>
                <w:szCs w:val="18"/>
              </w:rPr>
            </w:pPr>
            <w:r w:rsidRPr="56C4290E">
              <w:rPr>
                <w:szCs w:val="18"/>
              </w:rPr>
              <w:t>Last Epoch Information</w:t>
            </w:r>
          </w:p>
        </w:tc>
        <w:tc>
          <w:tcPr>
            <w:tcW w:w="4680" w:type="dxa"/>
          </w:tcPr>
          <w:p w14:paraId="0296615E" w14:textId="77777777" w:rsidR="00DE647F" w:rsidRPr="00756A78" w:rsidRDefault="00DE647F" w:rsidP="00425A1C">
            <w:r w:rsidRPr="007E416D">
              <w:rPr>
                <w:rFonts w:ascii="Calibri" w:eastAsia="Calibri" w:hAnsi="Calibri" w:cs="Calibri"/>
                <w:color w:val="212121"/>
                <w:sz w:val="21"/>
                <w:szCs w:val="21"/>
              </w:rPr>
              <w:t>Epoch 076: | Train Loss: 1.01109 | Val Loss: 1.36337 | Train Acc: 100.000| Val Acc: 44.231</w:t>
            </w:r>
          </w:p>
        </w:tc>
      </w:tr>
      <w:tr w:rsidR="00DE647F" w14:paraId="35FEA46F" w14:textId="77777777" w:rsidTr="00425A1C">
        <w:tc>
          <w:tcPr>
            <w:tcW w:w="4680" w:type="dxa"/>
          </w:tcPr>
          <w:p w14:paraId="5B3F6FF8" w14:textId="77777777" w:rsidR="00DE647F" w:rsidRDefault="00DE647F" w:rsidP="00425A1C">
            <w:pPr>
              <w:rPr>
                <w:szCs w:val="18"/>
              </w:rPr>
            </w:pPr>
            <w:r w:rsidRPr="56C4290E">
              <w:rPr>
                <w:szCs w:val="18"/>
              </w:rPr>
              <w:t>Test Accuracy</w:t>
            </w:r>
          </w:p>
        </w:tc>
        <w:tc>
          <w:tcPr>
            <w:tcW w:w="4680" w:type="dxa"/>
          </w:tcPr>
          <w:p w14:paraId="2BB76732" w14:textId="77777777" w:rsidR="00DE647F" w:rsidRDefault="00DE647F" w:rsidP="00425A1C">
            <w:pPr>
              <w:spacing w:line="259" w:lineRule="auto"/>
              <w:rPr>
                <w:rFonts w:ascii="Calibri" w:eastAsia="Calibri" w:hAnsi="Calibri" w:cs="Calibri"/>
                <w:szCs w:val="18"/>
              </w:rPr>
            </w:pPr>
            <w:r>
              <w:rPr>
                <w:rFonts w:ascii="Calibri" w:eastAsia="Calibri" w:hAnsi="Calibri" w:cs="Calibri"/>
                <w:szCs w:val="18"/>
              </w:rPr>
              <w:t>42</w:t>
            </w:r>
            <w:r w:rsidRPr="56C4290E">
              <w:rPr>
                <w:rFonts w:ascii="Calibri" w:eastAsia="Calibri" w:hAnsi="Calibri" w:cs="Calibri"/>
                <w:szCs w:val="18"/>
              </w:rPr>
              <w:t>%</w:t>
            </w:r>
          </w:p>
        </w:tc>
      </w:tr>
    </w:tbl>
    <w:p w14:paraId="04F703CE" w14:textId="77777777" w:rsidR="00DE647F" w:rsidRDefault="00DE647F" w:rsidP="00DE647F"/>
    <w:p w14:paraId="1359A245" w14:textId="77777777" w:rsidR="00DE647F" w:rsidRDefault="00DE647F" w:rsidP="00DE647F">
      <w:pPr>
        <w:rPr>
          <w:rFonts w:ascii="Calibri" w:eastAsia="Calibri" w:hAnsi="Calibri" w:cs="Calibri"/>
        </w:rPr>
      </w:pPr>
      <w:r w:rsidRPr="56C4290E">
        <w:rPr>
          <w:rFonts w:ascii="Calibri" w:eastAsia="Calibri" w:hAnsi="Calibri" w:cs="Calibri"/>
        </w:rPr>
        <w:t>Output table screen shot:</w:t>
      </w:r>
    </w:p>
    <w:p w14:paraId="70B2FFE3" w14:textId="77777777" w:rsidR="00DE647F" w:rsidRDefault="00DE647F" w:rsidP="00DE647F">
      <w:r>
        <w:rPr>
          <w:noProof/>
        </w:rPr>
        <w:drawing>
          <wp:inline distT="0" distB="0" distL="0" distR="0" wp14:anchorId="5F14AFF0" wp14:editId="37AE63BA">
            <wp:extent cx="4067175" cy="1857375"/>
            <wp:effectExtent l="0" t="0" r="0" b="0"/>
            <wp:docPr id="1548863066" name="Picture 1548863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8863066"/>
                    <pic:cNvPicPr/>
                  </pic:nvPicPr>
                  <pic:blipFill>
                    <a:blip r:embed="rId87">
                      <a:extLst>
                        <a:ext uri="{28A0092B-C50C-407E-A947-70E740481C1C}">
                          <a14:useLocalDpi xmlns:a14="http://schemas.microsoft.com/office/drawing/2010/main" val="0"/>
                        </a:ext>
                      </a:extLst>
                    </a:blip>
                    <a:stretch>
                      <a:fillRect/>
                    </a:stretch>
                  </pic:blipFill>
                  <pic:spPr>
                    <a:xfrm>
                      <a:off x="0" y="0"/>
                      <a:ext cx="4067175" cy="1857375"/>
                    </a:xfrm>
                    <a:prstGeom prst="rect">
                      <a:avLst/>
                    </a:prstGeom>
                  </pic:spPr>
                </pic:pic>
              </a:graphicData>
            </a:graphic>
          </wp:inline>
        </w:drawing>
      </w:r>
    </w:p>
    <w:p w14:paraId="1E0FAAF7" w14:textId="77777777" w:rsidR="00DE647F" w:rsidRDefault="00DE647F" w:rsidP="00DE647F"/>
    <w:p w14:paraId="5A1E972D" w14:textId="77777777" w:rsidR="00DE647F" w:rsidRDefault="00DE647F" w:rsidP="00DE647F"/>
    <w:p w14:paraId="629A8432" w14:textId="77777777" w:rsidR="00DE647F" w:rsidRDefault="00DE647F" w:rsidP="00DE647F"/>
    <w:p w14:paraId="5CCE4CC0" w14:textId="77777777" w:rsidR="00DE647F" w:rsidRDefault="00DE647F" w:rsidP="00DE647F"/>
    <w:p w14:paraId="716352BD" w14:textId="77777777" w:rsidR="00DE647F" w:rsidRDefault="00DE647F" w:rsidP="00DE647F"/>
    <w:p w14:paraId="0A6A1992" w14:textId="77777777" w:rsidR="00DE647F" w:rsidRDefault="00DE647F" w:rsidP="00DE647F"/>
    <w:p w14:paraId="2363A1B9" w14:textId="77777777" w:rsidR="00DE647F" w:rsidRDefault="00DE647F" w:rsidP="00DE647F"/>
    <w:p w14:paraId="40400C13" w14:textId="77777777" w:rsidR="00DE647F" w:rsidRDefault="00DE647F" w:rsidP="00DE647F"/>
    <w:p w14:paraId="741C14E2" w14:textId="77777777" w:rsidR="00DE647F" w:rsidRDefault="00DE647F" w:rsidP="00DE647F"/>
    <w:p w14:paraId="745A1616" w14:textId="77777777" w:rsidR="00DE647F" w:rsidRDefault="00DE647F" w:rsidP="00DE647F">
      <w:r>
        <w:t>Appendix AT</w:t>
      </w:r>
    </w:p>
    <w:tbl>
      <w:tblPr>
        <w:tblStyle w:val="TableGrid"/>
        <w:tblW w:w="9360" w:type="dxa"/>
        <w:tblLayout w:type="fixed"/>
        <w:tblLook w:val="04A0" w:firstRow="1" w:lastRow="0" w:firstColumn="1" w:lastColumn="0" w:noHBand="0" w:noVBand="1"/>
      </w:tblPr>
      <w:tblGrid>
        <w:gridCol w:w="4680"/>
        <w:gridCol w:w="4680"/>
      </w:tblGrid>
      <w:tr w:rsidR="00DE647F" w14:paraId="5B72A5F1" w14:textId="77777777" w:rsidTr="00425A1C">
        <w:tc>
          <w:tcPr>
            <w:tcW w:w="4680" w:type="dxa"/>
          </w:tcPr>
          <w:p w14:paraId="3F0E5117" w14:textId="77777777" w:rsidR="00DE647F" w:rsidRDefault="00DE647F" w:rsidP="00425A1C">
            <w:r w:rsidRPr="56C4290E">
              <w:rPr>
                <w:szCs w:val="18"/>
              </w:rPr>
              <w:lastRenderedPageBreak/>
              <w:t>Activation Function</w:t>
            </w:r>
          </w:p>
        </w:tc>
        <w:tc>
          <w:tcPr>
            <w:tcW w:w="4680" w:type="dxa"/>
          </w:tcPr>
          <w:p w14:paraId="2349A604" w14:textId="77777777" w:rsidR="00DE647F" w:rsidRDefault="00DE647F" w:rsidP="00425A1C">
            <w:proofErr w:type="spellStart"/>
            <w:r w:rsidRPr="56C4290E">
              <w:rPr>
                <w:szCs w:val="18"/>
              </w:rPr>
              <w:t>ReLU</w:t>
            </w:r>
            <w:proofErr w:type="spellEnd"/>
          </w:p>
        </w:tc>
      </w:tr>
      <w:tr w:rsidR="00DE647F" w14:paraId="6770400E" w14:textId="77777777" w:rsidTr="00425A1C">
        <w:tc>
          <w:tcPr>
            <w:tcW w:w="4680" w:type="dxa"/>
          </w:tcPr>
          <w:p w14:paraId="5854FB1F" w14:textId="77777777" w:rsidR="00DE647F" w:rsidRDefault="00DE647F" w:rsidP="00425A1C">
            <w:r w:rsidRPr="56C4290E">
              <w:rPr>
                <w:szCs w:val="18"/>
              </w:rPr>
              <w:t>Loss Function</w:t>
            </w:r>
          </w:p>
        </w:tc>
        <w:tc>
          <w:tcPr>
            <w:tcW w:w="4680" w:type="dxa"/>
          </w:tcPr>
          <w:p w14:paraId="4F32B5AB" w14:textId="77777777" w:rsidR="00DE647F" w:rsidRDefault="00DE647F" w:rsidP="00425A1C">
            <w:r w:rsidRPr="56C4290E">
              <w:rPr>
                <w:szCs w:val="18"/>
              </w:rPr>
              <w:t>Cross Entropy Loss</w:t>
            </w:r>
          </w:p>
        </w:tc>
      </w:tr>
      <w:tr w:rsidR="00DE647F" w14:paraId="0A75E032" w14:textId="77777777" w:rsidTr="00425A1C">
        <w:tc>
          <w:tcPr>
            <w:tcW w:w="4680" w:type="dxa"/>
          </w:tcPr>
          <w:p w14:paraId="5856383E" w14:textId="77777777" w:rsidR="00DE647F" w:rsidRDefault="00DE647F" w:rsidP="00425A1C">
            <w:r w:rsidRPr="56C4290E">
              <w:rPr>
                <w:szCs w:val="18"/>
              </w:rPr>
              <w:t>Optimizer</w:t>
            </w:r>
          </w:p>
        </w:tc>
        <w:tc>
          <w:tcPr>
            <w:tcW w:w="4680" w:type="dxa"/>
          </w:tcPr>
          <w:p w14:paraId="7EB89695" w14:textId="77777777" w:rsidR="00DE647F" w:rsidRDefault="00DE647F" w:rsidP="00425A1C">
            <w:pPr>
              <w:rPr>
                <w:szCs w:val="18"/>
                <w:highlight w:val="yellow"/>
              </w:rPr>
            </w:pPr>
            <w:r w:rsidRPr="56C4290E">
              <w:rPr>
                <w:szCs w:val="18"/>
              </w:rPr>
              <w:t>Adam</w:t>
            </w:r>
          </w:p>
        </w:tc>
      </w:tr>
      <w:tr w:rsidR="00DE647F" w14:paraId="5101B4C5" w14:textId="77777777" w:rsidTr="00425A1C">
        <w:tc>
          <w:tcPr>
            <w:tcW w:w="4680" w:type="dxa"/>
          </w:tcPr>
          <w:p w14:paraId="6726A0A0" w14:textId="77777777" w:rsidR="00DE647F" w:rsidRDefault="00DE647F" w:rsidP="00425A1C">
            <w:r w:rsidRPr="56C4290E">
              <w:rPr>
                <w:szCs w:val="18"/>
              </w:rPr>
              <w:t>Training Epochs</w:t>
            </w:r>
          </w:p>
        </w:tc>
        <w:tc>
          <w:tcPr>
            <w:tcW w:w="4680" w:type="dxa"/>
          </w:tcPr>
          <w:p w14:paraId="4FECF862" w14:textId="77777777" w:rsidR="00DE647F" w:rsidRDefault="00DE647F" w:rsidP="00425A1C">
            <w:r>
              <w:rPr>
                <w:szCs w:val="18"/>
              </w:rPr>
              <w:t>260</w:t>
            </w:r>
          </w:p>
        </w:tc>
      </w:tr>
      <w:tr w:rsidR="00DE647F" w14:paraId="60617F1F" w14:textId="77777777" w:rsidTr="00425A1C">
        <w:tc>
          <w:tcPr>
            <w:tcW w:w="4680" w:type="dxa"/>
          </w:tcPr>
          <w:p w14:paraId="4980DC5B" w14:textId="77777777" w:rsidR="00DE647F" w:rsidRDefault="00DE647F" w:rsidP="00425A1C">
            <w:r w:rsidRPr="56C4290E">
              <w:rPr>
                <w:szCs w:val="18"/>
              </w:rPr>
              <w:t>Batch Size</w:t>
            </w:r>
          </w:p>
        </w:tc>
        <w:tc>
          <w:tcPr>
            <w:tcW w:w="4680" w:type="dxa"/>
          </w:tcPr>
          <w:p w14:paraId="6F927363" w14:textId="77777777" w:rsidR="00DE647F" w:rsidRDefault="00DE647F" w:rsidP="00425A1C">
            <w:r>
              <w:rPr>
                <w:szCs w:val="18"/>
              </w:rPr>
              <w:t>125</w:t>
            </w:r>
          </w:p>
        </w:tc>
      </w:tr>
      <w:tr w:rsidR="00DE647F" w14:paraId="3B5317EA" w14:textId="77777777" w:rsidTr="00425A1C">
        <w:tc>
          <w:tcPr>
            <w:tcW w:w="4680" w:type="dxa"/>
          </w:tcPr>
          <w:p w14:paraId="1756A04E" w14:textId="77777777" w:rsidR="00DE647F" w:rsidRDefault="00DE647F" w:rsidP="00425A1C">
            <w:r w:rsidRPr="56C4290E">
              <w:rPr>
                <w:szCs w:val="18"/>
              </w:rPr>
              <w:t>Learning Rate</w:t>
            </w:r>
          </w:p>
        </w:tc>
        <w:tc>
          <w:tcPr>
            <w:tcW w:w="4680" w:type="dxa"/>
          </w:tcPr>
          <w:p w14:paraId="71509438" w14:textId="77777777" w:rsidR="00DE647F" w:rsidRDefault="00DE647F" w:rsidP="00425A1C">
            <w:r w:rsidRPr="007E416D">
              <w:rPr>
                <w:rFonts w:ascii="Calibri" w:eastAsia="Calibri" w:hAnsi="Calibri" w:cs="Calibri"/>
                <w:color w:val="212121"/>
                <w:sz w:val="21"/>
                <w:szCs w:val="21"/>
              </w:rPr>
              <w:t>0.00015054303711951883</w:t>
            </w:r>
          </w:p>
        </w:tc>
      </w:tr>
      <w:tr w:rsidR="00DE647F" w14:paraId="03F74337" w14:textId="77777777" w:rsidTr="00425A1C">
        <w:tc>
          <w:tcPr>
            <w:tcW w:w="4680" w:type="dxa"/>
          </w:tcPr>
          <w:p w14:paraId="7DC93150" w14:textId="77777777" w:rsidR="00DE647F" w:rsidRDefault="00DE647F" w:rsidP="00425A1C">
            <w:r w:rsidRPr="56C4290E">
              <w:rPr>
                <w:szCs w:val="18"/>
              </w:rPr>
              <w:t>Number of Hidden Layers</w:t>
            </w:r>
          </w:p>
        </w:tc>
        <w:tc>
          <w:tcPr>
            <w:tcW w:w="4680" w:type="dxa"/>
          </w:tcPr>
          <w:p w14:paraId="2A75CAF1" w14:textId="77777777" w:rsidR="00DE647F" w:rsidRDefault="00DE647F" w:rsidP="00425A1C">
            <w:r>
              <w:rPr>
                <w:szCs w:val="18"/>
              </w:rPr>
              <w:t>3</w:t>
            </w:r>
          </w:p>
        </w:tc>
      </w:tr>
      <w:tr w:rsidR="00DE647F" w14:paraId="35075E89" w14:textId="77777777" w:rsidTr="00425A1C">
        <w:tc>
          <w:tcPr>
            <w:tcW w:w="4680" w:type="dxa"/>
          </w:tcPr>
          <w:p w14:paraId="3FDA4948" w14:textId="77777777" w:rsidR="00DE647F" w:rsidRDefault="00DE647F" w:rsidP="00425A1C">
            <w:r w:rsidRPr="56C4290E">
              <w:rPr>
                <w:szCs w:val="18"/>
              </w:rPr>
              <w:t>Hidden Layers: Inputs and Outputs</w:t>
            </w:r>
          </w:p>
        </w:tc>
        <w:tc>
          <w:tcPr>
            <w:tcW w:w="4680" w:type="dxa"/>
          </w:tcPr>
          <w:p w14:paraId="343A20C1" w14:textId="77777777" w:rsidR="00DE647F" w:rsidRDefault="00DE647F" w:rsidP="00425A1C">
            <w:pPr>
              <w:rPr>
                <w:szCs w:val="18"/>
              </w:rPr>
            </w:pPr>
            <w:r w:rsidRPr="56C4290E">
              <w:rPr>
                <w:szCs w:val="18"/>
              </w:rPr>
              <w:t>1: (</w:t>
            </w:r>
            <w:r w:rsidRPr="007E416D">
              <w:rPr>
                <w:rFonts w:ascii="Calibri" w:eastAsia="Calibri" w:hAnsi="Calibri" w:cs="Calibri"/>
                <w:color w:val="212121"/>
                <w:sz w:val="21"/>
                <w:szCs w:val="21"/>
              </w:rPr>
              <w:t>4749</w:t>
            </w:r>
            <w:r w:rsidRPr="56C4290E">
              <w:rPr>
                <w:szCs w:val="18"/>
              </w:rPr>
              <w:t>) =&gt; (</w:t>
            </w:r>
            <w:r>
              <w:rPr>
                <w:szCs w:val="18"/>
              </w:rPr>
              <w:t>3298</w:t>
            </w:r>
            <w:r w:rsidRPr="56C4290E">
              <w:rPr>
                <w:szCs w:val="18"/>
              </w:rPr>
              <w:t>)</w:t>
            </w:r>
            <w:r>
              <w:rPr>
                <w:szCs w:val="18"/>
              </w:rPr>
              <w:t xml:space="preserve"> 2</w:t>
            </w:r>
            <w:r w:rsidRPr="56C4290E">
              <w:rPr>
                <w:szCs w:val="18"/>
              </w:rPr>
              <w:t>: (</w:t>
            </w:r>
            <w:r>
              <w:t>3298</w:t>
            </w:r>
            <w:r w:rsidRPr="56C4290E">
              <w:rPr>
                <w:szCs w:val="18"/>
              </w:rPr>
              <w:t>) =&gt; (</w:t>
            </w:r>
            <w:r>
              <w:rPr>
                <w:szCs w:val="18"/>
              </w:rPr>
              <w:t>1649</w:t>
            </w:r>
            <w:r w:rsidRPr="56C4290E">
              <w:rPr>
                <w:szCs w:val="18"/>
              </w:rPr>
              <w:t>)</w:t>
            </w:r>
            <w:r>
              <w:rPr>
                <w:szCs w:val="18"/>
              </w:rPr>
              <w:t xml:space="preserve"> 3</w:t>
            </w:r>
            <w:r w:rsidRPr="56C4290E">
              <w:rPr>
                <w:szCs w:val="18"/>
              </w:rPr>
              <w:t>: (</w:t>
            </w:r>
            <w:r>
              <w:t>1649</w:t>
            </w:r>
            <w:r w:rsidRPr="56C4290E">
              <w:rPr>
                <w:szCs w:val="18"/>
              </w:rPr>
              <w:t>) =&gt; (</w:t>
            </w:r>
            <w:r>
              <w:rPr>
                <w:szCs w:val="18"/>
              </w:rPr>
              <w:t>824</w:t>
            </w:r>
            <w:r w:rsidRPr="56C4290E">
              <w:rPr>
                <w:szCs w:val="18"/>
              </w:rPr>
              <w:t>)</w:t>
            </w:r>
          </w:p>
        </w:tc>
      </w:tr>
      <w:tr w:rsidR="00DE647F" w14:paraId="5891D571" w14:textId="77777777" w:rsidTr="00425A1C">
        <w:tc>
          <w:tcPr>
            <w:tcW w:w="4680" w:type="dxa"/>
          </w:tcPr>
          <w:p w14:paraId="76C2801D" w14:textId="77777777" w:rsidR="00DE647F" w:rsidRDefault="00DE647F" w:rsidP="00425A1C">
            <w:r w:rsidRPr="56C4290E">
              <w:rPr>
                <w:szCs w:val="18"/>
              </w:rPr>
              <w:t>Batch Normalization</w:t>
            </w:r>
          </w:p>
        </w:tc>
        <w:tc>
          <w:tcPr>
            <w:tcW w:w="4680" w:type="dxa"/>
          </w:tcPr>
          <w:p w14:paraId="1EB9CA47" w14:textId="77777777" w:rsidR="00DE647F" w:rsidRDefault="00DE647F" w:rsidP="00425A1C">
            <w:pPr>
              <w:rPr>
                <w:szCs w:val="18"/>
              </w:rPr>
            </w:pPr>
            <w:r w:rsidRPr="56C4290E">
              <w:rPr>
                <w:szCs w:val="18"/>
              </w:rPr>
              <w:t xml:space="preserve">Input Layer: </w:t>
            </w:r>
            <w:r w:rsidRPr="007E416D">
              <w:rPr>
                <w:rFonts w:ascii="Calibri" w:eastAsia="Calibri" w:hAnsi="Calibri" w:cs="Calibri"/>
                <w:color w:val="212121"/>
                <w:sz w:val="21"/>
                <w:szCs w:val="21"/>
              </w:rPr>
              <w:t>4749</w:t>
            </w:r>
            <w:r w:rsidRPr="56C4290E">
              <w:rPr>
                <w:szCs w:val="18"/>
              </w:rPr>
              <w:t xml:space="preserve">, Hidden Layer 1: </w:t>
            </w:r>
            <w:r>
              <w:rPr>
                <w:szCs w:val="18"/>
              </w:rPr>
              <w:t xml:space="preserve">3298, </w:t>
            </w:r>
            <w:r w:rsidRPr="56C4290E">
              <w:rPr>
                <w:szCs w:val="18"/>
              </w:rPr>
              <w:t xml:space="preserve">Hidden Layer </w:t>
            </w:r>
            <w:r>
              <w:rPr>
                <w:szCs w:val="18"/>
              </w:rPr>
              <w:t>2</w:t>
            </w:r>
            <w:r w:rsidRPr="56C4290E">
              <w:rPr>
                <w:szCs w:val="18"/>
              </w:rPr>
              <w:t xml:space="preserve">: </w:t>
            </w:r>
            <w:r>
              <w:rPr>
                <w:szCs w:val="18"/>
              </w:rPr>
              <w:t xml:space="preserve">1649, </w:t>
            </w:r>
            <w:r w:rsidRPr="56C4290E">
              <w:rPr>
                <w:szCs w:val="18"/>
              </w:rPr>
              <w:t xml:space="preserve">Hidden Layer </w:t>
            </w:r>
            <w:r>
              <w:rPr>
                <w:szCs w:val="18"/>
              </w:rPr>
              <w:t>3</w:t>
            </w:r>
            <w:r w:rsidRPr="56C4290E">
              <w:rPr>
                <w:szCs w:val="18"/>
              </w:rPr>
              <w:t xml:space="preserve">: </w:t>
            </w:r>
            <w:r>
              <w:rPr>
                <w:szCs w:val="18"/>
              </w:rPr>
              <w:t>824</w:t>
            </w:r>
          </w:p>
        </w:tc>
      </w:tr>
      <w:tr w:rsidR="00DE647F" w14:paraId="31B88E44" w14:textId="77777777" w:rsidTr="00425A1C">
        <w:tc>
          <w:tcPr>
            <w:tcW w:w="4680" w:type="dxa"/>
          </w:tcPr>
          <w:p w14:paraId="6DB62D1C" w14:textId="77777777" w:rsidR="00DE647F" w:rsidRDefault="00DE647F" w:rsidP="00425A1C">
            <w:r w:rsidRPr="56C4290E">
              <w:rPr>
                <w:szCs w:val="18"/>
              </w:rPr>
              <w:t>Early Stopping Patience</w:t>
            </w:r>
          </w:p>
        </w:tc>
        <w:tc>
          <w:tcPr>
            <w:tcW w:w="4680" w:type="dxa"/>
          </w:tcPr>
          <w:p w14:paraId="00ED7BF1" w14:textId="77777777" w:rsidR="00DE647F" w:rsidRDefault="00DE647F" w:rsidP="00425A1C">
            <w:pPr>
              <w:rPr>
                <w:szCs w:val="18"/>
              </w:rPr>
            </w:pPr>
            <w:r w:rsidRPr="56C4290E">
              <w:rPr>
                <w:szCs w:val="18"/>
              </w:rPr>
              <w:t>-</w:t>
            </w:r>
          </w:p>
        </w:tc>
      </w:tr>
      <w:tr w:rsidR="00DE647F" w14:paraId="40EEF669" w14:textId="77777777" w:rsidTr="00425A1C">
        <w:tc>
          <w:tcPr>
            <w:tcW w:w="4680" w:type="dxa"/>
          </w:tcPr>
          <w:p w14:paraId="103685A6" w14:textId="77777777" w:rsidR="00DE647F" w:rsidRPr="56C4290E" w:rsidRDefault="00DE647F" w:rsidP="00425A1C">
            <w:pPr>
              <w:rPr>
                <w:szCs w:val="18"/>
              </w:rPr>
            </w:pPr>
            <w:r>
              <w:rPr>
                <w:szCs w:val="18"/>
              </w:rPr>
              <w:t>Weight Decay</w:t>
            </w:r>
          </w:p>
        </w:tc>
        <w:tc>
          <w:tcPr>
            <w:tcW w:w="4680" w:type="dxa"/>
          </w:tcPr>
          <w:p w14:paraId="16B1E01A" w14:textId="77777777" w:rsidR="00DE647F" w:rsidRPr="56C4290E" w:rsidRDefault="00DE647F" w:rsidP="00425A1C">
            <w:pPr>
              <w:rPr>
                <w:szCs w:val="18"/>
              </w:rPr>
            </w:pPr>
            <w:r w:rsidRPr="007E416D">
              <w:rPr>
                <w:rFonts w:ascii="Calibri" w:eastAsia="Calibri" w:hAnsi="Calibri" w:cs="Calibri"/>
                <w:color w:val="212121"/>
                <w:sz w:val="21"/>
                <w:szCs w:val="21"/>
              </w:rPr>
              <w:t>0.35890558069944384</w:t>
            </w:r>
          </w:p>
        </w:tc>
      </w:tr>
      <w:tr w:rsidR="00DE647F" w14:paraId="5959695A" w14:textId="77777777" w:rsidTr="00425A1C">
        <w:tc>
          <w:tcPr>
            <w:tcW w:w="4680" w:type="dxa"/>
          </w:tcPr>
          <w:p w14:paraId="2A6FFBBE" w14:textId="77777777" w:rsidR="00DE647F" w:rsidRDefault="00DE647F" w:rsidP="00425A1C">
            <w:r w:rsidRPr="56C4290E">
              <w:rPr>
                <w:szCs w:val="18"/>
              </w:rPr>
              <w:t>Drop Out Rate</w:t>
            </w:r>
          </w:p>
        </w:tc>
        <w:tc>
          <w:tcPr>
            <w:tcW w:w="4680" w:type="dxa"/>
          </w:tcPr>
          <w:p w14:paraId="25195EDF" w14:textId="77777777" w:rsidR="00DE647F" w:rsidRDefault="00DE647F" w:rsidP="00425A1C">
            <w:pPr>
              <w:rPr>
                <w:szCs w:val="18"/>
              </w:rPr>
            </w:pPr>
            <w:r w:rsidRPr="007E416D">
              <w:rPr>
                <w:rFonts w:ascii="Calibri" w:eastAsia="Calibri" w:hAnsi="Calibri" w:cs="Calibri"/>
                <w:color w:val="212121"/>
                <w:sz w:val="21"/>
                <w:szCs w:val="21"/>
              </w:rPr>
              <w:t>0.036093945652246474</w:t>
            </w:r>
          </w:p>
        </w:tc>
      </w:tr>
      <w:tr w:rsidR="00DE647F" w14:paraId="781E5DCD" w14:textId="77777777" w:rsidTr="00425A1C">
        <w:tc>
          <w:tcPr>
            <w:tcW w:w="4680" w:type="dxa"/>
          </w:tcPr>
          <w:p w14:paraId="562B8174" w14:textId="77777777" w:rsidR="00DE647F" w:rsidRDefault="00DE647F" w:rsidP="00425A1C">
            <w:pPr>
              <w:rPr>
                <w:szCs w:val="18"/>
              </w:rPr>
            </w:pPr>
            <w:r w:rsidRPr="56C4290E">
              <w:rPr>
                <w:szCs w:val="18"/>
              </w:rPr>
              <w:t>Last Epoch Information</w:t>
            </w:r>
          </w:p>
        </w:tc>
        <w:tc>
          <w:tcPr>
            <w:tcW w:w="4680" w:type="dxa"/>
          </w:tcPr>
          <w:p w14:paraId="5E121E39" w14:textId="77777777" w:rsidR="00DE647F" w:rsidRPr="00756A78" w:rsidRDefault="00DE647F" w:rsidP="00425A1C">
            <w:r w:rsidRPr="007E416D">
              <w:rPr>
                <w:rFonts w:ascii="Calibri" w:eastAsia="Calibri" w:hAnsi="Calibri" w:cs="Calibri"/>
                <w:color w:val="212121"/>
                <w:sz w:val="21"/>
                <w:szCs w:val="21"/>
              </w:rPr>
              <w:t>Epoch 260: | Train Loss: 0.12290 | Val Loss: 1.51080 | Train Acc: 100.000| Val Acc: 36.538</w:t>
            </w:r>
          </w:p>
        </w:tc>
      </w:tr>
      <w:tr w:rsidR="00DE647F" w14:paraId="2A057451" w14:textId="77777777" w:rsidTr="00425A1C">
        <w:tc>
          <w:tcPr>
            <w:tcW w:w="4680" w:type="dxa"/>
          </w:tcPr>
          <w:p w14:paraId="40016D4B" w14:textId="77777777" w:rsidR="00DE647F" w:rsidRDefault="00DE647F" w:rsidP="00425A1C">
            <w:pPr>
              <w:rPr>
                <w:szCs w:val="18"/>
              </w:rPr>
            </w:pPr>
            <w:r w:rsidRPr="56C4290E">
              <w:rPr>
                <w:szCs w:val="18"/>
              </w:rPr>
              <w:t>Test Accuracy</w:t>
            </w:r>
          </w:p>
        </w:tc>
        <w:tc>
          <w:tcPr>
            <w:tcW w:w="4680" w:type="dxa"/>
          </w:tcPr>
          <w:p w14:paraId="11CABEC6" w14:textId="77777777" w:rsidR="00DE647F" w:rsidRDefault="00DE647F" w:rsidP="00425A1C">
            <w:pPr>
              <w:spacing w:line="259" w:lineRule="auto"/>
              <w:rPr>
                <w:rFonts w:ascii="Calibri" w:eastAsia="Calibri" w:hAnsi="Calibri" w:cs="Calibri"/>
                <w:szCs w:val="18"/>
              </w:rPr>
            </w:pPr>
            <w:r>
              <w:rPr>
                <w:rFonts w:ascii="Calibri" w:eastAsia="Calibri" w:hAnsi="Calibri" w:cs="Calibri"/>
                <w:szCs w:val="18"/>
              </w:rPr>
              <w:t>48</w:t>
            </w:r>
            <w:r w:rsidRPr="56C4290E">
              <w:rPr>
                <w:rFonts w:ascii="Calibri" w:eastAsia="Calibri" w:hAnsi="Calibri" w:cs="Calibri"/>
                <w:szCs w:val="18"/>
              </w:rPr>
              <w:t>%</w:t>
            </w:r>
          </w:p>
        </w:tc>
      </w:tr>
    </w:tbl>
    <w:p w14:paraId="2E4C1EB8" w14:textId="77777777" w:rsidR="00DE647F" w:rsidRDefault="00DE647F" w:rsidP="00DE647F"/>
    <w:p w14:paraId="394343C6" w14:textId="77777777" w:rsidR="00DE647F" w:rsidRDefault="00DE647F" w:rsidP="00DE647F">
      <w:pPr>
        <w:rPr>
          <w:rFonts w:ascii="Calibri" w:eastAsia="Calibri" w:hAnsi="Calibri" w:cs="Calibri"/>
        </w:rPr>
      </w:pPr>
      <w:r w:rsidRPr="56C4290E">
        <w:rPr>
          <w:rFonts w:ascii="Calibri" w:eastAsia="Calibri" w:hAnsi="Calibri" w:cs="Calibri"/>
        </w:rPr>
        <w:t>Output table screen shot:</w:t>
      </w:r>
    </w:p>
    <w:p w14:paraId="648BCEFB" w14:textId="77777777" w:rsidR="00DE647F" w:rsidRDefault="00DE647F" w:rsidP="00DE647F">
      <w:r>
        <w:rPr>
          <w:noProof/>
        </w:rPr>
        <w:drawing>
          <wp:inline distT="0" distB="0" distL="0" distR="0" wp14:anchorId="3834B2BC" wp14:editId="58B999CE">
            <wp:extent cx="4171950" cy="1828800"/>
            <wp:effectExtent l="0" t="0" r="0" b="0"/>
            <wp:docPr id="2023632109" name="Picture 202363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3632109"/>
                    <pic:cNvPicPr/>
                  </pic:nvPicPr>
                  <pic:blipFill>
                    <a:blip r:embed="rId88">
                      <a:extLst>
                        <a:ext uri="{28A0092B-C50C-407E-A947-70E740481C1C}">
                          <a14:useLocalDpi xmlns:a14="http://schemas.microsoft.com/office/drawing/2010/main" val="0"/>
                        </a:ext>
                      </a:extLst>
                    </a:blip>
                    <a:stretch>
                      <a:fillRect/>
                    </a:stretch>
                  </pic:blipFill>
                  <pic:spPr>
                    <a:xfrm>
                      <a:off x="0" y="0"/>
                      <a:ext cx="4171950" cy="1828800"/>
                    </a:xfrm>
                    <a:prstGeom prst="rect">
                      <a:avLst/>
                    </a:prstGeom>
                  </pic:spPr>
                </pic:pic>
              </a:graphicData>
            </a:graphic>
          </wp:inline>
        </w:drawing>
      </w:r>
    </w:p>
    <w:p w14:paraId="62905B08" w14:textId="77777777" w:rsidR="00DE647F" w:rsidRDefault="00DE647F" w:rsidP="00DE647F"/>
    <w:p w14:paraId="570138AB" w14:textId="77777777" w:rsidR="00DE647F" w:rsidRDefault="00DE647F" w:rsidP="00DE647F"/>
    <w:p w14:paraId="64E7CE23" w14:textId="77777777" w:rsidR="00DE647F" w:rsidRDefault="00DE647F" w:rsidP="00DE647F"/>
    <w:p w14:paraId="2BDC02A3" w14:textId="77777777" w:rsidR="00DE647F" w:rsidRDefault="00DE647F" w:rsidP="00DE647F"/>
    <w:p w14:paraId="325DEC99" w14:textId="77777777" w:rsidR="00DE647F" w:rsidRDefault="00DE647F" w:rsidP="00DE647F"/>
    <w:p w14:paraId="584A8B10" w14:textId="77777777" w:rsidR="00DE647F" w:rsidRDefault="00DE647F" w:rsidP="00DE647F"/>
    <w:p w14:paraId="3EC5CAB7" w14:textId="77777777" w:rsidR="00DE647F" w:rsidRDefault="00DE647F" w:rsidP="00DE647F"/>
    <w:p w14:paraId="44FEA985" w14:textId="77777777" w:rsidR="00DE647F" w:rsidRDefault="00DE647F" w:rsidP="00DE647F"/>
    <w:p w14:paraId="78BA2163" w14:textId="77777777" w:rsidR="00DE647F" w:rsidRDefault="00DE647F" w:rsidP="00DE647F"/>
    <w:p w14:paraId="179FDD83" w14:textId="77777777" w:rsidR="00DE647F" w:rsidRDefault="00DE647F" w:rsidP="00DE647F">
      <w:r>
        <w:t>Appendix AU</w:t>
      </w:r>
    </w:p>
    <w:tbl>
      <w:tblPr>
        <w:tblStyle w:val="TableGrid"/>
        <w:tblW w:w="9360" w:type="dxa"/>
        <w:tblLayout w:type="fixed"/>
        <w:tblLook w:val="04A0" w:firstRow="1" w:lastRow="0" w:firstColumn="1" w:lastColumn="0" w:noHBand="0" w:noVBand="1"/>
      </w:tblPr>
      <w:tblGrid>
        <w:gridCol w:w="4680"/>
        <w:gridCol w:w="4680"/>
      </w:tblGrid>
      <w:tr w:rsidR="00DE647F" w14:paraId="6F20994F" w14:textId="77777777" w:rsidTr="00425A1C">
        <w:tc>
          <w:tcPr>
            <w:tcW w:w="4680" w:type="dxa"/>
          </w:tcPr>
          <w:p w14:paraId="6B019885" w14:textId="77777777" w:rsidR="00DE647F" w:rsidRDefault="00DE647F" w:rsidP="00425A1C">
            <w:r w:rsidRPr="56C4290E">
              <w:rPr>
                <w:szCs w:val="18"/>
              </w:rPr>
              <w:t>Activation Function</w:t>
            </w:r>
          </w:p>
        </w:tc>
        <w:tc>
          <w:tcPr>
            <w:tcW w:w="4680" w:type="dxa"/>
          </w:tcPr>
          <w:p w14:paraId="37450D6B" w14:textId="77777777" w:rsidR="00DE647F" w:rsidRDefault="00DE647F" w:rsidP="00425A1C">
            <w:proofErr w:type="spellStart"/>
            <w:r w:rsidRPr="56C4290E">
              <w:rPr>
                <w:szCs w:val="18"/>
              </w:rPr>
              <w:t>ReLU</w:t>
            </w:r>
            <w:proofErr w:type="spellEnd"/>
          </w:p>
        </w:tc>
      </w:tr>
      <w:tr w:rsidR="00DE647F" w14:paraId="70F42F68" w14:textId="77777777" w:rsidTr="00425A1C">
        <w:tc>
          <w:tcPr>
            <w:tcW w:w="4680" w:type="dxa"/>
          </w:tcPr>
          <w:p w14:paraId="50A66AED" w14:textId="77777777" w:rsidR="00DE647F" w:rsidRDefault="00DE647F" w:rsidP="00425A1C">
            <w:r w:rsidRPr="56C4290E">
              <w:rPr>
                <w:szCs w:val="18"/>
              </w:rPr>
              <w:t>Loss Function</w:t>
            </w:r>
          </w:p>
        </w:tc>
        <w:tc>
          <w:tcPr>
            <w:tcW w:w="4680" w:type="dxa"/>
          </w:tcPr>
          <w:p w14:paraId="1B60F06C" w14:textId="77777777" w:rsidR="00DE647F" w:rsidRDefault="00DE647F" w:rsidP="00425A1C">
            <w:r w:rsidRPr="56C4290E">
              <w:rPr>
                <w:szCs w:val="18"/>
              </w:rPr>
              <w:t>Cross Entropy Loss</w:t>
            </w:r>
          </w:p>
        </w:tc>
      </w:tr>
      <w:tr w:rsidR="00DE647F" w14:paraId="1CC0A6B0" w14:textId="77777777" w:rsidTr="00425A1C">
        <w:tc>
          <w:tcPr>
            <w:tcW w:w="4680" w:type="dxa"/>
          </w:tcPr>
          <w:p w14:paraId="62CB9041" w14:textId="77777777" w:rsidR="00DE647F" w:rsidRDefault="00DE647F" w:rsidP="00425A1C">
            <w:r w:rsidRPr="56C4290E">
              <w:rPr>
                <w:szCs w:val="18"/>
              </w:rPr>
              <w:t>Optimizer</w:t>
            </w:r>
          </w:p>
        </w:tc>
        <w:tc>
          <w:tcPr>
            <w:tcW w:w="4680" w:type="dxa"/>
          </w:tcPr>
          <w:p w14:paraId="366A07F9" w14:textId="77777777" w:rsidR="00DE647F" w:rsidRDefault="00DE647F" w:rsidP="00425A1C">
            <w:pPr>
              <w:rPr>
                <w:szCs w:val="18"/>
                <w:highlight w:val="yellow"/>
              </w:rPr>
            </w:pPr>
            <w:r>
              <w:rPr>
                <w:szCs w:val="18"/>
              </w:rPr>
              <w:t>SGD</w:t>
            </w:r>
          </w:p>
        </w:tc>
      </w:tr>
      <w:tr w:rsidR="00DE647F" w14:paraId="6E170E8B" w14:textId="77777777" w:rsidTr="00425A1C">
        <w:tc>
          <w:tcPr>
            <w:tcW w:w="4680" w:type="dxa"/>
          </w:tcPr>
          <w:p w14:paraId="25C76F80" w14:textId="77777777" w:rsidR="00DE647F" w:rsidRDefault="00DE647F" w:rsidP="00425A1C">
            <w:r w:rsidRPr="56C4290E">
              <w:rPr>
                <w:szCs w:val="18"/>
              </w:rPr>
              <w:t>Training Epochs</w:t>
            </w:r>
          </w:p>
        </w:tc>
        <w:tc>
          <w:tcPr>
            <w:tcW w:w="4680" w:type="dxa"/>
          </w:tcPr>
          <w:p w14:paraId="6F0D58DD" w14:textId="77777777" w:rsidR="00DE647F" w:rsidRDefault="00DE647F" w:rsidP="00425A1C">
            <w:r>
              <w:rPr>
                <w:szCs w:val="18"/>
              </w:rPr>
              <w:t>52</w:t>
            </w:r>
          </w:p>
        </w:tc>
      </w:tr>
      <w:tr w:rsidR="00DE647F" w14:paraId="7BE9684E" w14:textId="77777777" w:rsidTr="00425A1C">
        <w:tc>
          <w:tcPr>
            <w:tcW w:w="4680" w:type="dxa"/>
          </w:tcPr>
          <w:p w14:paraId="0595D8DF" w14:textId="77777777" w:rsidR="00DE647F" w:rsidRDefault="00DE647F" w:rsidP="00425A1C">
            <w:r w:rsidRPr="56C4290E">
              <w:rPr>
                <w:szCs w:val="18"/>
              </w:rPr>
              <w:t>Batch Size</w:t>
            </w:r>
          </w:p>
        </w:tc>
        <w:tc>
          <w:tcPr>
            <w:tcW w:w="4680" w:type="dxa"/>
          </w:tcPr>
          <w:p w14:paraId="60AD858D" w14:textId="77777777" w:rsidR="00DE647F" w:rsidRDefault="00DE647F" w:rsidP="00425A1C">
            <w:r>
              <w:rPr>
                <w:szCs w:val="18"/>
              </w:rPr>
              <w:t>74</w:t>
            </w:r>
          </w:p>
        </w:tc>
      </w:tr>
      <w:tr w:rsidR="00DE647F" w14:paraId="51BD343A" w14:textId="77777777" w:rsidTr="00425A1C">
        <w:tc>
          <w:tcPr>
            <w:tcW w:w="4680" w:type="dxa"/>
          </w:tcPr>
          <w:p w14:paraId="445382BB" w14:textId="77777777" w:rsidR="00DE647F" w:rsidRDefault="00DE647F" w:rsidP="00425A1C">
            <w:r w:rsidRPr="56C4290E">
              <w:rPr>
                <w:szCs w:val="18"/>
              </w:rPr>
              <w:t>Learning Rate</w:t>
            </w:r>
          </w:p>
        </w:tc>
        <w:tc>
          <w:tcPr>
            <w:tcW w:w="4680" w:type="dxa"/>
          </w:tcPr>
          <w:p w14:paraId="52CB064A" w14:textId="77777777" w:rsidR="00DE647F" w:rsidRDefault="00DE647F" w:rsidP="00425A1C">
            <w:r w:rsidRPr="007E416D">
              <w:rPr>
                <w:sz w:val="24"/>
                <w:szCs w:val="24"/>
              </w:rPr>
              <w:t>0.00948236203858607</w:t>
            </w:r>
          </w:p>
        </w:tc>
      </w:tr>
      <w:tr w:rsidR="00DE647F" w14:paraId="5FE84768" w14:textId="77777777" w:rsidTr="00425A1C">
        <w:tc>
          <w:tcPr>
            <w:tcW w:w="4680" w:type="dxa"/>
          </w:tcPr>
          <w:p w14:paraId="62896BC3" w14:textId="77777777" w:rsidR="00DE647F" w:rsidRDefault="00DE647F" w:rsidP="00425A1C">
            <w:r w:rsidRPr="56C4290E">
              <w:rPr>
                <w:szCs w:val="18"/>
              </w:rPr>
              <w:t>Number of Hidden Layers</w:t>
            </w:r>
          </w:p>
        </w:tc>
        <w:tc>
          <w:tcPr>
            <w:tcW w:w="4680" w:type="dxa"/>
          </w:tcPr>
          <w:p w14:paraId="4CF7F7BF" w14:textId="77777777" w:rsidR="00DE647F" w:rsidRDefault="00DE647F" w:rsidP="00425A1C">
            <w:r>
              <w:rPr>
                <w:szCs w:val="18"/>
              </w:rPr>
              <w:t>2</w:t>
            </w:r>
          </w:p>
        </w:tc>
      </w:tr>
      <w:tr w:rsidR="00DE647F" w14:paraId="2EA1C4B8" w14:textId="77777777" w:rsidTr="00425A1C">
        <w:tc>
          <w:tcPr>
            <w:tcW w:w="4680" w:type="dxa"/>
          </w:tcPr>
          <w:p w14:paraId="6D0845A2" w14:textId="77777777" w:rsidR="00DE647F" w:rsidRDefault="00DE647F" w:rsidP="00425A1C">
            <w:r w:rsidRPr="56C4290E">
              <w:rPr>
                <w:szCs w:val="18"/>
              </w:rPr>
              <w:t>Hidden Layers: Inputs and Outputs</w:t>
            </w:r>
          </w:p>
        </w:tc>
        <w:tc>
          <w:tcPr>
            <w:tcW w:w="4680" w:type="dxa"/>
          </w:tcPr>
          <w:p w14:paraId="7164446C" w14:textId="77777777" w:rsidR="00DE647F" w:rsidRDefault="00DE647F" w:rsidP="00425A1C">
            <w:pPr>
              <w:rPr>
                <w:szCs w:val="18"/>
              </w:rPr>
            </w:pPr>
            <w:r w:rsidRPr="56C4290E">
              <w:rPr>
                <w:szCs w:val="18"/>
              </w:rPr>
              <w:t>1: (</w:t>
            </w:r>
            <w:r>
              <w:rPr>
                <w:rFonts w:ascii="Calibri" w:eastAsia="Calibri" w:hAnsi="Calibri" w:cs="Calibri"/>
                <w:color w:val="212121"/>
                <w:sz w:val="21"/>
                <w:szCs w:val="21"/>
              </w:rPr>
              <w:t>6068</w:t>
            </w:r>
            <w:r w:rsidRPr="56C4290E">
              <w:rPr>
                <w:szCs w:val="18"/>
              </w:rPr>
              <w:t>) =&gt; (</w:t>
            </w:r>
            <w:r>
              <w:rPr>
                <w:szCs w:val="18"/>
              </w:rPr>
              <w:t>3034</w:t>
            </w:r>
            <w:r w:rsidRPr="56C4290E">
              <w:rPr>
                <w:szCs w:val="18"/>
              </w:rPr>
              <w:t>)</w:t>
            </w:r>
            <w:r>
              <w:rPr>
                <w:szCs w:val="18"/>
              </w:rPr>
              <w:t xml:space="preserve"> 2</w:t>
            </w:r>
            <w:r w:rsidRPr="56C4290E">
              <w:rPr>
                <w:szCs w:val="18"/>
              </w:rPr>
              <w:t>: (</w:t>
            </w:r>
            <w:r>
              <w:t>3034</w:t>
            </w:r>
            <w:r w:rsidRPr="56C4290E">
              <w:rPr>
                <w:szCs w:val="18"/>
              </w:rPr>
              <w:t>) =&gt; (</w:t>
            </w:r>
            <w:r>
              <w:rPr>
                <w:szCs w:val="18"/>
              </w:rPr>
              <w:t>1517</w:t>
            </w:r>
            <w:r w:rsidRPr="56C4290E">
              <w:rPr>
                <w:szCs w:val="18"/>
              </w:rPr>
              <w:t>)</w:t>
            </w:r>
          </w:p>
        </w:tc>
      </w:tr>
      <w:tr w:rsidR="00DE647F" w14:paraId="1464238C" w14:textId="77777777" w:rsidTr="00425A1C">
        <w:tc>
          <w:tcPr>
            <w:tcW w:w="4680" w:type="dxa"/>
          </w:tcPr>
          <w:p w14:paraId="0F048676" w14:textId="77777777" w:rsidR="00DE647F" w:rsidRDefault="00DE647F" w:rsidP="00425A1C">
            <w:r w:rsidRPr="56C4290E">
              <w:rPr>
                <w:szCs w:val="18"/>
              </w:rPr>
              <w:t>Batch Normalization</w:t>
            </w:r>
          </w:p>
        </w:tc>
        <w:tc>
          <w:tcPr>
            <w:tcW w:w="4680" w:type="dxa"/>
          </w:tcPr>
          <w:p w14:paraId="3BA71883" w14:textId="77777777" w:rsidR="00DE647F" w:rsidRDefault="00DE647F" w:rsidP="00425A1C">
            <w:pPr>
              <w:rPr>
                <w:szCs w:val="18"/>
              </w:rPr>
            </w:pPr>
            <w:r w:rsidRPr="56C4290E">
              <w:rPr>
                <w:szCs w:val="18"/>
              </w:rPr>
              <w:t xml:space="preserve">Input Layer: </w:t>
            </w:r>
            <w:r>
              <w:rPr>
                <w:rFonts w:ascii="Calibri" w:eastAsia="Calibri" w:hAnsi="Calibri" w:cs="Calibri"/>
                <w:color w:val="212121"/>
                <w:sz w:val="21"/>
                <w:szCs w:val="21"/>
              </w:rPr>
              <w:t>6068</w:t>
            </w:r>
            <w:r w:rsidRPr="56C4290E">
              <w:rPr>
                <w:szCs w:val="18"/>
              </w:rPr>
              <w:t xml:space="preserve">, Hidden Layer 1: </w:t>
            </w:r>
            <w:r>
              <w:rPr>
                <w:szCs w:val="18"/>
              </w:rPr>
              <w:t xml:space="preserve">3034, </w:t>
            </w:r>
            <w:r w:rsidRPr="56C4290E">
              <w:rPr>
                <w:szCs w:val="18"/>
              </w:rPr>
              <w:t xml:space="preserve">Hidden Layer </w:t>
            </w:r>
            <w:r>
              <w:rPr>
                <w:szCs w:val="18"/>
              </w:rPr>
              <w:t>2</w:t>
            </w:r>
            <w:r w:rsidRPr="56C4290E">
              <w:rPr>
                <w:szCs w:val="18"/>
              </w:rPr>
              <w:t xml:space="preserve">: </w:t>
            </w:r>
            <w:r>
              <w:rPr>
                <w:szCs w:val="18"/>
              </w:rPr>
              <w:t>1517</w:t>
            </w:r>
          </w:p>
        </w:tc>
      </w:tr>
      <w:tr w:rsidR="00DE647F" w14:paraId="54C7C1C3" w14:textId="77777777" w:rsidTr="00425A1C">
        <w:tc>
          <w:tcPr>
            <w:tcW w:w="4680" w:type="dxa"/>
          </w:tcPr>
          <w:p w14:paraId="60B4700C" w14:textId="77777777" w:rsidR="00DE647F" w:rsidRDefault="00DE647F" w:rsidP="00425A1C">
            <w:r w:rsidRPr="56C4290E">
              <w:rPr>
                <w:szCs w:val="18"/>
              </w:rPr>
              <w:t>Early Stopping Patience</w:t>
            </w:r>
          </w:p>
        </w:tc>
        <w:tc>
          <w:tcPr>
            <w:tcW w:w="4680" w:type="dxa"/>
          </w:tcPr>
          <w:p w14:paraId="053B736D" w14:textId="77777777" w:rsidR="00DE647F" w:rsidRDefault="00DE647F" w:rsidP="00425A1C">
            <w:pPr>
              <w:rPr>
                <w:szCs w:val="18"/>
              </w:rPr>
            </w:pPr>
            <w:r w:rsidRPr="56C4290E">
              <w:rPr>
                <w:szCs w:val="18"/>
              </w:rPr>
              <w:t>-</w:t>
            </w:r>
          </w:p>
        </w:tc>
      </w:tr>
      <w:tr w:rsidR="00DE647F" w14:paraId="065C4D3F" w14:textId="77777777" w:rsidTr="00425A1C">
        <w:tc>
          <w:tcPr>
            <w:tcW w:w="4680" w:type="dxa"/>
          </w:tcPr>
          <w:p w14:paraId="0E613347" w14:textId="77777777" w:rsidR="00DE647F" w:rsidRPr="56C4290E" w:rsidRDefault="00DE647F" w:rsidP="00425A1C">
            <w:pPr>
              <w:rPr>
                <w:szCs w:val="18"/>
              </w:rPr>
            </w:pPr>
            <w:r>
              <w:rPr>
                <w:szCs w:val="18"/>
              </w:rPr>
              <w:lastRenderedPageBreak/>
              <w:t>Weight Decay</w:t>
            </w:r>
          </w:p>
        </w:tc>
        <w:tc>
          <w:tcPr>
            <w:tcW w:w="4680" w:type="dxa"/>
          </w:tcPr>
          <w:p w14:paraId="41F8F1AD" w14:textId="77777777" w:rsidR="00DE647F" w:rsidRPr="56C4290E" w:rsidRDefault="00DE647F" w:rsidP="00425A1C">
            <w:pPr>
              <w:rPr>
                <w:szCs w:val="18"/>
              </w:rPr>
            </w:pPr>
            <w:r w:rsidRPr="007E416D">
              <w:rPr>
                <w:sz w:val="24"/>
                <w:szCs w:val="24"/>
              </w:rPr>
              <w:t>0.16317779064178467</w:t>
            </w:r>
          </w:p>
        </w:tc>
      </w:tr>
      <w:tr w:rsidR="00DE647F" w14:paraId="35C96C9A" w14:textId="77777777" w:rsidTr="00425A1C">
        <w:tc>
          <w:tcPr>
            <w:tcW w:w="4680" w:type="dxa"/>
          </w:tcPr>
          <w:p w14:paraId="1E0C23BC" w14:textId="77777777" w:rsidR="00DE647F" w:rsidRDefault="00DE647F" w:rsidP="00425A1C">
            <w:r w:rsidRPr="56C4290E">
              <w:rPr>
                <w:szCs w:val="18"/>
              </w:rPr>
              <w:t>Drop Out Rate</w:t>
            </w:r>
          </w:p>
        </w:tc>
        <w:tc>
          <w:tcPr>
            <w:tcW w:w="4680" w:type="dxa"/>
          </w:tcPr>
          <w:p w14:paraId="52C39F77" w14:textId="77777777" w:rsidR="00DE647F" w:rsidRDefault="00DE647F" w:rsidP="00425A1C">
            <w:pPr>
              <w:rPr>
                <w:szCs w:val="18"/>
              </w:rPr>
            </w:pPr>
            <w:r w:rsidRPr="007E416D">
              <w:rPr>
                <w:sz w:val="24"/>
                <w:szCs w:val="24"/>
              </w:rPr>
              <w:t>0.1314163376390934</w:t>
            </w:r>
          </w:p>
        </w:tc>
      </w:tr>
      <w:tr w:rsidR="00DE647F" w14:paraId="304DA727" w14:textId="77777777" w:rsidTr="00425A1C">
        <w:tc>
          <w:tcPr>
            <w:tcW w:w="4680" w:type="dxa"/>
          </w:tcPr>
          <w:p w14:paraId="0B5817A8" w14:textId="77777777" w:rsidR="00DE647F" w:rsidRDefault="00DE647F" w:rsidP="00425A1C">
            <w:pPr>
              <w:rPr>
                <w:szCs w:val="18"/>
              </w:rPr>
            </w:pPr>
            <w:r w:rsidRPr="56C4290E">
              <w:rPr>
                <w:szCs w:val="18"/>
              </w:rPr>
              <w:t>Last Epoch Information</w:t>
            </w:r>
          </w:p>
        </w:tc>
        <w:tc>
          <w:tcPr>
            <w:tcW w:w="4680" w:type="dxa"/>
          </w:tcPr>
          <w:p w14:paraId="4D9034FD" w14:textId="77777777" w:rsidR="00DE647F" w:rsidRPr="00756A78" w:rsidRDefault="00DE647F" w:rsidP="00425A1C">
            <w:r w:rsidRPr="007E416D">
              <w:rPr>
                <w:rFonts w:ascii="Calibri" w:eastAsia="Calibri" w:hAnsi="Calibri" w:cs="Calibri"/>
                <w:color w:val="212121"/>
                <w:sz w:val="21"/>
                <w:szCs w:val="21"/>
              </w:rPr>
              <w:t>Epoch 052: | Train Loss: 0.38496 | Val Loss: 1.38251 | Train Acc: 100.000| Val Acc: 34.615</w:t>
            </w:r>
          </w:p>
        </w:tc>
      </w:tr>
      <w:tr w:rsidR="00DE647F" w14:paraId="1B9D00BB" w14:textId="77777777" w:rsidTr="00425A1C">
        <w:tc>
          <w:tcPr>
            <w:tcW w:w="4680" w:type="dxa"/>
          </w:tcPr>
          <w:p w14:paraId="2E124375" w14:textId="77777777" w:rsidR="00DE647F" w:rsidRDefault="00DE647F" w:rsidP="00425A1C">
            <w:pPr>
              <w:rPr>
                <w:szCs w:val="18"/>
              </w:rPr>
            </w:pPr>
            <w:r w:rsidRPr="56C4290E">
              <w:rPr>
                <w:szCs w:val="18"/>
              </w:rPr>
              <w:t>Test Accuracy</w:t>
            </w:r>
          </w:p>
        </w:tc>
        <w:tc>
          <w:tcPr>
            <w:tcW w:w="4680" w:type="dxa"/>
          </w:tcPr>
          <w:p w14:paraId="0DB2B380" w14:textId="77777777" w:rsidR="00DE647F" w:rsidRDefault="00DE647F" w:rsidP="00425A1C">
            <w:pPr>
              <w:spacing w:line="259" w:lineRule="auto"/>
              <w:rPr>
                <w:rFonts w:ascii="Calibri" w:eastAsia="Calibri" w:hAnsi="Calibri" w:cs="Calibri"/>
                <w:szCs w:val="18"/>
              </w:rPr>
            </w:pPr>
            <w:r>
              <w:rPr>
                <w:rFonts w:ascii="Calibri" w:eastAsia="Calibri" w:hAnsi="Calibri" w:cs="Calibri"/>
                <w:szCs w:val="18"/>
              </w:rPr>
              <w:t>45</w:t>
            </w:r>
            <w:r w:rsidRPr="56C4290E">
              <w:rPr>
                <w:rFonts w:ascii="Calibri" w:eastAsia="Calibri" w:hAnsi="Calibri" w:cs="Calibri"/>
                <w:szCs w:val="18"/>
              </w:rPr>
              <w:t>%</w:t>
            </w:r>
          </w:p>
        </w:tc>
      </w:tr>
    </w:tbl>
    <w:p w14:paraId="7131C77E" w14:textId="77777777" w:rsidR="00DE647F" w:rsidRDefault="00DE647F" w:rsidP="00DE647F"/>
    <w:p w14:paraId="1DBF2A81" w14:textId="77777777" w:rsidR="00DE647F" w:rsidRDefault="00DE647F" w:rsidP="00DE647F">
      <w:pPr>
        <w:rPr>
          <w:rFonts w:ascii="Calibri" w:eastAsia="Calibri" w:hAnsi="Calibri" w:cs="Calibri"/>
        </w:rPr>
      </w:pPr>
      <w:r w:rsidRPr="56C4290E">
        <w:rPr>
          <w:rFonts w:ascii="Calibri" w:eastAsia="Calibri" w:hAnsi="Calibri" w:cs="Calibri"/>
        </w:rPr>
        <w:t>Output table screen shot:</w:t>
      </w:r>
    </w:p>
    <w:p w14:paraId="49CE68E9" w14:textId="77777777" w:rsidR="00DE647F" w:rsidRDefault="00DE647F" w:rsidP="00DE647F">
      <w:r>
        <w:rPr>
          <w:noProof/>
        </w:rPr>
        <w:drawing>
          <wp:inline distT="0" distB="0" distL="0" distR="0" wp14:anchorId="634E66ED" wp14:editId="51CF6BF0">
            <wp:extent cx="4124325" cy="1809750"/>
            <wp:effectExtent l="0" t="0" r="0" b="0"/>
            <wp:docPr id="861417316" name="Picture 861417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417316"/>
                    <pic:cNvPicPr/>
                  </pic:nvPicPr>
                  <pic:blipFill>
                    <a:blip r:embed="rId89">
                      <a:extLst>
                        <a:ext uri="{28A0092B-C50C-407E-A947-70E740481C1C}">
                          <a14:useLocalDpi xmlns:a14="http://schemas.microsoft.com/office/drawing/2010/main" val="0"/>
                        </a:ext>
                      </a:extLst>
                    </a:blip>
                    <a:stretch>
                      <a:fillRect/>
                    </a:stretch>
                  </pic:blipFill>
                  <pic:spPr>
                    <a:xfrm>
                      <a:off x="0" y="0"/>
                      <a:ext cx="4124325" cy="1809750"/>
                    </a:xfrm>
                    <a:prstGeom prst="rect">
                      <a:avLst/>
                    </a:prstGeom>
                  </pic:spPr>
                </pic:pic>
              </a:graphicData>
            </a:graphic>
          </wp:inline>
        </w:drawing>
      </w:r>
    </w:p>
    <w:p w14:paraId="0E9B8884" w14:textId="77777777" w:rsidR="00DE647F" w:rsidRDefault="00DE647F" w:rsidP="00DE647F"/>
    <w:p w14:paraId="7FD0E992" w14:textId="77777777" w:rsidR="00DE647F" w:rsidRDefault="00DE647F" w:rsidP="00DE647F"/>
    <w:p w14:paraId="0C9D7A08" w14:textId="77777777" w:rsidR="00DE647F" w:rsidRDefault="00DE647F" w:rsidP="00DE647F"/>
    <w:p w14:paraId="105F3F47" w14:textId="77777777" w:rsidR="00DE647F" w:rsidRDefault="00DE647F" w:rsidP="00DE647F"/>
    <w:p w14:paraId="310B4D60" w14:textId="77777777" w:rsidR="00DE647F" w:rsidRDefault="00DE647F" w:rsidP="00DE647F"/>
    <w:p w14:paraId="19A439C3" w14:textId="77777777" w:rsidR="00DE647F" w:rsidRDefault="00DE647F" w:rsidP="00DE647F"/>
    <w:p w14:paraId="4C48B82B" w14:textId="77777777" w:rsidR="00DE647F" w:rsidRDefault="00DE647F" w:rsidP="00DE647F"/>
    <w:p w14:paraId="1CCE2AA8" w14:textId="77777777" w:rsidR="00DE647F" w:rsidRDefault="00DE647F" w:rsidP="00DE647F"/>
    <w:p w14:paraId="2C472B20" w14:textId="77777777" w:rsidR="00DE647F" w:rsidRDefault="00DE647F" w:rsidP="00DE647F"/>
    <w:p w14:paraId="414E3807" w14:textId="77777777" w:rsidR="00DE647F" w:rsidRDefault="00DE647F" w:rsidP="00DE647F">
      <w:r>
        <w:t>Appendix AV</w:t>
      </w:r>
    </w:p>
    <w:tbl>
      <w:tblPr>
        <w:tblStyle w:val="TableGrid"/>
        <w:tblW w:w="9360" w:type="dxa"/>
        <w:tblLayout w:type="fixed"/>
        <w:tblLook w:val="04A0" w:firstRow="1" w:lastRow="0" w:firstColumn="1" w:lastColumn="0" w:noHBand="0" w:noVBand="1"/>
      </w:tblPr>
      <w:tblGrid>
        <w:gridCol w:w="4680"/>
        <w:gridCol w:w="4680"/>
      </w:tblGrid>
      <w:tr w:rsidR="00DE647F" w14:paraId="20CA8858" w14:textId="77777777" w:rsidTr="00425A1C">
        <w:tc>
          <w:tcPr>
            <w:tcW w:w="4680" w:type="dxa"/>
          </w:tcPr>
          <w:p w14:paraId="70C8305E" w14:textId="77777777" w:rsidR="00DE647F" w:rsidRDefault="00DE647F" w:rsidP="00425A1C">
            <w:r w:rsidRPr="56C4290E">
              <w:rPr>
                <w:szCs w:val="18"/>
              </w:rPr>
              <w:t>Activation Function</w:t>
            </w:r>
          </w:p>
        </w:tc>
        <w:tc>
          <w:tcPr>
            <w:tcW w:w="4680" w:type="dxa"/>
          </w:tcPr>
          <w:p w14:paraId="4AF47F75" w14:textId="77777777" w:rsidR="00DE647F" w:rsidRDefault="00DE647F" w:rsidP="00425A1C">
            <w:proofErr w:type="spellStart"/>
            <w:r w:rsidRPr="56C4290E">
              <w:rPr>
                <w:szCs w:val="18"/>
              </w:rPr>
              <w:t>ReLU</w:t>
            </w:r>
            <w:proofErr w:type="spellEnd"/>
          </w:p>
        </w:tc>
      </w:tr>
      <w:tr w:rsidR="00DE647F" w14:paraId="3DC31E6E" w14:textId="77777777" w:rsidTr="00425A1C">
        <w:tc>
          <w:tcPr>
            <w:tcW w:w="4680" w:type="dxa"/>
          </w:tcPr>
          <w:p w14:paraId="14DD4D78" w14:textId="77777777" w:rsidR="00DE647F" w:rsidRDefault="00DE647F" w:rsidP="00425A1C">
            <w:r w:rsidRPr="56C4290E">
              <w:rPr>
                <w:szCs w:val="18"/>
              </w:rPr>
              <w:t>Loss Function</w:t>
            </w:r>
          </w:p>
        </w:tc>
        <w:tc>
          <w:tcPr>
            <w:tcW w:w="4680" w:type="dxa"/>
          </w:tcPr>
          <w:p w14:paraId="08F1C299" w14:textId="77777777" w:rsidR="00DE647F" w:rsidRDefault="00DE647F" w:rsidP="00425A1C">
            <w:r w:rsidRPr="56C4290E">
              <w:rPr>
                <w:szCs w:val="18"/>
              </w:rPr>
              <w:t>Cross Entropy Loss</w:t>
            </w:r>
          </w:p>
        </w:tc>
      </w:tr>
      <w:tr w:rsidR="00DE647F" w14:paraId="0DE79406" w14:textId="77777777" w:rsidTr="00425A1C">
        <w:tc>
          <w:tcPr>
            <w:tcW w:w="4680" w:type="dxa"/>
          </w:tcPr>
          <w:p w14:paraId="01733A4E" w14:textId="77777777" w:rsidR="00DE647F" w:rsidRDefault="00DE647F" w:rsidP="00425A1C">
            <w:r w:rsidRPr="56C4290E">
              <w:rPr>
                <w:szCs w:val="18"/>
              </w:rPr>
              <w:t>Optimizer</w:t>
            </w:r>
          </w:p>
        </w:tc>
        <w:tc>
          <w:tcPr>
            <w:tcW w:w="4680" w:type="dxa"/>
          </w:tcPr>
          <w:p w14:paraId="3C907BBB" w14:textId="77777777" w:rsidR="00DE647F" w:rsidRDefault="00DE647F" w:rsidP="00425A1C">
            <w:pPr>
              <w:rPr>
                <w:szCs w:val="18"/>
                <w:highlight w:val="yellow"/>
              </w:rPr>
            </w:pPr>
            <w:r>
              <w:rPr>
                <w:szCs w:val="18"/>
              </w:rPr>
              <w:t>SGD</w:t>
            </w:r>
          </w:p>
        </w:tc>
      </w:tr>
      <w:tr w:rsidR="00DE647F" w14:paraId="4762ECEF" w14:textId="77777777" w:rsidTr="00425A1C">
        <w:tc>
          <w:tcPr>
            <w:tcW w:w="4680" w:type="dxa"/>
          </w:tcPr>
          <w:p w14:paraId="08265604" w14:textId="77777777" w:rsidR="00DE647F" w:rsidRDefault="00DE647F" w:rsidP="00425A1C">
            <w:r w:rsidRPr="56C4290E">
              <w:rPr>
                <w:szCs w:val="18"/>
              </w:rPr>
              <w:t>Training Epochs</w:t>
            </w:r>
          </w:p>
        </w:tc>
        <w:tc>
          <w:tcPr>
            <w:tcW w:w="4680" w:type="dxa"/>
          </w:tcPr>
          <w:p w14:paraId="41BE94E5" w14:textId="77777777" w:rsidR="00DE647F" w:rsidRDefault="00DE647F" w:rsidP="00425A1C">
            <w:r>
              <w:rPr>
                <w:szCs w:val="18"/>
              </w:rPr>
              <w:t>135</w:t>
            </w:r>
          </w:p>
        </w:tc>
      </w:tr>
      <w:tr w:rsidR="00DE647F" w14:paraId="0D196115" w14:textId="77777777" w:rsidTr="00425A1C">
        <w:tc>
          <w:tcPr>
            <w:tcW w:w="4680" w:type="dxa"/>
          </w:tcPr>
          <w:p w14:paraId="39285B33" w14:textId="77777777" w:rsidR="00DE647F" w:rsidRDefault="00DE647F" w:rsidP="00425A1C">
            <w:r w:rsidRPr="56C4290E">
              <w:rPr>
                <w:szCs w:val="18"/>
              </w:rPr>
              <w:t>Batch Size</w:t>
            </w:r>
          </w:p>
        </w:tc>
        <w:tc>
          <w:tcPr>
            <w:tcW w:w="4680" w:type="dxa"/>
          </w:tcPr>
          <w:p w14:paraId="5C3F8D37" w14:textId="77777777" w:rsidR="00DE647F" w:rsidRDefault="00DE647F" w:rsidP="00425A1C">
            <w:r>
              <w:rPr>
                <w:szCs w:val="18"/>
              </w:rPr>
              <w:t>19</w:t>
            </w:r>
          </w:p>
        </w:tc>
      </w:tr>
      <w:tr w:rsidR="00DE647F" w14:paraId="1F95DBB4" w14:textId="77777777" w:rsidTr="00425A1C">
        <w:tc>
          <w:tcPr>
            <w:tcW w:w="4680" w:type="dxa"/>
          </w:tcPr>
          <w:p w14:paraId="21AE1DE6" w14:textId="77777777" w:rsidR="00DE647F" w:rsidRDefault="00DE647F" w:rsidP="00425A1C">
            <w:r w:rsidRPr="56C4290E">
              <w:rPr>
                <w:szCs w:val="18"/>
              </w:rPr>
              <w:t>Learning Rate</w:t>
            </w:r>
          </w:p>
        </w:tc>
        <w:tc>
          <w:tcPr>
            <w:tcW w:w="4680" w:type="dxa"/>
          </w:tcPr>
          <w:p w14:paraId="2FBDCE08" w14:textId="77777777" w:rsidR="00DE647F" w:rsidRDefault="00DE647F" w:rsidP="00425A1C">
            <w:r w:rsidRPr="007E416D">
              <w:rPr>
                <w:rFonts w:ascii="Calibri" w:eastAsia="Calibri" w:hAnsi="Calibri" w:cs="Calibri"/>
                <w:color w:val="212121"/>
                <w:sz w:val="21"/>
                <w:szCs w:val="21"/>
              </w:rPr>
              <w:t>0.007146503748942547</w:t>
            </w:r>
          </w:p>
        </w:tc>
      </w:tr>
      <w:tr w:rsidR="00DE647F" w14:paraId="2EA76E46" w14:textId="77777777" w:rsidTr="00425A1C">
        <w:trPr>
          <w:trHeight w:val="258"/>
        </w:trPr>
        <w:tc>
          <w:tcPr>
            <w:tcW w:w="4680" w:type="dxa"/>
          </w:tcPr>
          <w:p w14:paraId="531A5737" w14:textId="77777777" w:rsidR="00DE647F" w:rsidRDefault="00DE647F" w:rsidP="00425A1C">
            <w:r w:rsidRPr="56C4290E">
              <w:rPr>
                <w:szCs w:val="18"/>
              </w:rPr>
              <w:t>Number of Hidden Layers</w:t>
            </w:r>
          </w:p>
        </w:tc>
        <w:tc>
          <w:tcPr>
            <w:tcW w:w="4680" w:type="dxa"/>
          </w:tcPr>
          <w:p w14:paraId="3490B61E" w14:textId="77777777" w:rsidR="00DE647F" w:rsidRDefault="00DE647F" w:rsidP="00425A1C">
            <w:r>
              <w:rPr>
                <w:szCs w:val="18"/>
              </w:rPr>
              <w:t>1</w:t>
            </w:r>
          </w:p>
        </w:tc>
      </w:tr>
      <w:tr w:rsidR="00DE647F" w14:paraId="594DCE61" w14:textId="77777777" w:rsidTr="00425A1C">
        <w:tc>
          <w:tcPr>
            <w:tcW w:w="4680" w:type="dxa"/>
          </w:tcPr>
          <w:p w14:paraId="683E30F2" w14:textId="77777777" w:rsidR="00DE647F" w:rsidRDefault="00DE647F" w:rsidP="00425A1C">
            <w:r w:rsidRPr="56C4290E">
              <w:rPr>
                <w:szCs w:val="18"/>
              </w:rPr>
              <w:t>Hidden Layers: Inputs and Outputs</w:t>
            </w:r>
          </w:p>
        </w:tc>
        <w:tc>
          <w:tcPr>
            <w:tcW w:w="4680" w:type="dxa"/>
          </w:tcPr>
          <w:p w14:paraId="34E892A0" w14:textId="77777777" w:rsidR="00DE647F" w:rsidRDefault="00DE647F" w:rsidP="00425A1C">
            <w:pPr>
              <w:rPr>
                <w:szCs w:val="18"/>
              </w:rPr>
            </w:pPr>
            <w:r w:rsidRPr="56C4290E">
              <w:rPr>
                <w:szCs w:val="18"/>
              </w:rPr>
              <w:t>1: (</w:t>
            </w:r>
            <w:r w:rsidRPr="007E416D">
              <w:rPr>
                <w:rFonts w:ascii="Calibri" w:eastAsia="Calibri" w:hAnsi="Calibri" w:cs="Calibri"/>
                <w:color w:val="212121"/>
                <w:sz w:val="21"/>
                <w:szCs w:val="21"/>
              </w:rPr>
              <w:t>7877</w:t>
            </w:r>
            <w:r w:rsidRPr="56C4290E">
              <w:rPr>
                <w:szCs w:val="18"/>
              </w:rPr>
              <w:t>) =&gt; (</w:t>
            </w:r>
            <w:r>
              <w:rPr>
                <w:szCs w:val="18"/>
              </w:rPr>
              <w:t>3939</w:t>
            </w:r>
            <w:r w:rsidRPr="56C4290E">
              <w:rPr>
                <w:szCs w:val="18"/>
              </w:rPr>
              <w:t>)</w:t>
            </w:r>
          </w:p>
        </w:tc>
      </w:tr>
      <w:tr w:rsidR="00DE647F" w14:paraId="42AF5F40" w14:textId="77777777" w:rsidTr="00425A1C">
        <w:tc>
          <w:tcPr>
            <w:tcW w:w="4680" w:type="dxa"/>
          </w:tcPr>
          <w:p w14:paraId="18F3394E" w14:textId="77777777" w:rsidR="00DE647F" w:rsidRDefault="00DE647F" w:rsidP="00425A1C">
            <w:r w:rsidRPr="56C4290E">
              <w:rPr>
                <w:szCs w:val="18"/>
              </w:rPr>
              <w:t>Batch Normalization</w:t>
            </w:r>
          </w:p>
        </w:tc>
        <w:tc>
          <w:tcPr>
            <w:tcW w:w="4680" w:type="dxa"/>
          </w:tcPr>
          <w:p w14:paraId="45EA258D" w14:textId="77777777" w:rsidR="00DE647F" w:rsidRDefault="00DE647F" w:rsidP="00425A1C">
            <w:pPr>
              <w:rPr>
                <w:szCs w:val="18"/>
              </w:rPr>
            </w:pPr>
            <w:r w:rsidRPr="56C4290E">
              <w:rPr>
                <w:szCs w:val="18"/>
              </w:rPr>
              <w:t xml:space="preserve">Input Layer: </w:t>
            </w:r>
            <w:r w:rsidRPr="007E416D">
              <w:rPr>
                <w:rFonts w:ascii="Calibri" w:eastAsia="Calibri" w:hAnsi="Calibri" w:cs="Calibri"/>
                <w:color w:val="212121"/>
                <w:sz w:val="21"/>
                <w:szCs w:val="21"/>
              </w:rPr>
              <w:t>7877</w:t>
            </w:r>
            <w:r w:rsidRPr="56C4290E">
              <w:rPr>
                <w:szCs w:val="18"/>
              </w:rPr>
              <w:t xml:space="preserve">, Hidden Layer 1: </w:t>
            </w:r>
            <w:r>
              <w:rPr>
                <w:szCs w:val="18"/>
              </w:rPr>
              <w:t>3939</w:t>
            </w:r>
          </w:p>
        </w:tc>
      </w:tr>
      <w:tr w:rsidR="00DE647F" w14:paraId="4D3D453D" w14:textId="77777777" w:rsidTr="00425A1C">
        <w:tc>
          <w:tcPr>
            <w:tcW w:w="4680" w:type="dxa"/>
          </w:tcPr>
          <w:p w14:paraId="5CE5E999" w14:textId="77777777" w:rsidR="00DE647F" w:rsidRDefault="00DE647F" w:rsidP="00425A1C">
            <w:r w:rsidRPr="56C4290E">
              <w:rPr>
                <w:szCs w:val="18"/>
              </w:rPr>
              <w:t>Early Stopping Patience</w:t>
            </w:r>
          </w:p>
        </w:tc>
        <w:tc>
          <w:tcPr>
            <w:tcW w:w="4680" w:type="dxa"/>
          </w:tcPr>
          <w:p w14:paraId="7B3F7A21" w14:textId="77777777" w:rsidR="00DE647F" w:rsidRDefault="00DE647F" w:rsidP="00425A1C">
            <w:pPr>
              <w:rPr>
                <w:szCs w:val="18"/>
              </w:rPr>
            </w:pPr>
            <w:r w:rsidRPr="56C4290E">
              <w:rPr>
                <w:szCs w:val="18"/>
              </w:rPr>
              <w:t>-</w:t>
            </w:r>
          </w:p>
        </w:tc>
      </w:tr>
      <w:tr w:rsidR="00DE647F" w14:paraId="527BA549" w14:textId="77777777" w:rsidTr="00425A1C">
        <w:tc>
          <w:tcPr>
            <w:tcW w:w="4680" w:type="dxa"/>
          </w:tcPr>
          <w:p w14:paraId="42961BBD" w14:textId="77777777" w:rsidR="00DE647F" w:rsidRPr="56C4290E" w:rsidRDefault="00DE647F" w:rsidP="00425A1C">
            <w:pPr>
              <w:rPr>
                <w:szCs w:val="18"/>
              </w:rPr>
            </w:pPr>
            <w:r>
              <w:rPr>
                <w:szCs w:val="18"/>
              </w:rPr>
              <w:t>Weight Decay</w:t>
            </w:r>
          </w:p>
        </w:tc>
        <w:tc>
          <w:tcPr>
            <w:tcW w:w="4680" w:type="dxa"/>
          </w:tcPr>
          <w:p w14:paraId="13B2EEB1" w14:textId="77777777" w:rsidR="00DE647F" w:rsidRPr="56C4290E" w:rsidRDefault="00DE647F" w:rsidP="00425A1C">
            <w:pPr>
              <w:rPr>
                <w:szCs w:val="18"/>
              </w:rPr>
            </w:pPr>
            <w:r w:rsidRPr="007E416D">
              <w:rPr>
                <w:rFonts w:ascii="Calibri" w:eastAsia="Calibri" w:hAnsi="Calibri" w:cs="Calibri"/>
                <w:color w:val="212121"/>
                <w:sz w:val="21"/>
                <w:szCs w:val="21"/>
              </w:rPr>
              <w:t>0.4278550745917246</w:t>
            </w:r>
          </w:p>
        </w:tc>
      </w:tr>
      <w:tr w:rsidR="00DE647F" w14:paraId="7B34462C" w14:textId="77777777" w:rsidTr="00425A1C">
        <w:tc>
          <w:tcPr>
            <w:tcW w:w="4680" w:type="dxa"/>
          </w:tcPr>
          <w:p w14:paraId="6C80C911" w14:textId="77777777" w:rsidR="00DE647F" w:rsidRDefault="00DE647F" w:rsidP="00425A1C">
            <w:r w:rsidRPr="56C4290E">
              <w:rPr>
                <w:szCs w:val="18"/>
              </w:rPr>
              <w:t>Drop Out Rate</w:t>
            </w:r>
          </w:p>
        </w:tc>
        <w:tc>
          <w:tcPr>
            <w:tcW w:w="4680" w:type="dxa"/>
          </w:tcPr>
          <w:p w14:paraId="23AE926E" w14:textId="77777777" w:rsidR="00DE647F" w:rsidRDefault="00DE647F" w:rsidP="00425A1C">
            <w:pPr>
              <w:rPr>
                <w:szCs w:val="18"/>
              </w:rPr>
            </w:pPr>
            <w:r w:rsidRPr="007E416D">
              <w:rPr>
                <w:rFonts w:ascii="Calibri" w:eastAsia="Calibri" w:hAnsi="Calibri" w:cs="Calibri"/>
                <w:color w:val="212121"/>
                <w:sz w:val="21"/>
                <w:szCs w:val="21"/>
              </w:rPr>
              <w:t>0.22873144020458944</w:t>
            </w:r>
          </w:p>
        </w:tc>
      </w:tr>
      <w:tr w:rsidR="00DE647F" w14:paraId="530F1D42" w14:textId="77777777" w:rsidTr="00425A1C">
        <w:tc>
          <w:tcPr>
            <w:tcW w:w="4680" w:type="dxa"/>
          </w:tcPr>
          <w:p w14:paraId="1F74F960" w14:textId="77777777" w:rsidR="00DE647F" w:rsidRDefault="00DE647F" w:rsidP="00425A1C">
            <w:pPr>
              <w:rPr>
                <w:szCs w:val="18"/>
              </w:rPr>
            </w:pPr>
            <w:r w:rsidRPr="56C4290E">
              <w:rPr>
                <w:szCs w:val="18"/>
              </w:rPr>
              <w:t>Last Epoch Information</w:t>
            </w:r>
          </w:p>
        </w:tc>
        <w:tc>
          <w:tcPr>
            <w:tcW w:w="4680" w:type="dxa"/>
          </w:tcPr>
          <w:p w14:paraId="658FA739" w14:textId="77777777" w:rsidR="00DE647F" w:rsidRPr="00756A78" w:rsidRDefault="00DE647F" w:rsidP="00425A1C">
            <w:r w:rsidRPr="007E416D">
              <w:rPr>
                <w:rFonts w:ascii="Calibri" w:eastAsia="Calibri" w:hAnsi="Calibri" w:cs="Calibri"/>
                <w:color w:val="212121"/>
                <w:sz w:val="21"/>
                <w:szCs w:val="21"/>
              </w:rPr>
              <w:t>Epoch 135: | Train Loss: 0.69038 | Val Loss: 1.32140 | Train Acc: 100.000| Val Acc: 48.077</w:t>
            </w:r>
          </w:p>
        </w:tc>
      </w:tr>
      <w:tr w:rsidR="00DE647F" w14:paraId="758F3E70" w14:textId="77777777" w:rsidTr="00425A1C">
        <w:tc>
          <w:tcPr>
            <w:tcW w:w="4680" w:type="dxa"/>
          </w:tcPr>
          <w:p w14:paraId="05E247DE" w14:textId="77777777" w:rsidR="00DE647F" w:rsidRDefault="00DE647F" w:rsidP="00425A1C">
            <w:pPr>
              <w:rPr>
                <w:szCs w:val="18"/>
              </w:rPr>
            </w:pPr>
            <w:r w:rsidRPr="56C4290E">
              <w:rPr>
                <w:szCs w:val="18"/>
              </w:rPr>
              <w:t>Test Accuracy</w:t>
            </w:r>
          </w:p>
        </w:tc>
        <w:tc>
          <w:tcPr>
            <w:tcW w:w="4680" w:type="dxa"/>
          </w:tcPr>
          <w:p w14:paraId="54EBCFC9" w14:textId="77777777" w:rsidR="00DE647F" w:rsidRDefault="00DE647F" w:rsidP="00425A1C">
            <w:pPr>
              <w:spacing w:line="259" w:lineRule="auto"/>
              <w:rPr>
                <w:rFonts w:ascii="Calibri" w:eastAsia="Calibri" w:hAnsi="Calibri" w:cs="Calibri"/>
                <w:szCs w:val="18"/>
              </w:rPr>
            </w:pPr>
            <w:r>
              <w:rPr>
                <w:rFonts w:ascii="Calibri" w:eastAsia="Calibri" w:hAnsi="Calibri" w:cs="Calibri"/>
                <w:szCs w:val="18"/>
              </w:rPr>
              <w:t>43</w:t>
            </w:r>
            <w:r w:rsidRPr="56C4290E">
              <w:rPr>
                <w:rFonts w:ascii="Calibri" w:eastAsia="Calibri" w:hAnsi="Calibri" w:cs="Calibri"/>
                <w:szCs w:val="18"/>
              </w:rPr>
              <w:t>%</w:t>
            </w:r>
          </w:p>
        </w:tc>
      </w:tr>
    </w:tbl>
    <w:p w14:paraId="135B4886" w14:textId="77777777" w:rsidR="00DE647F" w:rsidRDefault="00DE647F" w:rsidP="00DE647F"/>
    <w:p w14:paraId="2FF9FDA5" w14:textId="77777777" w:rsidR="00DE647F" w:rsidRDefault="00DE647F" w:rsidP="00DE647F">
      <w:pPr>
        <w:rPr>
          <w:rFonts w:ascii="Calibri" w:eastAsia="Calibri" w:hAnsi="Calibri" w:cs="Calibri"/>
        </w:rPr>
      </w:pPr>
      <w:r w:rsidRPr="56C4290E">
        <w:rPr>
          <w:rFonts w:ascii="Calibri" w:eastAsia="Calibri" w:hAnsi="Calibri" w:cs="Calibri"/>
        </w:rPr>
        <w:t>Output table screen shot:</w:t>
      </w:r>
    </w:p>
    <w:p w14:paraId="248468ED" w14:textId="77777777" w:rsidR="00DE647F" w:rsidRDefault="00DE647F" w:rsidP="00DE647F">
      <w:r>
        <w:rPr>
          <w:noProof/>
        </w:rPr>
        <w:lastRenderedPageBreak/>
        <w:drawing>
          <wp:inline distT="0" distB="0" distL="0" distR="0" wp14:anchorId="1D6CA7DD" wp14:editId="6C707C4F">
            <wp:extent cx="4048125" cy="1857375"/>
            <wp:effectExtent l="0" t="0" r="0" b="0"/>
            <wp:docPr id="1274909045" name="Picture 1274909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4909045"/>
                    <pic:cNvPicPr/>
                  </pic:nvPicPr>
                  <pic:blipFill>
                    <a:blip r:embed="rId90">
                      <a:extLst>
                        <a:ext uri="{28A0092B-C50C-407E-A947-70E740481C1C}">
                          <a14:useLocalDpi xmlns:a14="http://schemas.microsoft.com/office/drawing/2010/main" val="0"/>
                        </a:ext>
                      </a:extLst>
                    </a:blip>
                    <a:stretch>
                      <a:fillRect/>
                    </a:stretch>
                  </pic:blipFill>
                  <pic:spPr>
                    <a:xfrm>
                      <a:off x="0" y="0"/>
                      <a:ext cx="4048125" cy="1857375"/>
                    </a:xfrm>
                    <a:prstGeom prst="rect">
                      <a:avLst/>
                    </a:prstGeom>
                  </pic:spPr>
                </pic:pic>
              </a:graphicData>
            </a:graphic>
          </wp:inline>
        </w:drawing>
      </w:r>
    </w:p>
    <w:p w14:paraId="06BA189A" w14:textId="77777777" w:rsidR="00DE647F" w:rsidRDefault="00DE647F" w:rsidP="00DE647F"/>
    <w:p w14:paraId="2C4E90E2" w14:textId="77777777" w:rsidR="00DE647F" w:rsidRDefault="00DE647F" w:rsidP="00DE647F"/>
    <w:p w14:paraId="5D18E5C6" w14:textId="77777777" w:rsidR="00DE647F" w:rsidRDefault="00DE647F" w:rsidP="00DE647F"/>
    <w:p w14:paraId="1F33B533" w14:textId="77777777" w:rsidR="00DE647F" w:rsidRDefault="00DE647F" w:rsidP="00DE647F"/>
    <w:p w14:paraId="1DBB17F5" w14:textId="77777777" w:rsidR="00DE647F" w:rsidRDefault="00DE647F" w:rsidP="00DE647F"/>
    <w:p w14:paraId="2D92CED9" w14:textId="77777777" w:rsidR="00DE647F" w:rsidRDefault="00DE647F" w:rsidP="00DE647F"/>
    <w:p w14:paraId="74162130" w14:textId="77777777" w:rsidR="00DE647F" w:rsidRDefault="00DE647F" w:rsidP="00DE647F"/>
    <w:p w14:paraId="10041DC9" w14:textId="77777777" w:rsidR="00DE647F" w:rsidRDefault="00DE647F" w:rsidP="00DE647F"/>
    <w:p w14:paraId="08F75880" w14:textId="77777777" w:rsidR="00DE647F" w:rsidRDefault="00DE647F" w:rsidP="00DE647F"/>
    <w:p w14:paraId="140AEDFC" w14:textId="77777777" w:rsidR="00DE647F" w:rsidRDefault="00DE647F" w:rsidP="00DE647F"/>
    <w:p w14:paraId="02589AF7" w14:textId="77777777" w:rsidR="00DE647F" w:rsidRDefault="00DE647F" w:rsidP="00DE647F">
      <w:r>
        <w:t>Appendix AW</w:t>
      </w:r>
    </w:p>
    <w:tbl>
      <w:tblPr>
        <w:tblStyle w:val="TableGrid"/>
        <w:tblW w:w="9360" w:type="dxa"/>
        <w:tblLayout w:type="fixed"/>
        <w:tblLook w:val="04A0" w:firstRow="1" w:lastRow="0" w:firstColumn="1" w:lastColumn="0" w:noHBand="0" w:noVBand="1"/>
      </w:tblPr>
      <w:tblGrid>
        <w:gridCol w:w="4680"/>
        <w:gridCol w:w="4680"/>
      </w:tblGrid>
      <w:tr w:rsidR="00DE647F" w14:paraId="70E49052" w14:textId="77777777" w:rsidTr="00425A1C">
        <w:tc>
          <w:tcPr>
            <w:tcW w:w="4680" w:type="dxa"/>
          </w:tcPr>
          <w:p w14:paraId="1C3DB4F9" w14:textId="77777777" w:rsidR="00DE647F" w:rsidRDefault="00DE647F" w:rsidP="00425A1C">
            <w:r w:rsidRPr="56C4290E">
              <w:rPr>
                <w:szCs w:val="18"/>
              </w:rPr>
              <w:t>Activation Function</w:t>
            </w:r>
          </w:p>
        </w:tc>
        <w:tc>
          <w:tcPr>
            <w:tcW w:w="4680" w:type="dxa"/>
          </w:tcPr>
          <w:p w14:paraId="065473A1" w14:textId="77777777" w:rsidR="00DE647F" w:rsidRDefault="00DE647F" w:rsidP="00425A1C">
            <w:proofErr w:type="spellStart"/>
            <w:r w:rsidRPr="56C4290E">
              <w:rPr>
                <w:szCs w:val="18"/>
              </w:rPr>
              <w:t>ReLU</w:t>
            </w:r>
            <w:proofErr w:type="spellEnd"/>
          </w:p>
        </w:tc>
      </w:tr>
      <w:tr w:rsidR="00DE647F" w14:paraId="1CF5BDA2" w14:textId="77777777" w:rsidTr="00425A1C">
        <w:tc>
          <w:tcPr>
            <w:tcW w:w="4680" w:type="dxa"/>
          </w:tcPr>
          <w:p w14:paraId="0B8199C5" w14:textId="77777777" w:rsidR="00DE647F" w:rsidRDefault="00DE647F" w:rsidP="00425A1C">
            <w:r w:rsidRPr="56C4290E">
              <w:rPr>
                <w:szCs w:val="18"/>
              </w:rPr>
              <w:t>Loss Function</w:t>
            </w:r>
          </w:p>
        </w:tc>
        <w:tc>
          <w:tcPr>
            <w:tcW w:w="4680" w:type="dxa"/>
          </w:tcPr>
          <w:p w14:paraId="05F4D756" w14:textId="77777777" w:rsidR="00DE647F" w:rsidRDefault="00DE647F" w:rsidP="00425A1C">
            <w:r w:rsidRPr="56C4290E">
              <w:rPr>
                <w:szCs w:val="18"/>
              </w:rPr>
              <w:t>Cross Entropy Loss</w:t>
            </w:r>
          </w:p>
        </w:tc>
      </w:tr>
      <w:tr w:rsidR="00DE647F" w14:paraId="00DF4470" w14:textId="77777777" w:rsidTr="00425A1C">
        <w:tc>
          <w:tcPr>
            <w:tcW w:w="4680" w:type="dxa"/>
          </w:tcPr>
          <w:p w14:paraId="1A78BCF5" w14:textId="77777777" w:rsidR="00DE647F" w:rsidRDefault="00DE647F" w:rsidP="00425A1C">
            <w:r w:rsidRPr="56C4290E">
              <w:rPr>
                <w:szCs w:val="18"/>
              </w:rPr>
              <w:t>Optimizer</w:t>
            </w:r>
          </w:p>
        </w:tc>
        <w:tc>
          <w:tcPr>
            <w:tcW w:w="4680" w:type="dxa"/>
          </w:tcPr>
          <w:p w14:paraId="24F5B2F6" w14:textId="77777777" w:rsidR="00DE647F" w:rsidRDefault="00DE647F" w:rsidP="00425A1C">
            <w:pPr>
              <w:rPr>
                <w:szCs w:val="18"/>
                <w:highlight w:val="yellow"/>
              </w:rPr>
            </w:pPr>
            <w:r>
              <w:rPr>
                <w:szCs w:val="18"/>
              </w:rPr>
              <w:t>SGD</w:t>
            </w:r>
          </w:p>
        </w:tc>
      </w:tr>
      <w:tr w:rsidR="00DE647F" w14:paraId="06B24747" w14:textId="77777777" w:rsidTr="00425A1C">
        <w:tc>
          <w:tcPr>
            <w:tcW w:w="4680" w:type="dxa"/>
          </w:tcPr>
          <w:p w14:paraId="10513197" w14:textId="77777777" w:rsidR="00DE647F" w:rsidRDefault="00DE647F" w:rsidP="00425A1C">
            <w:r w:rsidRPr="56C4290E">
              <w:rPr>
                <w:szCs w:val="18"/>
              </w:rPr>
              <w:t>Training Epochs</w:t>
            </w:r>
          </w:p>
        </w:tc>
        <w:tc>
          <w:tcPr>
            <w:tcW w:w="4680" w:type="dxa"/>
          </w:tcPr>
          <w:p w14:paraId="15E82A7A" w14:textId="77777777" w:rsidR="00DE647F" w:rsidRDefault="00DE647F" w:rsidP="00425A1C">
            <w:r>
              <w:rPr>
                <w:szCs w:val="18"/>
              </w:rPr>
              <w:t>8538</w:t>
            </w:r>
          </w:p>
        </w:tc>
      </w:tr>
      <w:tr w:rsidR="00DE647F" w14:paraId="1849723D" w14:textId="77777777" w:rsidTr="00425A1C">
        <w:tc>
          <w:tcPr>
            <w:tcW w:w="4680" w:type="dxa"/>
          </w:tcPr>
          <w:p w14:paraId="00652C6D" w14:textId="77777777" w:rsidR="00DE647F" w:rsidRDefault="00DE647F" w:rsidP="00425A1C">
            <w:r w:rsidRPr="56C4290E">
              <w:rPr>
                <w:szCs w:val="18"/>
              </w:rPr>
              <w:t>Batch Size</w:t>
            </w:r>
          </w:p>
        </w:tc>
        <w:tc>
          <w:tcPr>
            <w:tcW w:w="4680" w:type="dxa"/>
          </w:tcPr>
          <w:p w14:paraId="44660137" w14:textId="77777777" w:rsidR="00DE647F" w:rsidRDefault="00DE647F" w:rsidP="00425A1C">
            <w:r w:rsidRPr="007E416D">
              <w:rPr>
                <w:sz w:val="24"/>
                <w:szCs w:val="24"/>
              </w:rPr>
              <w:t>54</w:t>
            </w:r>
          </w:p>
        </w:tc>
      </w:tr>
      <w:tr w:rsidR="00DE647F" w14:paraId="1FD9FAC5" w14:textId="77777777" w:rsidTr="00425A1C">
        <w:tc>
          <w:tcPr>
            <w:tcW w:w="4680" w:type="dxa"/>
          </w:tcPr>
          <w:p w14:paraId="54B050C5" w14:textId="77777777" w:rsidR="00DE647F" w:rsidRDefault="00DE647F" w:rsidP="00425A1C">
            <w:r w:rsidRPr="56C4290E">
              <w:rPr>
                <w:szCs w:val="18"/>
              </w:rPr>
              <w:t>Learning Rate</w:t>
            </w:r>
          </w:p>
        </w:tc>
        <w:tc>
          <w:tcPr>
            <w:tcW w:w="4680" w:type="dxa"/>
          </w:tcPr>
          <w:p w14:paraId="0B1781C4" w14:textId="77777777" w:rsidR="00DE647F" w:rsidRDefault="00DE647F" w:rsidP="00425A1C">
            <w:r w:rsidRPr="007E416D">
              <w:rPr>
                <w:sz w:val="24"/>
                <w:szCs w:val="24"/>
              </w:rPr>
              <w:t>0.0007539524474668675</w:t>
            </w:r>
          </w:p>
        </w:tc>
      </w:tr>
      <w:tr w:rsidR="00DE647F" w14:paraId="55373802" w14:textId="77777777" w:rsidTr="00425A1C">
        <w:trPr>
          <w:trHeight w:val="258"/>
        </w:trPr>
        <w:tc>
          <w:tcPr>
            <w:tcW w:w="4680" w:type="dxa"/>
          </w:tcPr>
          <w:p w14:paraId="087624BF" w14:textId="77777777" w:rsidR="00DE647F" w:rsidRDefault="00DE647F" w:rsidP="00425A1C">
            <w:r w:rsidRPr="56C4290E">
              <w:rPr>
                <w:szCs w:val="18"/>
              </w:rPr>
              <w:t>Number of Hidden Layers</w:t>
            </w:r>
          </w:p>
        </w:tc>
        <w:tc>
          <w:tcPr>
            <w:tcW w:w="4680" w:type="dxa"/>
          </w:tcPr>
          <w:p w14:paraId="376C6A4F" w14:textId="77777777" w:rsidR="00DE647F" w:rsidRDefault="00DE647F" w:rsidP="00425A1C">
            <w:r>
              <w:rPr>
                <w:szCs w:val="18"/>
              </w:rPr>
              <w:t>2</w:t>
            </w:r>
          </w:p>
        </w:tc>
      </w:tr>
      <w:tr w:rsidR="00DE647F" w14:paraId="303DE719" w14:textId="77777777" w:rsidTr="00425A1C">
        <w:tc>
          <w:tcPr>
            <w:tcW w:w="4680" w:type="dxa"/>
          </w:tcPr>
          <w:p w14:paraId="426C805D" w14:textId="77777777" w:rsidR="00DE647F" w:rsidRDefault="00DE647F" w:rsidP="00425A1C">
            <w:r w:rsidRPr="56C4290E">
              <w:rPr>
                <w:szCs w:val="18"/>
              </w:rPr>
              <w:t>Hidden Layers: Inputs and Outputs</w:t>
            </w:r>
          </w:p>
        </w:tc>
        <w:tc>
          <w:tcPr>
            <w:tcW w:w="4680" w:type="dxa"/>
          </w:tcPr>
          <w:p w14:paraId="57854F3E" w14:textId="77777777" w:rsidR="00DE647F" w:rsidRDefault="00DE647F" w:rsidP="00425A1C">
            <w:pPr>
              <w:rPr>
                <w:szCs w:val="18"/>
              </w:rPr>
            </w:pPr>
            <w:r w:rsidRPr="56C4290E">
              <w:rPr>
                <w:szCs w:val="18"/>
              </w:rPr>
              <w:t>1: (</w:t>
            </w:r>
            <w:r>
              <w:rPr>
                <w:rFonts w:ascii="Calibri" w:eastAsia="Calibri" w:hAnsi="Calibri" w:cs="Calibri"/>
                <w:color w:val="212121"/>
                <w:sz w:val="21"/>
                <w:szCs w:val="21"/>
              </w:rPr>
              <w:t>8538</w:t>
            </w:r>
            <w:r w:rsidRPr="56C4290E">
              <w:rPr>
                <w:szCs w:val="18"/>
              </w:rPr>
              <w:t>) =&gt; (</w:t>
            </w:r>
            <w:r>
              <w:rPr>
                <w:szCs w:val="18"/>
              </w:rPr>
              <w:t>4269</w:t>
            </w:r>
            <w:r w:rsidRPr="56C4290E">
              <w:rPr>
                <w:szCs w:val="18"/>
              </w:rPr>
              <w:t>)</w:t>
            </w:r>
            <w:r>
              <w:rPr>
                <w:szCs w:val="18"/>
              </w:rPr>
              <w:t xml:space="preserve"> 2</w:t>
            </w:r>
            <w:r w:rsidRPr="56C4290E">
              <w:rPr>
                <w:szCs w:val="18"/>
              </w:rPr>
              <w:t>: (</w:t>
            </w:r>
            <w:r>
              <w:rPr>
                <w:szCs w:val="18"/>
              </w:rPr>
              <w:t>4269</w:t>
            </w:r>
            <w:r w:rsidRPr="56C4290E">
              <w:rPr>
                <w:szCs w:val="18"/>
              </w:rPr>
              <w:t>) =&gt; (</w:t>
            </w:r>
            <w:r>
              <w:rPr>
                <w:szCs w:val="18"/>
              </w:rPr>
              <w:t>2134</w:t>
            </w:r>
            <w:r w:rsidRPr="56C4290E">
              <w:rPr>
                <w:szCs w:val="18"/>
              </w:rPr>
              <w:t>)</w:t>
            </w:r>
          </w:p>
        </w:tc>
      </w:tr>
      <w:tr w:rsidR="00DE647F" w14:paraId="29E3E300" w14:textId="77777777" w:rsidTr="00425A1C">
        <w:tc>
          <w:tcPr>
            <w:tcW w:w="4680" w:type="dxa"/>
          </w:tcPr>
          <w:p w14:paraId="51D7814C" w14:textId="77777777" w:rsidR="00DE647F" w:rsidRDefault="00DE647F" w:rsidP="00425A1C">
            <w:r w:rsidRPr="56C4290E">
              <w:rPr>
                <w:szCs w:val="18"/>
              </w:rPr>
              <w:t>Batch Normalization</w:t>
            </w:r>
          </w:p>
        </w:tc>
        <w:tc>
          <w:tcPr>
            <w:tcW w:w="4680" w:type="dxa"/>
          </w:tcPr>
          <w:p w14:paraId="53882AEF" w14:textId="77777777" w:rsidR="00DE647F" w:rsidRDefault="00DE647F" w:rsidP="00425A1C">
            <w:pPr>
              <w:rPr>
                <w:szCs w:val="18"/>
              </w:rPr>
            </w:pPr>
            <w:r w:rsidRPr="56C4290E">
              <w:rPr>
                <w:szCs w:val="18"/>
              </w:rPr>
              <w:t xml:space="preserve">Input Layer: </w:t>
            </w:r>
            <w:r>
              <w:rPr>
                <w:rFonts w:ascii="Calibri" w:eastAsia="Calibri" w:hAnsi="Calibri" w:cs="Calibri"/>
                <w:color w:val="212121"/>
                <w:sz w:val="21"/>
                <w:szCs w:val="21"/>
              </w:rPr>
              <w:t>8538</w:t>
            </w:r>
            <w:r w:rsidRPr="56C4290E">
              <w:rPr>
                <w:szCs w:val="18"/>
              </w:rPr>
              <w:t xml:space="preserve">, Hidden Layer 1: </w:t>
            </w:r>
            <w:r>
              <w:rPr>
                <w:szCs w:val="18"/>
              </w:rPr>
              <w:t>4269</w:t>
            </w:r>
            <w:r w:rsidRPr="56C4290E">
              <w:rPr>
                <w:szCs w:val="18"/>
              </w:rPr>
              <w:t xml:space="preserve">, Hidden Layer </w:t>
            </w:r>
            <w:r>
              <w:rPr>
                <w:szCs w:val="18"/>
              </w:rPr>
              <w:t>2</w:t>
            </w:r>
            <w:r w:rsidRPr="56C4290E">
              <w:rPr>
                <w:szCs w:val="18"/>
              </w:rPr>
              <w:t xml:space="preserve">: </w:t>
            </w:r>
            <w:r>
              <w:rPr>
                <w:szCs w:val="18"/>
              </w:rPr>
              <w:t>2134</w:t>
            </w:r>
          </w:p>
        </w:tc>
      </w:tr>
      <w:tr w:rsidR="00DE647F" w14:paraId="172F40C4" w14:textId="77777777" w:rsidTr="00425A1C">
        <w:tc>
          <w:tcPr>
            <w:tcW w:w="4680" w:type="dxa"/>
          </w:tcPr>
          <w:p w14:paraId="2688381D" w14:textId="77777777" w:rsidR="00DE647F" w:rsidRDefault="00DE647F" w:rsidP="00425A1C">
            <w:r w:rsidRPr="56C4290E">
              <w:rPr>
                <w:szCs w:val="18"/>
              </w:rPr>
              <w:t>Early Stopping Patience</w:t>
            </w:r>
          </w:p>
        </w:tc>
        <w:tc>
          <w:tcPr>
            <w:tcW w:w="4680" w:type="dxa"/>
          </w:tcPr>
          <w:p w14:paraId="52DD8474" w14:textId="77777777" w:rsidR="00DE647F" w:rsidRDefault="00DE647F" w:rsidP="00425A1C">
            <w:pPr>
              <w:rPr>
                <w:szCs w:val="18"/>
              </w:rPr>
            </w:pPr>
            <w:r w:rsidRPr="007E416D">
              <w:rPr>
                <w:sz w:val="24"/>
                <w:szCs w:val="24"/>
              </w:rPr>
              <w:t>0.5340685918653861</w:t>
            </w:r>
          </w:p>
        </w:tc>
      </w:tr>
      <w:tr w:rsidR="00DE647F" w14:paraId="5A3C70EC" w14:textId="77777777" w:rsidTr="00425A1C">
        <w:tc>
          <w:tcPr>
            <w:tcW w:w="4680" w:type="dxa"/>
          </w:tcPr>
          <w:p w14:paraId="0AD464E4" w14:textId="77777777" w:rsidR="00DE647F" w:rsidRPr="56C4290E" w:rsidRDefault="00DE647F" w:rsidP="00425A1C">
            <w:pPr>
              <w:rPr>
                <w:szCs w:val="18"/>
              </w:rPr>
            </w:pPr>
            <w:r>
              <w:rPr>
                <w:szCs w:val="18"/>
              </w:rPr>
              <w:t>Weight Decay</w:t>
            </w:r>
          </w:p>
        </w:tc>
        <w:tc>
          <w:tcPr>
            <w:tcW w:w="4680" w:type="dxa"/>
          </w:tcPr>
          <w:p w14:paraId="112F2F76" w14:textId="77777777" w:rsidR="00DE647F" w:rsidRPr="56C4290E" w:rsidRDefault="00DE647F" w:rsidP="00425A1C">
            <w:pPr>
              <w:rPr>
                <w:szCs w:val="18"/>
              </w:rPr>
            </w:pPr>
            <w:r w:rsidRPr="007E416D">
              <w:rPr>
                <w:sz w:val="24"/>
                <w:szCs w:val="24"/>
              </w:rPr>
              <w:t>0.6080295007545474</w:t>
            </w:r>
          </w:p>
        </w:tc>
      </w:tr>
      <w:tr w:rsidR="00DE647F" w14:paraId="69F9CA5A" w14:textId="77777777" w:rsidTr="00425A1C">
        <w:tc>
          <w:tcPr>
            <w:tcW w:w="4680" w:type="dxa"/>
          </w:tcPr>
          <w:p w14:paraId="5BC4EA45" w14:textId="77777777" w:rsidR="00DE647F" w:rsidRDefault="00DE647F" w:rsidP="00425A1C">
            <w:r w:rsidRPr="56C4290E">
              <w:rPr>
                <w:szCs w:val="18"/>
              </w:rPr>
              <w:t>Drop Out Rate</w:t>
            </w:r>
          </w:p>
        </w:tc>
        <w:tc>
          <w:tcPr>
            <w:tcW w:w="4680" w:type="dxa"/>
          </w:tcPr>
          <w:p w14:paraId="2C5C3F6C" w14:textId="77777777" w:rsidR="00DE647F" w:rsidRDefault="00DE647F" w:rsidP="00425A1C">
            <w:pPr>
              <w:rPr>
                <w:szCs w:val="18"/>
              </w:rPr>
            </w:pPr>
            <w:r w:rsidRPr="007E416D">
              <w:rPr>
                <w:sz w:val="24"/>
                <w:szCs w:val="24"/>
              </w:rPr>
              <w:t>0.7786589029651306</w:t>
            </w:r>
          </w:p>
        </w:tc>
      </w:tr>
      <w:tr w:rsidR="00DE647F" w14:paraId="5401B4BA" w14:textId="77777777" w:rsidTr="00425A1C">
        <w:tc>
          <w:tcPr>
            <w:tcW w:w="4680" w:type="dxa"/>
          </w:tcPr>
          <w:p w14:paraId="2ED4E0C6" w14:textId="77777777" w:rsidR="00DE647F" w:rsidRDefault="00DE647F" w:rsidP="00425A1C">
            <w:pPr>
              <w:rPr>
                <w:szCs w:val="18"/>
              </w:rPr>
            </w:pPr>
            <w:r w:rsidRPr="56C4290E">
              <w:rPr>
                <w:szCs w:val="18"/>
              </w:rPr>
              <w:t>Last Epoch Information</w:t>
            </w:r>
          </w:p>
        </w:tc>
        <w:tc>
          <w:tcPr>
            <w:tcW w:w="4680" w:type="dxa"/>
          </w:tcPr>
          <w:p w14:paraId="37BFCBFF" w14:textId="77777777" w:rsidR="00DE647F" w:rsidRPr="00756A78" w:rsidRDefault="00DE647F" w:rsidP="00425A1C">
            <w:r w:rsidRPr="007E416D">
              <w:rPr>
                <w:rFonts w:ascii="Calibri" w:eastAsia="Calibri" w:hAnsi="Calibri" w:cs="Calibri"/>
                <w:color w:val="212121"/>
                <w:sz w:val="21"/>
                <w:szCs w:val="21"/>
              </w:rPr>
              <w:t>Epoch 052: | Train Loss: 0.38496 | Val Loss: 1.38251 | Train Acc: 100.000| Val Acc: 34.615</w:t>
            </w:r>
          </w:p>
        </w:tc>
      </w:tr>
      <w:tr w:rsidR="00DE647F" w14:paraId="046FC099" w14:textId="77777777" w:rsidTr="00425A1C">
        <w:tc>
          <w:tcPr>
            <w:tcW w:w="4680" w:type="dxa"/>
          </w:tcPr>
          <w:p w14:paraId="607F1B29" w14:textId="77777777" w:rsidR="00DE647F" w:rsidRDefault="00DE647F" w:rsidP="00425A1C">
            <w:pPr>
              <w:rPr>
                <w:szCs w:val="18"/>
              </w:rPr>
            </w:pPr>
            <w:r w:rsidRPr="56C4290E">
              <w:rPr>
                <w:szCs w:val="18"/>
              </w:rPr>
              <w:t>Test Accuracy</w:t>
            </w:r>
          </w:p>
        </w:tc>
        <w:tc>
          <w:tcPr>
            <w:tcW w:w="4680" w:type="dxa"/>
          </w:tcPr>
          <w:p w14:paraId="0741DAB3" w14:textId="77777777" w:rsidR="00DE647F" w:rsidRDefault="00DE647F" w:rsidP="00425A1C">
            <w:pPr>
              <w:spacing w:line="259" w:lineRule="auto"/>
              <w:rPr>
                <w:rFonts w:ascii="Calibri" w:eastAsia="Calibri" w:hAnsi="Calibri" w:cs="Calibri"/>
                <w:szCs w:val="18"/>
              </w:rPr>
            </w:pPr>
            <w:r>
              <w:rPr>
                <w:rFonts w:ascii="Calibri" w:eastAsia="Calibri" w:hAnsi="Calibri" w:cs="Calibri"/>
                <w:szCs w:val="18"/>
              </w:rPr>
              <w:t>45</w:t>
            </w:r>
            <w:r w:rsidRPr="56C4290E">
              <w:rPr>
                <w:rFonts w:ascii="Calibri" w:eastAsia="Calibri" w:hAnsi="Calibri" w:cs="Calibri"/>
                <w:szCs w:val="18"/>
              </w:rPr>
              <w:t>%</w:t>
            </w:r>
          </w:p>
        </w:tc>
      </w:tr>
    </w:tbl>
    <w:p w14:paraId="4E3C7091" w14:textId="77777777" w:rsidR="00DE647F" w:rsidRDefault="00DE647F" w:rsidP="00DE647F"/>
    <w:p w14:paraId="7FB75359" w14:textId="77777777" w:rsidR="00DE647F" w:rsidRDefault="00DE647F" w:rsidP="00DE647F"/>
    <w:p w14:paraId="37057405" w14:textId="77777777" w:rsidR="00DE647F" w:rsidRDefault="00DE647F" w:rsidP="00DE647F"/>
    <w:p w14:paraId="6740B2DD" w14:textId="77777777" w:rsidR="00DE647F" w:rsidRDefault="00DE647F" w:rsidP="00DE647F"/>
    <w:p w14:paraId="381ABA54" w14:textId="77777777" w:rsidR="00DE647F" w:rsidRDefault="00DE647F" w:rsidP="00DE647F"/>
    <w:p w14:paraId="746AED86" w14:textId="77777777" w:rsidR="00DE647F" w:rsidRDefault="00DE647F" w:rsidP="00DE647F"/>
    <w:p w14:paraId="452712AF" w14:textId="77777777" w:rsidR="00DE647F" w:rsidRDefault="00DE647F" w:rsidP="00DE647F"/>
    <w:p w14:paraId="070497B9" w14:textId="77777777" w:rsidR="00DE647F" w:rsidRDefault="00DE647F" w:rsidP="00DE647F"/>
    <w:p w14:paraId="563D4702" w14:textId="77777777" w:rsidR="00DE647F" w:rsidRDefault="00DE647F" w:rsidP="00DE647F"/>
    <w:p w14:paraId="07D9F76A" w14:textId="77777777" w:rsidR="00DE647F" w:rsidRDefault="00DE647F" w:rsidP="00DE647F"/>
    <w:p w14:paraId="4FF54F42" w14:textId="77777777" w:rsidR="00DE647F" w:rsidRDefault="00DE647F" w:rsidP="00DE647F"/>
    <w:p w14:paraId="10EE8832" w14:textId="77777777" w:rsidR="00DE647F" w:rsidRDefault="00DE647F" w:rsidP="00DE647F"/>
    <w:p w14:paraId="29EBAB40" w14:textId="77777777" w:rsidR="00DE647F" w:rsidRDefault="00DE647F" w:rsidP="00DE647F"/>
    <w:p w14:paraId="51157BDC" w14:textId="77777777" w:rsidR="00DE647F" w:rsidRDefault="00DE647F" w:rsidP="00DE647F"/>
    <w:p w14:paraId="403D76F2" w14:textId="77777777" w:rsidR="00DE647F" w:rsidRDefault="00DE647F" w:rsidP="00DE647F"/>
    <w:p w14:paraId="1108FB75" w14:textId="77777777" w:rsidR="00DE647F" w:rsidRDefault="00DE647F" w:rsidP="00DE647F"/>
    <w:p w14:paraId="20A36D4E" w14:textId="77777777" w:rsidR="00DE647F" w:rsidRDefault="00DE647F" w:rsidP="00DE647F"/>
    <w:p w14:paraId="38A50CD9" w14:textId="77777777" w:rsidR="00DE647F" w:rsidRDefault="00DE647F" w:rsidP="00DE647F"/>
    <w:p w14:paraId="2EEAAD8F" w14:textId="77777777" w:rsidR="00DE647F" w:rsidRDefault="00DE647F" w:rsidP="00DE647F">
      <w:r>
        <w:t>Appendix AX</w:t>
      </w:r>
    </w:p>
    <w:tbl>
      <w:tblPr>
        <w:tblStyle w:val="TableGrid"/>
        <w:tblW w:w="9360" w:type="dxa"/>
        <w:tblLayout w:type="fixed"/>
        <w:tblLook w:val="04A0" w:firstRow="1" w:lastRow="0" w:firstColumn="1" w:lastColumn="0" w:noHBand="0" w:noVBand="1"/>
      </w:tblPr>
      <w:tblGrid>
        <w:gridCol w:w="4680"/>
        <w:gridCol w:w="4680"/>
      </w:tblGrid>
      <w:tr w:rsidR="00DE647F" w14:paraId="4D326DA0" w14:textId="77777777" w:rsidTr="00425A1C">
        <w:tc>
          <w:tcPr>
            <w:tcW w:w="4680" w:type="dxa"/>
          </w:tcPr>
          <w:p w14:paraId="7C1120C9" w14:textId="77777777" w:rsidR="00DE647F" w:rsidRDefault="00DE647F" w:rsidP="00425A1C">
            <w:r w:rsidRPr="56C4290E">
              <w:rPr>
                <w:szCs w:val="18"/>
              </w:rPr>
              <w:t>Activation Function</w:t>
            </w:r>
          </w:p>
        </w:tc>
        <w:tc>
          <w:tcPr>
            <w:tcW w:w="4680" w:type="dxa"/>
          </w:tcPr>
          <w:p w14:paraId="3823B70E" w14:textId="77777777" w:rsidR="00DE647F" w:rsidRDefault="00DE647F" w:rsidP="00425A1C">
            <w:proofErr w:type="spellStart"/>
            <w:r w:rsidRPr="56C4290E">
              <w:rPr>
                <w:szCs w:val="18"/>
              </w:rPr>
              <w:t>ReLU</w:t>
            </w:r>
            <w:proofErr w:type="spellEnd"/>
          </w:p>
        </w:tc>
      </w:tr>
      <w:tr w:rsidR="00DE647F" w14:paraId="6730486A" w14:textId="77777777" w:rsidTr="00425A1C">
        <w:tc>
          <w:tcPr>
            <w:tcW w:w="4680" w:type="dxa"/>
          </w:tcPr>
          <w:p w14:paraId="22A46F4A" w14:textId="77777777" w:rsidR="00DE647F" w:rsidRDefault="00DE647F" w:rsidP="00425A1C">
            <w:r w:rsidRPr="56C4290E">
              <w:rPr>
                <w:szCs w:val="18"/>
              </w:rPr>
              <w:t>Loss Function</w:t>
            </w:r>
          </w:p>
        </w:tc>
        <w:tc>
          <w:tcPr>
            <w:tcW w:w="4680" w:type="dxa"/>
          </w:tcPr>
          <w:p w14:paraId="194E2D65" w14:textId="77777777" w:rsidR="00DE647F" w:rsidRDefault="00DE647F" w:rsidP="00425A1C">
            <w:r w:rsidRPr="56C4290E">
              <w:rPr>
                <w:szCs w:val="18"/>
              </w:rPr>
              <w:t>Cross Entropy Loss</w:t>
            </w:r>
          </w:p>
        </w:tc>
      </w:tr>
      <w:tr w:rsidR="00DE647F" w14:paraId="3ADE53C6" w14:textId="77777777" w:rsidTr="00425A1C">
        <w:tc>
          <w:tcPr>
            <w:tcW w:w="4680" w:type="dxa"/>
          </w:tcPr>
          <w:p w14:paraId="42570AB6" w14:textId="77777777" w:rsidR="00DE647F" w:rsidRDefault="00DE647F" w:rsidP="00425A1C">
            <w:r w:rsidRPr="56C4290E">
              <w:rPr>
                <w:szCs w:val="18"/>
              </w:rPr>
              <w:t>Optimizer</w:t>
            </w:r>
          </w:p>
        </w:tc>
        <w:tc>
          <w:tcPr>
            <w:tcW w:w="4680" w:type="dxa"/>
          </w:tcPr>
          <w:p w14:paraId="2042B9CB" w14:textId="77777777" w:rsidR="00DE647F" w:rsidRDefault="00DE647F" w:rsidP="00425A1C">
            <w:pPr>
              <w:rPr>
                <w:szCs w:val="18"/>
                <w:highlight w:val="yellow"/>
              </w:rPr>
            </w:pPr>
            <w:r>
              <w:rPr>
                <w:szCs w:val="18"/>
              </w:rPr>
              <w:t>SGD</w:t>
            </w:r>
          </w:p>
        </w:tc>
      </w:tr>
      <w:tr w:rsidR="00DE647F" w14:paraId="31828793" w14:textId="77777777" w:rsidTr="00425A1C">
        <w:tc>
          <w:tcPr>
            <w:tcW w:w="4680" w:type="dxa"/>
          </w:tcPr>
          <w:p w14:paraId="7E40A127" w14:textId="77777777" w:rsidR="00DE647F" w:rsidRDefault="00DE647F" w:rsidP="00425A1C">
            <w:r w:rsidRPr="56C4290E">
              <w:rPr>
                <w:szCs w:val="18"/>
              </w:rPr>
              <w:t>Training Epochs</w:t>
            </w:r>
          </w:p>
        </w:tc>
        <w:tc>
          <w:tcPr>
            <w:tcW w:w="4680" w:type="dxa"/>
          </w:tcPr>
          <w:p w14:paraId="10734749" w14:textId="77777777" w:rsidR="00DE647F" w:rsidRDefault="00DE647F" w:rsidP="00425A1C">
            <w:r>
              <w:rPr>
                <w:szCs w:val="18"/>
              </w:rPr>
              <w:t>203</w:t>
            </w:r>
          </w:p>
        </w:tc>
      </w:tr>
      <w:tr w:rsidR="00DE647F" w14:paraId="5E646129" w14:textId="77777777" w:rsidTr="00425A1C">
        <w:tc>
          <w:tcPr>
            <w:tcW w:w="4680" w:type="dxa"/>
          </w:tcPr>
          <w:p w14:paraId="7797D3E3" w14:textId="77777777" w:rsidR="00DE647F" w:rsidRDefault="00DE647F" w:rsidP="00425A1C">
            <w:r w:rsidRPr="56C4290E">
              <w:rPr>
                <w:szCs w:val="18"/>
              </w:rPr>
              <w:t>Batch Size</w:t>
            </w:r>
          </w:p>
        </w:tc>
        <w:tc>
          <w:tcPr>
            <w:tcW w:w="4680" w:type="dxa"/>
          </w:tcPr>
          <w:p w14:paraId="16A8A23B" w14:textId="77777777" w:rsidR="00DE647F" w:rsidRDefault="00DE647F" w:rsidP="00425A1C">
            <w:r>
              <w:rPr>
                <w:sz w:val="24"/>
                <w:szCs w:val="24"/>
              </w:rPr>
              <w:t>21</w:t>
            </w:r>
          </w:p>
        </w:tc>
      </w:tr>
      <w:tr w:rsidR="00DE647F" w14:paraId="101C9204" w14:textId="77777777" w:rsidTr="00425A1C">
        <w:tc>
          <w:tcPr>
            <w:tcW w:w="4680" w:type="dxa"/>
          </w:tcPr>
          <w:p w14:paraId="4BF056C8" w14:textId="77777777" w:rsidR="00DE647F" w:rsidRDefault="00DE647F" w:rsidP="00425A1C">
            <w:r w:rsidRPr="56C4290E">
              <w:rPr>
                <w:szCs w:val="18"/>
              </w:rPr>
              <w:t>Learning Rate</w:t>
            </w:r>
          </w:p>
        </w:tc>
        <w:tc>
          <w:tcPr>
            <w:tcW w:w="4680" w:type="dxa"/>
          </w:tcPr>
          <w:p w14:paraId="5E3E1E48" w14:textId="77777777" w:rsidR="00DE647F" w:rsidRDefault="00DE647F" w:rsidP="00425A1C">
            <w:r w:rsidRPr="007E416D">
              <w:rPr>
                <w:rFonts w:ascii="Calibri" w:eastAsia="Calibri" w:hAnsi="Calibri" w:cs="Calibri"/>
                <w:color w:val="212121"/>
                <w:sz w:val="21"/>
                <w:szCs w:val="21"/>
              </w:rPr>
              <w:t>0.019473904989422124</w:t>
            </w:r>
          </w:p>
        </w:tc>
      </w:tr>
      <w:tr w:rsidR="00DE647F" w14:paraId="049DAB48" w14:textId="77777777" w:rsidTr="00425A1C">
        <w:trPr>
          <w:trHeight w:val="258"/>
        </w:trPr>
        <w:tc>
          <w:tcPr>
            <w:tcW w:w="4680" w:type="dxa"/>
          </w:tcPr>
          <w:p w14:paraId="331A5F79" w14:textId="77777777" w:rsidR="00DE647F" w:rsidRDefault="00DE647F" w:rsidP="00425A1C">
            <w:r w:rsidRPr="56C4290E">
              <w:rPr>
                <w:szCs w:val="18"/>
              </w:rPr>
              <w:t>Number of Hidden Layers</w:t>
            </w:r>
          </w:p>
        </w:tc>
        <w:tc>
          <w:tcPr>
            <w:tcW w:w="4680" w:type="dxa"/>
          </w:tcPr>
          <w:p w14:paraId="15CD6B64" w14:textId="77777777" w:rsidR="00DE647F" w:rsidRDefault="00DE647F" w:rsidP="00425A1C">
            <w:r>
              <w:rPr>
                <w:szCs w:val="18"/>
              </w:rPr>
              <w:t>1</w:t>
            </w:r>
          </w:p>
        </w:tc>
      </w:tr>
      <w:tr w:rsidR="00DE647F" w14:paraId="45E302AD" w14:textId="77777777" w:rsidTr="00425A1C">
        <w:tc>
          <w:tcPr>
            <w:tcW w:w="4680" w:type="dxa"/>
          </w:tcPr>
          <w:p w14:paraId="2FC0955E" w14:textId="77777777" w:rsidR="00DE647F" w:rsidRDefault="00DE647F" w:rsidP="00425A1C">
            <w:r w:rsidRPr="56C4290E">
              <w:rPr>
                <w:szCs w:val="18"/>
              </w:rPr>
              <w:t>Hidden Layers: Inputs and Outputs</w:t>
            </w:r>
          </w:p>
        </w:tc>
        <w:tc>
          <w:tcPr>
            <w:tcW w:w="4680" w:type="dxa"/>
          </w:tcPr>
          <w:p w14:paraId="0A2EF112" w14:textId="77777777" w:rsidR="00DE647F" w:rsidRDefault="00DE647F" w:rsidP="00425A1C">
            <w:pPr>
              <w:rPr>
                <w:szCs w:val="18"/>
              </w:rPr>
            </w:pPr>
            <w:r w:rsidRPr="56C4290E">
              <w:rPr>
                <w:szCs w:val="18"/>
              </w:rPr>
              <w:t>1: (</w:t>
            </w:r>
            <w:r>
              <w:rPr>
                <w:rFonts w:ascii="Calibri" w:eastAsia="Calibri" w:hAnsi="Calibri" w:cs="Calibri"/>
                <w:color w:val="212121"/>
                <w:sz w:val="21"/>
                <w:szCs w:val="21"/>
              </w:rPr>
              <w:t>2624</w:t>
            </w:r>
            <w:r w:rsidRPr="56C4290E">
              <w:rPr>
                <w:szCs w:val="18"/>
              </w:rPr>
              <w:t>) =&gt; (</w:t>
            </w:r>
            <w:r>
              <w:rPr>
                <w:szCs w:val="18"/>
              </w:rPr>
              <w:t>1312)</w:t>
            </w:r>
          </w:p>
        </w:tc>
      </w:tr>
      <w:tr w:rsidR="00DE647F" w14:paraId="2F10950F" w14:textId="77777777" w:rsidTr="00425A1C">
        <w:tc>
          <w:tcPr>
            <w:tcW w:w="4680" w:type="dxa"/>
          </w:tcPr>
          <w:p w14:paraId="30EA7719" w14:textId="77777777" w:rsidR="00DE647F" w:rsidRDefault="00DE647F" w:rsidP="00425A1C">
            <w:r w:rsidRPr="56C4290E">
              <w:rPr>
                <w:szCs w:val="18"/>
              </w:rPr>
              <w:t>Batch Normalization</w:t>
            </w:r>
          </w:p>
        </w:tc>
        <w:tc>
          <w:tcPr>
            <w:tcW w:w="4680" w:type="dxa"/>
          </w:tcPr>
          <w:p w14:paraId="2DE7C22A" w14:textId="77777777" w:rsidR="00DE647F" w:rsidRDefault="00DE647F" w:rsidP="00425A1C">
            <w:pPr>
              <w:rPr>
                <w:szCs w:val="18"/>
              </w:rPr>
            </w:pPr>
            <w:r w:rsidRPr="56C4290E">
              <w:rPr>
                <w:szCs w:val="18"/>
              </w:rPr>
              <w:t xml:space="preserve">Input Layer: </w:t>
            </w:r>
            <w:r>
              <w:rPr>
                <w:rFonts w:ascii="Calibri" w:eastAsia="Calibri" w:hAnsi="Calibri" w:cs="Calibri"/>
                <w:color w:val="212121"/>
                <w:sz w:val="21"/>
                <w:szCs w:val="21"/>
              </w:rPr>
              <w:t>2624</w:t>
            </w:r>
            <w:r w:rsidRPr="56C4290E">
              <w:rPr>
                <w:szCs w:val="18"/>
              </w:rPr>
              <w:t xml:space="preserve">, Hidden Layer 1: </w:t>
            </w:r>
            <w:r>
              <w:rPr>
                <w:szCs w:val="18"/>
              </w:rPr>
              <w:t>1312</w:t>
            </w:r>
          </w:p>
        </w:tc>
      </w:tr>
      <w:tr w:rsidR="00DE647F" w14:paraId="5174E3EB" w14:textId="77777777" w:rsidTr="00425A1C">
        <w:tc>
          <w:tcPr>
            <w:tcW w:w="4680" w:type="dxa"/>
          </w:tcPr>
          <w:p w14:paraId="2A332516" w14:textId="77777777" w:rsidR="00DE647F" w:rsidRDefault="00DE647F" w:rsidP="00425A1C">
            <w:r w:rsidRPr="56C4290E">
              <w:rPr>
                <w:szCs w:val="18"/>
              </w:rPr>
              <w:t>Early Stopping Patience</w:t>
            </w:r>
          </w:p>
        </w:tc>
        <w:tc>
          <w:tcPr>
            <w:tcW w:w="4680" w:type="dxa"/>
          </w:tcPr>
          <w:p w14:paraId="07227F28" w14:textId="77777777" w:rsidR="00DE647F" w:rsidRDefault="00DE647F" w:rsidP="00425A1C">
            <w:pPr>
              <w:rPr>
                <w:szCs w:val="18"/>
              </w:rPr>
            </w:pPr>
            <w:r>
              <w:rPr>
                <w:sz w:val="24"/>
                <w:szCs w:val="24"/>
              </w:rPr>
              <w:t>20</w:t>
            </w:r>
          </w:p>
        </w:tc>
      </w:tr>
      <w:tr w:rsidR="00DE647F" w14:paraId="6CD74CFD" w14:textId="77777777" w:rsidTr="00425A1C">
        <w:tc>
          <w:tcPr>
            <w:tcW w:w="4680" w:type="dxa"/>
          </w:tcPr>
          <w:p w14:paraId="0C5885AB" w14:textId="77777777" w:rsidR="00DE647F" w:rsidRPr="56C4290E" w:rsidRDefault="00DE647F" w:rsidP="00425A1C">
            <w:pPr>
              <w:rPr>
                <w:szCs w:val="18"/>
              </w:rPr>
            </w:pPr>
            <w:r>
              <w:rPr>
                <w:szCs w:val="18"/>
              </w:rPr>
              <w:t>Weight Decay</w:t>
            </w:r>
          </w:p>
        </w:tc>
        <w:tc>
          <w:tcPr>
            <w:tcW w:w="4680" w:type="dxa"/>
          </w:tcPr>
          <w:p w14:paraId="3B0C95B0" w14:textId="77777777" w:rsidR="00DE647F" w:rsidRPr="56C4290E" w:rsidRDefault="00DE647F" w:rsidP="00425A1C">
            <w:pPr>
              <w:rPr>
                <w:szCs w:val="18"/>
              </w:rPr>
            </w:pPr>
            <w:r w:rsidRPr="007E416D">
              <w:rPr>
                <w:sz w:val="24"/>
                <w:szCs w:val="24"/>
              </w:rPr>
              <w:t>0.</w:t>
            </w:r>
            <w:r>
              <w:rPr>
                <w:sz w:val="24"/>
                <w:szCs w:val="24"/>
              </w:rPr>
              <w:t>001</w:t>
            </w:r>
          </w:p>
        </w:tc>
      </w:tr>
      <w:tr w:rsidR="00DE647F" w14:paraId="7C7E93EA" w14:textId="77777777" w:rsidTr="00425A1C">
        <w:tc>
          <w:tcPr>
            <w:tcW w:w="4680" w:type="dxa"/>
          </w:tcPr>
          <w:p w14:paraId="1AB16DC3" w14:textId="77777777" w:rsidR="00DE647F" w:rsidRDefault="00DE647F" w:rsidP="00425A1C">
            <w:r w:rsidRPr="56C4290E">
              <w:rPr>
                <w:szCs w:val="18"/>
              </w:rPr>
              <w:t>Drop Out Rate</w:t>
            </w:r>
          </w:p>
        </w:tc>
        <w:tc>
          <w:tcPr>
            <w:tcW w:w="4680" w:type="dxa"/>
          </w:tcPr>
          <w:p w14:paraId="23CCA264" w14:textId="77777777" w:rsidR="00DE647F" w:rsidRDefault="00DE647F" w:rsidP="00425A1C">
            <w:pPr>
              <w:rPr>
                <w:szCs w:val="18"/>
              </w:rPr>
            </w:pPr>
            <w:r w:rsidRPr="007E416D">
              <w:rPr>
                <w:rFonts w:ascii="Calibri" w:eastAsia="Calibri" w:hAnsi="Calibri" w:cs="Calibri"/>
                <w:color w:val="212121"/>
                <w:sz w:val="21"/>
                <w:szCs w:val="21"/>
              </w:rPr>
              <w:t>0.46674072359143415</w:t>
            </w:r>
          </w:p>
        </w:tc>
      </w:tr>
      <w:tr w:rsidR="00DE647F" w14:paraId="1A5A07DF" w14:textId="77777777" w:rsidTr="00425A1C">
        <w:tc>
          <w:tcPr>
            <w:tcW w:w="4680" w:type="dxa"/>
          </w:tcPr>
          <w:p w14:paraId="1EFD840D" w14:textId="77777777" w:rsidR="00DE647F" w:rsidRDefault="00DE647F" w:rsidP="00425A1C">
            <w:pPr>
              <w:rPr>
                <w:szCs w:val="18"/>
              </w:rPr>
            </w:pPr>
            <w:r w:rsidRPr="56C4290E">
              <w:rPr>
                <w:szCs w:val="18"/>
              </w:rPr>
              <w:t>Last Epoch Information</w:t>
            </w:r>
          </w:p>
        </w:tc>
        <w:tc>
          <w:tcPr>
            <w:tcW w:w="4680" w:type="dxa"/>
          </w:tcPr>
          <w:p w14:paraId="7EBFACED" w14:textId="77777777" w:rsidR="00DE647F" w:rsidRPr="00756A78" w:rsidRDefault="00DE647F" w:rsidP="00425A1C">
            <w:r w:rsidRPr="007E416D">
              <w:rPr>
                <w:rFonts w:ascii="Calibri" w:eastAsia="Calibri" w:hAnsi="Calibri" w:cs="Calibri"/>
                <w:color w:val="212121"/>
                <w:sz w:val="21"/>
                <w:szCs w:val="21"/>
              </w:rPr>
              <w:t>Epoch 066: | Train Loss: 0.90298 | Val Loss: 1.23355 | Train Acc: 86.957| Val Acc: 51.923</w:t>
            </w:r>
          </w:p>
        </w:tc>
      </w:tr>
      <w:tr w:rsidR="00DE647F" w14:paraId="52BE0995" w14:textId="77777777" w:rsidTr="00425A1C">
        <w:tc>
          <w:tcPr>
            <w:tcW w:w="4680" w:type="dxa"/>
          </w:tcPr>
          <w:p w14:paraId="0AECAE96" w14:textId="77777777" w:rsidR="00DE647F" w:rsidRDefault="00DE647F" w:rsidP="00425A1C">
            <w:pPr>
              <w:rPr>
                <w:szCs w:val="18"/>
              </w:rPr>
            </w:pPr>
            <w:r w:rsidRPr="56C4290E">
              <w:rPr>
                <w:szCs w:val="18"/>
              </w:rPr>
              <w:t>Test Accuracy</w:t>
            </w:r>
          </w:p>
        </w:tc>
        <w:tc>
          <w:tcPr>
            <w:tcW w:w="4680" w:type="dxa"/>
          </w:tcPr>
          <w:p w14:paraId="34F2694A" w14:textId="77777777" w:rsidR="00DE647F" w:rsidRDefault="00DE647F" w:rsidP="00425A1C">
            <w:pPr>
              <w:spacing w:line="259" w:lineRule="auto"/>
              <w:rPr>
                <w:rFonts w:ascii="Calibri" w:eastAsia="Calibri" w:hAnsi="Calibri" w:cs="Calibri"/>
                <w:szCs w:val="18"/>
              </w:rPr>
            </w:pPr>
            <w:r>
              <w:rPr>
                <w:rFonts w:ascii="Calibri" w:eastAsia="Calibri" w:hAnsi="Calibri" w:cs="Calibri"/>
                <w:szCs w:val="18"/>
              </w:rPr>
              <w:t>49</w:t>
            </w:r>
            <w:r w:rsidRPr="56C4290E">
              <w:rPr>
                <w:rFonts w:ascii="Calibri" w:eastAsia="Calibri" w:hAnsi="Calibri" w:cs="Calibri"/>
                <w:szCs w:val="18"/>
              </w:rPr>
              <w:t>%</w:t>
            </w:r>
          </w:p>
        </w:tc>
      </w:tr>
    </w:tbl>
    <w:p w14:paraId="5F8280D4" w14:textId="77777777" w:rsidR="00DE647F" w:rsidRDefault="00DE647F" w:rsidP="00DE647F">
      <w:pPr>
        <w:rPr>
          <w:rFonts w:ascii="Calibri" w:eastAsia="Calibri" w:hAnsi="Calibri" w:cs="Calibri"/>
        </w:rPr>
      </w:pPr>
    </w:p>
    <w:p w14:paraId="2C952DD8" w14:textId="77777777" w:rsidR="00DE647F" w:rsidRDefault="00DE647F" w:rsidP="00DE647F">
      <w:pPr>
        <w:rPr>
          <w:rFonts w:ascii="Calibri" w:eastAsia="Calibri" w:hAnsi="Calibri" w:cs="Calibri"/>
        </w:rPr>
      </w:pPr>
      <w:r w:rsidRPr="56C4290E">
        <w:rPr>
          <w:rFonts w:ascii="Calibri" w:eastAsia="Calibri" w:hAnsi="Calibri" w:cs="Calibri"/>
        </w:rPr>
        <w:t>Output table screen shot:</w:t>
      </w:r>
    </w:p>
    <w:p w14:paraId="720C6F5D" w14:textId="77777777" w:rsidR="00DE647F" w:rsidRDefault="00DE647F" w:rsidP="00DE647F">
      <w:pPr>
        <w:rPr>
          <w:rFonts w:ascii="Calibri" w:eastAsia="Calibri" w:hAnsi="Calibri" w:cs="Calibri"/>
        </w:rPr>
      </w:pPr>
      <w:r>
        <w:rPr>
          <w:noProof/>
        </w:rPr>
        <w:drawing>
          <wp:inline distT="0" distB="0" distL="0" distR="0" wp14:anchorId="325DD74A" wp14:editId="5518FDA2">
            <wp:extent cx="3971925" cy="1819275"/>
            <wp:effectExtent l="0" t="0" r="0" b="0"/>
            <wp:docPr id="851637913" name="Picture 851637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637913"/>
                    <pic:cNvPicPr/>
                  </pic:nvPicPr>
                  <pic:blipFill>
                    <a:blip r:embed="rId91">
                      <a:extLst>
                        <a:ext uri="{28A0092B-C50C-407E-A947-70E740481C1C}">
                          <a14:useLocalDpi xmlns:a14="http://schemas.microsoft.com/office/drawing/2010/main" val="0"/>
                        </a:ext>
                      </a:extLst>
                    </a:blip>
                    <a:stretch>
                      <a:fillRect/>
                    </a:stretch>
                  </pic:blipFill>
                  <pic:spPr>
                    <a:xfrm>
                      <a:off x="0" y="0"/>
                      <a:ext cx="3971925" cy="1819275"/>
                    </a:xfrm>
                    <a:prstGeom prst="rect">
                      <a:avLst/>
                    </a:prstGeom>
                  </pic:spPr>
                </pic:pic>
              </a:graphicData>
            </a:graphic>
          </wp:inline>
        </w:drawing>
      </w:r>
    </w:p>
    <w:p w14:paraId="62192FF4" w14:textId="77777777" w:rsidR="00DE647F" w:rsidRDefault="00DE647F" w:rsidP="00DE647F">
      <w:r>
        <w:rPr>
          <w:noProof/>
        </w:rPr>
        <w:lastRenderedPageBreak/>
        <w:drawing>
          <wp:inline distT="0" distB="0" distL="0" distR="0" wp14:anchorId="3AC72231" wp14:editId="047792B0">
            <wp:extent cx="6130951" cy="2311879"/>
            <wp:effectExtent l="0" t="0" r="3175" b="0"/>
            <wp:docPr id="610714304" name="Picture 610714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714304"/>
                    <pic:cNvPicPr/>
                  </pic:nvPicPr>
                  <pic:blipFill>
                    <a:blip r:embed="rId92">
                      <a:extLst>
                        <a:ext uri="{28A0092B-C50C-407E-A947-70E740481C1C}">
                          <a14:useLocalDpi xmlns:a14="http://schemas.microsoft.com/office/drawing/2010/main" val="0"/>
                        </a:ext>
                      </a:extLst>
                    </a:blip>
                    <a:stretch>
                      <a:fillRect/>
                    </a:stretch>
                  </pic:blipFill>
                  <pic:spPr>
                    <a:xfrm>
                      <a:off x="0" y="0"/>
                      <a:ext cx="6130951" cy="2311879"/>
                    </a:xfrm>
                    <a:prstGeom prst="rect">
                      <a:avLst/>
                    </a:prstGeom>
                  </pic:spPr>
                </pic:pic>
              </a:graphicData>
            </a:graphic>
          </wp:inline>
        </w:drawing>
      </w:r>
    </w:p>
    <w:p w14:paraId="7B519681" w14:textId="77777777" w:rsidR="00DE647F" w:rsidRDefault="00DE647F" w:rsidP="00DE647F"/>
    <w:p w14:paraId="0407BE2A" w14:textId="77777777" w:rsidR="00DE647F" w:rsidRDefault="00DE647F" w:rsidP="00DE647F">
      <w:r>
        <w:t>Appendix AZ</w:t>
      </w:r>
    </w:p>
    <w:tbl>
      <w:tblPr>
        <w:tblStyle w:val="TableGrid"/>
        <w:tblW w:w="9360" w:type="dxa"/>
        <w:tblLayout w:type="fixed"/>
        <w:tblLook w:val="04A0" w:firstRow="1" w:lastRow="0" w:firstColumn="1" w:lastColumn="0" w:noHBand="0" w:noVBand="1"/>
      </w:tblPr>
      <w:tblGrid>
        <w:gridCol w:w="4680"/>
        <w:gridCol w:w="4680"/>
      </w:tblGrid>
      <w:tr w:rsidR="00DE647F" w14:paraId="32113A5D" w14:textId="77777777" w:rsidTr="00425A1C">
        <w:tc>
          <w:tcPr>
            <w:tcW w:w="4680" w:type="dxa"/>
          </w:tcPr>
          <w:p w14:paraId="381708EE" w14:textId="77777777" w:rsidR="00DE647F" w:rsidRDefault="00DE647F" w:rsidP="00425A1C">
            <w:r w:rsidRPr="56C4290E">
              <w:rPr>
                <w:szCs w:val="18"/>
              </w:rPr>
              <w:t>Activation Function</w:t>
            </w:r>
          </w:p>
        </w:tc>
        <w:tc>
          <w:tcPr>
            <w:tcW w:w="4680" w:type="dxa"/>
          </w:tcPr>
          <w:p w14:paraId="66BE6AB9" w14:textId="77777777" w:rsidR="00DE647F" w:rsidRDefault="00DE647F" w:rsidP="00425A1C">
            <w:proofErr w:type="spellStart"/>
            <w:r w:rsidRPr="56C4290E">
              <w:rPr>
                <w:szCs w:val="18"/>
              </w:rPr>
              <w:t>ReLU</w:t>
            </w:r>
            <w:proofErr w:type="spellEnd"/>
          </w:p>
        </w:tc>
      </w:tr>
      <w:tr w:rsidR="00DE647F" w14:paraId="7C4C09CF" w14:textId="77777777" w:rsidTr="00425A1C">
        <w:tc>
          <w:tcPr>
            <w:tcW w:w="4680" w:type="dxa"/>
          </w:tcPr>
          <w:p w14:paraId="59F8BEA0" w14:textId="77777777" w:rsidR="00DE647F" w:rsidRDefault="00DE647F" w:rsidP="00425A1C">
            <w:r w:rsidRPr="56C4290E">
              <w:rPr>
                <w:szCs w:val="18"/>
              </w:rPr>
              <w:t>Loss Function</w:t>
            </w:r>
          </w:p>
        </w:tc>
        <w:tc>
          <w:tcPr>
            <w:tcW w:w="4680" w:type="dxa"/>
          </w:tcPr>
          <w:p w14:paraId="36B5ECD9" w14:textId="77777777" w:rsidR="00DE647F" w:rsidRDefault="00DE647F" w:rsidP="00425A1C">
            <w:r w:rsidRPr="56C4290E">
              <w:rPr>
                <w:szCs w:val="18"/>
              </w:rPr>
              <w:t>Cross Entropy Loss</w:t>
            </w:r>
          </w:p>
        </w:tc>
      </w:tr>
      <w:tr w:rsidR="00DE647F" w14:paraId="5E348335" w14:textId="77777777" w:rsidTr="00425A1C">
        <w:tc>
          <w:tcPr>
            <w:tcW w:w="4680" w:type="dxa"/>
          </w:tcPr>
          <w:p w14:paraId="0C214742" w14:textId="77777777" w:rsidR="00DE647F" w:rsidRDefault="00DE647F" w:rsidP="00425A1C">
            <w:r w:rsidRPr="56C4290E">
              <w:rPr>
                <w:szCs w:val="18"/>
              </w:rPr>
              <w:t>Optimizer</w:t>
            </w:r>
          </w:p>
        </w:tc>
        <w:tc>
          <w:tcPr>
            <w:tcW w:w="4680" w:type="dxa"/>
          </w:tcPr>
          <w:p w14:paraId="73B76898" w14:textId="77777777" w:rsidR="00DE647F" w:rsidRDefault="00DE647F" w:rsidP="00425A1C">
            <w:pPr>
              <w:rPr>
                <w:szCs w:val="18"/>
                <w:highlight w:val="yellow"/>
              </w:rPr>
            </w:pPr>
            <w:r>
              <w:rPr>
                <w:szCs w:val="18"/>
              </w:rPr>
              <w:t>SGD</w:t>
            </w:r>
          </w:p>
        </w:tc>
      </w:tr>
      <w:tr w:rsidR="00DE647F" w14:paraId="69AD57A8" w14:textId="77777777" w:rsidTr="00425A1C">
        <w:tc>
          <w:tcPr>
            <w:tcW w:w="4680" w:type="dxa"/>
          </w:tcPr>
          <w:p w14:paraId="1F9A68FD" w14:textId="77777777" w:rsidR="00DE647F" w:rsidRDefault="00DE647F" w:rsidP="00425A1C">
            <w:r w:rsidRPr="56C4290E">
              <w:rPr>
                <w:szCs w:val="18"/>
              </w:rPr>
              <w:t>Training Epochs</w:t>
            </w:r>
          </w:p>
        </w:tc>
        <w:tc>
          <w:tcPr>
            <w:tcW w:w="4680" w:type="dxa"/>
          </w:tcPr>
          <w:p w14:paraId="01BA787F" w14:textId="77777777" w:rsidR="00DE647F" w:rsidRDefault="00DE647F" w:rsidP="00425A1C">
            <w:r>
              <w:rPr>
                <w:szCs w:val="18"/>
              </w:rPr>
              <w:t>157</w:t>
            </w:r>
          </w:p>
        </w:tc>
      </w:tr>
      <w:tr w:rsidR="00DE647F" w14:paraId="4BD4E8EA" w14:textId="77777777" w:rsidTr="00425A1C">
        <w:tc>
          <w:tcPr>
            <w:tcW w:w="4680" w:type="dxa"/>
          </w:tcPr>
          <w:p w14:paraId="3A08B8BA" w14:textId="77777777" w:rsidR="00DE647F" w:rsidRDefault="00DE647F" w:rsidP="00425A1C">
            <w:r w:rsidRPr="56C4290E">
              <w:rPr>
                <w:szCs w:val="18"/>
              </w:rPr>
              <w:t>Batch Size</w:t>
            </w:r>
          </w:p>
        </w:tc>
        <w:tc>
          <w:tcPr>
            <w:tcW w:w="4680" w:type="dxa"/>
          </w:tcPr>
          <w:p w14:paraId="7BA3893D" w14:textId="77777777" w:rsidR="00DE647F" w:rsidRDefault="00DE647F" w:rsidP="00425A1C">
            <w:r>
              <w:rPr>
                <w:sz w:val="24"/>
                <w:szCs w:val="24"/>
              </w:rPr>
              <w:t>63</w:t>
            </w:r>
          </w:p>
        </w:tc>
      </w:tr>
      <w:tr w:rsidR="00DE647F" w14:paraId="35C9FB17" w14:textId="77777777" w:rsidTr="00425A1C">
        <w:tc>
          <w:tcPr>
            <w:tcW w:w="4680" w:type="dxa"/>
          </w:tcPr>
          <w:p w14:paraId="41F8274F" w14:textId="77777777" w:rsidR="00DE647F" w:rsidRDefault="00DE647F" w:rsidP="00425A1C">
            <w:r w:rsidRPr="56C4290E">
              <w:rPr>
                <w:szCs w:val="18"/>
              </w:rPr>
              <w:t>Learning Rate</w:t>
            </w:r>
          </w:p>
        </w:tc>
        <w:tc>
          <w:tcPr>
            <w:tcW w:w="4680" w:type="dxa"/>
          </w:tcPr>
          <w:p w14:paraId="6808D46B" w14:textId="77777777" w:rsidR="00DE647F" w:rsidRDefault="00DE647F" w:rsidP="00425A1C">
            <w:r w:rsidRPr="007E416D">
              <w:rPr>
                <w:rFonts w:ascii="Calibri" w:eastAsia="Calibri" w:hAnsi="Calibri" w:cs="Calibri"/>
                <w:color w:val="212121"/>
                <w:sz w:val="21"/>
                <w:szCs w:val="21"/>
              </w:rPr>
              <w:t>0.00022009709124994273</w:t>
            </w:r>
          </w:p>
        </w:tc>
      </w:tr>
      <w:tr w:rsidR="00DE647F" w14:paraId="5074244E" w14:textId="77777777" w:rsidTr="00425A1C">
        <w:trPr>
          <w:trHeight w:val="258"/>
        </w:trPr>
        <w:tc>
          <w:tcPr>
            <w:tcW w:w="4680" w:type="dxa"/>
          </w:tcPr>
          <w:p w14:paraId="20B2829D" w14:textId="77777777" w:rsidR="00DE647F" w:rsidRDefault="00DE647F" w:rsidP="00425A1C">
            <w:r w:rsidRPr="56C4290E">
              <w:rPr>
                <w:szCs w:val="18"/>
              </w:rPr>
              <w:t>Number of Hidden Layers</w:t>
            </w:r>
          </w:p>
        </w:tc>
        <w:tc>
          <w:tcPr>
            <w:tcW w:w="4680" w:type="dxa"/>
          </w:tcPr>
          <w:p w14:paraId="7B499208" w14:textId="77777777" w:rsidR="00DE647F" w:rsidRDefault="00DE647F" w:rsidP="00425A1C">
            <w:r>
              <w:rPr>
                <w:szCs w:val="18"/>
              </w:rPr>
              <w:t>1</w:t>
            </w:r>
          </w:p>
        </w:tc>
      </w:tr>
      <w:tr w:rsidR="00DE647F" w14:paraId="22989A09" w14:textId="77777777" w:rsidTr="00425A1C">
        <w:tc>
          <w:tcPr>
            <w:tcW w:w="4680" w:type="dxa"/>
          </w:tcPr>
          <w:p w14:paraId="12A1B7A7" w14:textId="77777777" w:rsidR="00DE647F" w:rsidRDefault="00DE647F" w:rsidP="00425A1C">
            <w:r w:rsidRPr="56C4290E">
              <w:rPr>
                <w:szCs w:val="18"/>
              </w:rPr>
              <w:t>Hidden Layers: Inputs and Outputs</w:t>
            </w:r>
          </w:p>
        </w:tc>
        <w:tc>
          <w:tcPr>
            <w:tcW w:w="4680" w:type="dxa"/>
          </w:tcPr>
          <w:p w14:paraId="610F4A0C" w14:textId="77777777" w:rsidR="00DE647F" w:rsidRDefault="00DE647F" w:rsidP="00425A1C">
            <w:pPr>
              <w:rPr>
                <w:szCs w:val="18"/>
              </w:rPr>
            </w:pPr>
            <w:r w:rsidRPr="56C4290E">
              <w:rPr>
                <w:szCs w:val="18"/>
              </w:rPr>
              <w:t>1: (</w:t>
            </w:r>
            <w:r w:rsidRPr="007E416D">
              <w:rPr>
                <w:rFonts w:ascii="Calibri" w:eastAsia="Calibri" w:hAnsi="Calibri" w:cs="Calibri"/>
                <w:color w:val="212121"/>
                <w:sz w:val="21"/>
                <w:szCs w:val="21"/>
              </w:rPr>
              <w:t>3798</w:t>
            </w:r>
            <w:r w:rsidRPr="56C4290E">
              <w:rPr>
                <w:szCs w:val="18"/>
              </w:rPr>
              <w:t>) =&gt; (</w:t>
            </w:r>
            <w:r>
              <w:rPr>
                <w:szCs w:val="18"/>
              </w:rPr>
              <w:t>1899)</w:t>
            </w:r>
          </w:p>
        </w:tc>
      </w:tr>
      <w:tr w:rsidR="00DE647F" w14:paraId="648B4CDA" w14:textId="77777777" w:rsidTr="00425A1C">
        <w:tc>
          <w:tcPr>
            <w:tcW w:w="4680" w:type="dxa"/>
          </w:tcPr>
          <w:p w14:paraId="5359FF6B" w14:textId="77777777" w:rsidR="00DE647F" w:rsidRDefault="00DE647F" w:rsidP="00425A1C">
            <w:r w:rsidRPr="56C4290E">
              <w:rPr>
                <w:szCs w:val="18"/>
              </w:rPr>
              <w:t>Batch Normalization</w:t>
            </w:r>
          </w:p>
        </w:tc>
        <w:tc>
          <w:tcPr>
            <w:tcW w:w="4680" w:type="dxa"/>
          </w:tcPr>
          <w:p w14:paraId="3EA895E5" w14:textId="77777777" w:rsidR="00DE647F" w:rsidRDefault="00DE647F" w:rsidP="00425A1C">
            <w:pPr>
              <w:rPr>
                <w:szCs w:val="18"/>
              </w:rPr>
            </w:pPr>
            <w:r w:rsidRPr="56C4290E">
              <w:rPr>
                <w:szCs w:val="18"/>
              </w:rPr>
              <w:t xml:space="preserve">Input Layer: </w:t>
            </w:r>
            <w:r w:rsidRPr="007E416D">
              <w:rPr>
                <w:rFonts w:ascii="Calibri" w:eastAsia="Calibri" w:hAnsi="Calibri" w:cs="Calibri"/>
                <w:color w:val="212121"/>
                <w:sz w:val="21"/>
                <w:szCs w:val="21"/>
              </w:rPr>
              <w:t>3798</w:t>
            </w:r>
            <w:r w:rsidRPr="56C4290E">
              <w:rPr>
                <w:szCs w:val="18"/>
              </w:rPr>
              <w:t xml:space="preserve">, Hidden Layer 1: </w:t>
            </w:r>
            <w:r>
              <w:rPr>
                <w:szCs w:val="18"/>
              </w:rPr>
              <w:t>1899</w:t>
            </w:r>
          </w:p>
        </w:tc>
      </w:tr>
      <w:tr w:rsidR="00DE647F" w14:paraId="4F2B69FC" w14:textId="77777777" w:rsidTr="00425A1C">
        <w:tc>
          <w:tcPr>
            <w:tcW w:w="4680" w:type="dxa"/>
          </w:tcPr>
          <w:p w14:paraId="4F103F28" w14:textId="77777777" w:rsidR="00DE647F" w:rsidRDefault="00DE647F" w:rsidP="00425A1C">
            <w:r w:rsidRPr="56C4290E">
              <w:rPr>
                <w:szCs w:val="18"/>
              </w:rPr>
              <w:t>Early Stopping Patience</w:t>
            </w:r>
          </w:p>
        </w:tc>
        <w:tc>
          <w:tcPr>
            <w:tcW w:w="4680" w:type="dxa"/>
          </w:tcPr>
          <w:p w14:paraId="3D53B3F4" w14:textId="77777777" w:rsidR="00DE647F" w:rsidRDefault="00DE647F" w:rsidP="00425A1C">
            <w:pPr>
              <w:rPr>
                <w:szCs w:val="18"/>
              </w:rPr>
            </w:pPr>
            <w:r w:rsidRPr="007E416D">
              <w:rPr>
                <w:rFonts w:ascii="Calibri" w:eastAsia="Calibri" w:hAnsi="Calibri" w:cs="Calibri"/>
                <w:color w:val="212121"/>
                <w:sz w:val="21"/>
                <w:szCs w:val="21"/>
              </w:rPr>
              <w:t>0.8134192433402521</w:t>
            </w:r>
          </w:p>
        </w:tc>
      </w:tr>
      <w:tr w:rsidR="00DE647F" w14:paraId="554036BA" w14:textId="77777777" w:rsidTr="00425A1C">
        <w:tc>
          <w:tcPr>
            <w:tcW w:w="4680" w:type="dxa"/>
          </w:tcPr>
          <w:p w14:paraId="4F8DDA4A" w14:textId="77777777" w:rsidR="00DE647F" w:rsidRPr="56C4290E" w:rsidRDefault="00DE647F" w:rsidP="00425A1C">
            <w:pPr>
              <w:rPr>
                <w:szCs w:val="18"/>
              </w:rPr>
            </w:pPr>
            <w:r>
              <w:rPr>
                <w:szCs w:val="18"/>
              </w:rPr>
              <w:t>Weight Decay</w:t>
            </w:r>
          </w:p>
        </w:tc>
        <w:tc>
          <w:tcPr>
            <w:tcW w:w="4680" w:type="dxa"/>
          </w:tcPr>
          <w:p w14:paraId="0FFC1863" w14:textId="77777777" w:rsidR="00DE647F" w:rsidRPr="56C4290E" w:rsidRDefault="00DE647F" w:rsidP="00425A1C">
            <w:pPr>
              <w:rPr>
                <w:szCs w:val="18"/>
              </w:rPr>
            </w:pPr>
            <w:r w:rsidRPr="007E416D">
              <w:rPr>
                <w:rFonts w:ascii="Calibri" w:eastAsia="Calibri" w:hAnsi="Calibri" w:cs="Calibri"/>
                <w:color w:val="212121"/>
                <w:sz w:val="21"/>
                <w:szCs w:val="21"/>
              </w:rPr>
              <w:t>0.6086040733570699</w:t>
            </w:r>
          </w:p>
        </w:tc>
      </w:tr>
      <w:tr w:rsidR="00DE647F" w14:paraId="1810FDD0" w14:textId="77777777" w:rsidTr="00425A1C">
        <w:tc>
          <w:tcPr>
            <w:tcW w:w="4680" w:type="dxa"/>
          </w:tcPr>
          <w:p w14:paraId="1B805038" w14:textId="77777777" w:rsidR="00DE647F" w:rsidRDefault="00DE647F" w:rsidP="00425A1C">
            <w:r w:rsidRPr="56C4290E">
              <w:rPr>
                <w:szCs w:val="18"/>
              </w:rPr>
              <w:t>Drop Out Rate</w:t>
            </w:r>
          </w:p>
        </w:tc>
        <w:tc>
          <w:tcPr>
            <w:tcW w:w="4680" w:type="dxa"/>
          </w:tcPr>
          <w:p w14:paraId="2492353C" w14:textId="77777777" w:rsidR="00DE647F" w:rsidRDefault="00DE647F" w:rsidP="00425A1C">
            <w:pPr>
              <w:rPr>
                <w:szCs w:val="18"/>
              </w:rPr>
            </w:pPr>
            <w:r w:rsidRPr="007E416D">
              <w:rPr>
                <w:rFonts w:ascii="Calibri" w:eastAsia="Calibri" w:hAnsi="Calibri" w:cs="Calibri"/>
                <w:color w:val="212121"/>
                <w:sz w:val="21"/>
                <w:szCs w:val="21"/>
              </w:rPr>
              <w:t>0.7594671450530076</w:t>
            </w:r>
          </w:p>
        </w:tc>
      </w:tr>
      <w:tr w:rsidR="00DE647F" w14:paraId="7F62E631" w14:textId="77777777" w:rsidTr="00425A1C">
        <w:tc>
          <w:tcPr>
            <w:tcW w:w="4680" w:type="dxa"/>
          </w:tcPr>
          <w:p w14:paraId="5EE5E52F" w14:textId="77777777" w:rsidR="00DE647F" w:rsidRDefault="00DE647F" w:rsidP="00425A1C">
            <w:pPr>
              <w:rPr>
                <w:szCs w:val="18"/>
              </w:rPr>
            </w:pPr>
            <w:r w:rsidRPr="56C4290E">
              <w:rPr>
                <w:szCs w:val="18"/>
              </w:rPr>
              <w:t>Last Epoch Information</w:t>
            </w:r>
          </w:p>
        </w:tc>
        <w:tc>
          <w:tcPr>
            <w:tcW w:w="4680" w:type="dxa"/>
          </w:tcPr>
          <w:p w14:paraId="349626FF" w14:textId="77777777" w:rsidR="00DE647F" w:rsidRPr="00756A78" w:rsidRDefault="00DE647F" w:rsidP="00425A1C">
            <w:r w:rsidRPr="007E416D">
              <w:rPr>
                <w:rFonts w:ascii="Calibri" w:eastAsia="Calibri" w:hAnsi="Calibri" w:cs="Calibri"/>
                <w:color w:val="212121"/>
                <w:sz w:val="21"/>
                <w:szCs w:val="21"/>
              </w:rPr>
              <w:t>Epoch 157: | Train Loss: 1.41896 | Val Loss: 1.44941 | Train Acc: 0.000| Val Acc: 38.46</w:t>
            </w:r>
          </w:p>
        </w:tc>
      </w:tr>
      <w:tr w:rsidR="00DE647F" w14:paraId="7B3008BC" w14:textId="77777777" w:rsidTr="00425A1C">
        <w:tc>
          <w:tcPr>
            <w:tcW w:w="4680" w:type="dxa"/>
          </w:tcPr>
          <w:p w14:paraId="1025D2AD" w14:textId="77777777" w:rsidR="00DE647F" w:rsidRDefault="00DE647F" w:rsidP="00425A1C">
            <w:pPr>
              <w:rPr>
                <w:szCs w:val="18"/>
              </w:rPr>
            </w:pPr>
            <w:r w:rsidRPr="56C4290E">
              <w:rPr>
                <w:szCs w:val="18"/>
              </w:rPr>
              <w:t>Test Accuracy</w:t>
            </w:r>
          </w:p>
        </w:tc>
        <w:tc>
          <w:tcPr>
            <w:tcW w:w="4680" w:type="dxa"/>
          </w:tcPr>
          <w:p w14:paraId="160FE77B" w14:textId="77777777" w:rsidR="00DE647F" w:rsidRDefault="00DE647F" w:rsidP="00425A1C">
            <w:pPr>
              <w:spacing w:line="259" w:lineRule="auto"/>
              <w:rPr>
                <w:rFonts w:ascii="Calibri" w:eastAsia="Calibri" w:hAnsi="Calibri" w:cs="Calibri"/>
                <w:szCs w:val="18"/>
              </w:rPr>
            </w:pPr>
            <w:r>
              <w:rPr>
                <w:rFonts w:ascii="Calibri" w:eastAsia="Calibri" w:hAnsi="Calibri" w:cs="Calibri"/>
                <w:szCs w:val="18"/>
              </w:rPr>
              <w:t>38</w:t>
            </w:r>
            <w:r w:rsidRPr="56C4290E">
              <w:rPr>
                <w:rFonts w:ascii="Calibri" w:eastAsia="Calibri" w:hAnsi="Calibri" w:cs="Calibri"/>
                <w:szCs w:val="18"/>
              </w:rPr>
              <w:t>%</w:t>
            </w:r>
          </w:p>
        </w:tc>
      </w:tr>
    </w:tbl>
    <w:p w14:paraId="7CCC1731" w14:textId="77777777" w:rsidR="00DE647F" w:rsidRDefault="00DE647F" w:rsidP="00DE647F">
      <w:pPr>
        <w:rPr>
          <w:rFonts w:ascii="Calibri" w:eastAsia="Calibri" w:hAnsi="Calibri" w:cs="Calibri"/>
        </w:rPr>
      </w:pPr>
    </w:p>
    <w:p w14:paraId="3CA2BF97" w14:textId="77777777" w:rsidR="00DE647F" w:rsidRDefault="00DE647F" w:rsidP="00DE647F">
      <w:pPr>
        <w:rPr>
          <w:rFonts w:ascii="Calibri" w:eastAsia="Calibri" w:hAnsi="Calibri" w:cs="Calibri"/>
        </w:rPr>
      </w:pPr>
      <w:r w:rsidRPr="56C4290E">
        <w:rPr>
          <w:rFonts w:ascii="Calibri" w:eastAsia="Calibri" w:hAnsi="Calibri" w:cs="Calibri"/>
        </w:rPr>
        <w:t>Output table screen shot:</w:t>
      </w:r>
    </w:p>
    <w:p w14:paraId="4A9CE962" w14:textId="77777777" w:rsidR="00DE647F" w:rsidRDefault="00DE647F" w:rsidP="00DE647F">
      <w:r>
        <w:rPr>
          <w:noProof/>
        </w:rPr>
        <w:drawing>
          <wp:inline distT="0" distB="0" distL="0" distR="0" wp14:anchorId="7A431817" wp14:editId="7B00265C">
            <wp:extent cx="3962400" cy="1485900"/>
            <wp:effectExtent l="0" t="0" r="0" b="0"/>
            <wp:docPr id="762552489" name="Picture 762552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552489"/>
                    <pic:cNvPicPr/>
                  </pic:nvPicPr>
                  <pic:blipFill>
                    <a:blip r:embed="rId93">
                      <a:extLst>
                        <a:ext uri="{28A0092B-C50C-407E-A947-70E740481C1C}">
                          <a14:useLocalDpi xmlns:a14="http://schemas.microsoft.com/office/drawing/2010/main" val="0"/>
                        </a:ext>
                      </a:extLst>
                    </a:blip>
                    <a:stretch>
                      <a:fillRect/>
                    </a:stretch>
                  </pic:blipFill>
                  <pic:spPr>
                    <a:xfrm>
                      <a:off x="0" y="0"/>
                      <a:ext cx="3962400" cy="1485900"/>
                    </a:xfrm>
                    <a:prstGeom prst="rect">
                      <a:avLst/>
                    </a:prstGeom>
                  </pic:spPr>
                </pic:pic>
              </a:graphicData>
            </a:graphic>
          </wp:inline>
        </w:drawing>
      </w:r>
    </w:p>
    <w:p w14:paraId="00B2332A" w14:textId="77777777" w:rsidR="00DE647F" w:rsidRDefault="00DE647F" w:rsidP="00DE647F">
      <w:r>
        <w:rPr>
          <w:noProof/>
        </w:rPr>
        <w:lastRenderedPageBreak/>
        <w:drawing>
          <wp:inline distT="0" distB="0" distL="0" distR="0" wp14:anchorId="4FCC88F0" wp14:editId="74AE4037">
            <wp:extent cx="6552284" cy="2484407"/>
            <wp:effectExtent l="0" t="0" r="1270" b="0"/>
            <wp:docPr id="260807563" name="Picture 260807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807563"/>
                    <pic:cNvPicPr/>
                  </pic:nvPicPr>
                  <pic:blipFill>
                    <a:blip r:embed="rId94">
                      <a:extLst>
                        <a:ext uri="{28A0092B-C50C-407E-A947-70E740481C1C}">
                          <a14:useLocalDpi xmlns:a14="http://schemas.microsoft.com/office/drawing/2010/main" val="0"/>
                        </a:ext>
                      </a:extLst>
                    </a:blip>
                    <a:stretch>
                      <a:fillRect/>
                    </a:stretch>
                  </pic:blipFill>
                  <pic:spPr>
                    <a:xfrm>
                      <a:off x="0" y="0"/>
                      <a:ext cx="6552284" cy="2484407"/>
                    </a:xfrm>
                    <a:prstGeom prst="rect">
                      <a:avLst/>
                    </a:prstGeom>
                  </pic:spPr>
                </pic:pic>
              </a:graphicData>
            </a:graphic>
          </wp:inline>
        </w:drawing>
      </w:r>
    </w:p>
    <w:p w14:paraId="4F618E93" w14:textId="77777777" w:rsidR="00DE647F" w:rsidRDefault="00DE647F" w:rsidP="00DE647F">
      <w:pPr>
        <w:rPr>
          <w:rFonts w:ascii="Calibri" w:eastAsia="Calibri" w:hAnsi="Calibri" w:cs="Calibri"/>
        </w:rPr>
      </w:pPr>
    </w:p>
    <w:p w14:paraId="6CA77FB5" w14:textId="77777777" w:rsidR="00DE647F" w:rsidRDefault="00DE647F" w:rsidP="00DE647F"/>
    <w:p w14:paraId="70DB340B" w14:textId="77777777" w:rsidR="00DE647F" w:rsidRDefault="00DE647F" w:rsidP="00DE647F">
      <w:r>
        <w:t>Appendix BA</w:t>
      </w:r>
    </w:p>
    <w:tbl>
      <w:tblPr>
        <w:tblStyle w:val="TableGrid"/>
        <w:tblW w:w="9360" w:type="dxa"/>
        <w:tblLayout w:type="fixed"/>
        <w:tblLook w:val="04A0" w:firstRow="1" w:lastRow="0" w:firstColumn="1" w:lastColumn="0" w:noHBand="0" w:noVBand="1"/>
      </w:tblPr>
      <w:tblGrid>
        <w:gridCol w:w="4680"/>
        <w:gridCol w:w="4680"/>
      </w:tblGrid>
      <w:tr w:rsidR="00DE647F" w14:paraId="726479E7" w14:textId="77777777" w:rsidTr="00425A1C">
        <w:tc>
          <w:tcPr>
            <w:tcW w:w="4680" w:type="dxa"/>
          </w:tcPr>
          <w:p w14:paraId="24687C6A" w14:textId="77777777" w:rsidR="00DE647F" w:rsidRDefault="00DE647F" w:rsidP="00425A1C">
            <w:r w:rsidRPr="56C4290E">
              <w:rPr>
                <w:szCs w:val="18"/>
              </w:rPr>
              <w:t>Activation Function</w:t>
            </w:r>
          </w:p>
        </w:tc>
        <w:tc>
          <w:tcPr>
            <w:tcW w:w="4680" w:type="dxa"/>
          </w:tcPr>
          <w:p w14:paraId="5779B012" w14:textId="77777777" w:rsidR="00DE647F" w:rsidRDefault="00DE647F" w:rsidP="00425A1C">
            <w:proofErr w:type="spellStart"/>
            <w:r>
              <w:rPr>
                <w:szCs w:val="18"/>
              </w:rPr>
              <w:t>Hardswish</w:t>
            </w:r>
            <w:proofErr w:type="spellEnd"/>
          </w:p>
        </w:tc>
      </w:tr>
      <w:tr w:rsidR="00DE647F" w14:paraId="366EFAAD" w14:textId="77777777" w:rsidTr="00425A1C">
        <w:tc>
          <w:tcPr>
            <w:tcW w:w="4680" w:type="dxa"/>
          </w:tcPr>
          <w:p w14:paraId="13A58B2E" w14:textId="77777777" w:rsidR="00DE647F" w:rsidRDefault="00DE647F" w:rsidP="00425A1C">
            <w:r w:rsidRPr="56C4290E">
              <w:rPr>
                <w:szCs w:val="18"/>
              </w:rPr>
              <w:t>Loss Function</w:t>
            </w:r>
          </w:p>
        </w:tc>
        <w:tc>
          <w:tcPr>
            <w:tcW w:w="4680" w:type="dxa"/>
          </w:tcPr>
          <w:p w14:paraId="50D92BB7" w14:textId="77777777" w:rsidR="00DE647F" w:rsidRDefault="00DE647F" w:rsidP="00425A1C">
            <w:r w:rsidRPr="56C4290E">
              <w:rPr>
                <w:szCs w:val="18"/>
              </w:rPr>
              <w:t>Cross Entropy Loss</w:t>
            </w:r>
          </w:p>
        </w:tc>
      </w:tr>
      <w:tr w:rsidR="00DE647F" w14:paraId="100B0FFE" w14:textId="77777777" w:rsidTr="00425A1C">
        <w:tc>
          <w:tcPr>
            <w:tcW w:w="4680" w:type="dxa"/>
          </w:tcPr>
          <w:p w14:paraId="5A93879A" w14:textId="77777777" w:rsidR="00DE647F" w:rsidRDefault="00DE647F" w:rsidP="00425A1C">
            <w:r w:rsidRPr="56C4290E">
              <w:rPr>
                <w:szCs w:val="18"/>
              </w:rPr>
              <w:t>Optimizer</w:t>
            </w:r>
          </w:p>
        </w:tc>
        <w:tc>
          <w:tcPr>
            <w:tcW w:w="4680" w:type="dxa"/>
          </w:tcPr>
          <w:p w14:paraId="68C60718" w14:textId="77777777" w:rsidR="00DE647F" w:rsidRDefault="00DE647F" w:rsidP="00425A1C">
            <w:pPr>
              <w:rPr>
                <w:szCs w:val="18"/>
                <w:highlight w:val="yellow"/>
              </w:rPr>
            </w:pPr>
            <w:r>
              <w:rPr>
                <w:szCs w:val="18"/>
              </w:rPr>
              <w:t>SGD</w:t>
            </w:r>
          </w:p>
        </w:tc>
      </w:tr>
      <w:tr w:rsidR="00DE647F" w14:paraId="18ADF947" w14:textId="77777777" w:rsidTr="00425A1C">
        <w:tc>
          <w:tcPr>
            <w:tcW w:w="4680" w:type="dxa"/>
          </w:tcPr>
          <w:p w14:paraId="137148CF" w14:textId="77777777" w:rsidR="00DE647F" w:rsidRDefault="00DE647F" w:rsidP="00425A1C">
            <w:r w:rsidRPr="56C4290E">
              <w:rPr>
                <w:szCs w:val="18"/>
              </w:rPr>
              <w:t>Training Epochs</w:t>
            </w:r>
          </w:p>
        </w:tc>
        <w:tc>
          <w:tcPr>
            <w:tcW w:w="4680" w:type="dxa"/>
          </w:tcPr>
          <w:p w14:paraId="7C02F640" w14:textId="77777777" w:rsidR="00DE647F" w:rsidRDefault="00DE647F" w:rsidP="00425A1C">
            <w:r>
              <w:rPr>
                <w:szCs w:val="18"/>
              </w:rPr>
              <w:t>8895</w:t>
            </w:r>
          </w:p>
        </w:tc>
      </w:tr>
      <w:tr w:rsidR="00DE647F" w14:paraId="7CB274FC" w14:textId="77777777" w:rsidTr="00425A1C">
        <w:tc>
          <w:tcPr>
            <w:tcW w:w="4680" w:type="dxa"/>
          </w:tcPr>
          <w:p w14:paraId="6540CE5D" w14:textId="77777777" w:rsidR="00DE647F" w:rsidRDefault="00DE647F" w:rsidP="00425A1C">
            <w:r w:rsidRPr="56C4290E">
              <w:rPr>
                <w:szCs w:val="18"/>
              </w:rPr>
              <w:t>Batch Size</w:t>
            </w:r>
          </w:p>
        </w:tc>
        <w:tc>
          <w:tcPr>
            <w:tcW w:w="4680" w:type="dxa"/>
          </w:tcPr>
          <w:p w14:paraId="0239C11F" w14:textId="77777777" w:rsidR="00DE647F" w:rsidRDefault="00DE647F" w:rsidP="00425A1C">
            <w:r w:rsidRPr="007E416D">
              <w:rPr>
                <w:rFonts w:ascii="Calibri" w:eastAsia="Calibri" w:hAnsi="Calibri" w:cs="Calibri"/>
                <w:color w:val="212121"/>
                <w:sz w:val="21"/>
                <w:szCs w:val="21"/>
              </w:rPr>
              <w:t>87</w:t>
            </w:r>
          </w:p>
        </w:tc>
      </w:tr>
      <w:tr w:rsidR="00DE647F" w14:paraId="7AE6666E" w14:textId="77777777" w:rsidTr="00425A1C">
        <w:tc>
          <w:tcPr>
            <w:tcW w:w="4680" w:type="dxa"/>
          </w:tcPr>
          <w:p w14:paraId="653EE6A0" w14:textId="77777777" w:rsidR="00DE647F" w:rsidRDefault="00DE647F" w:rsidP="00425A1C">
            <w:r w:rsidRPr="56C4290E">
              <w:rPr>
                <w:szCs w:val="18"/>
              </w:rPr>
              <w:t>Learning Rate</w:t>
            </w:r>
          </w:p>
        </w:tc>
        <w:tc>
          <w:tcPr>
            <w:tcW w:w="4680" w:type="dxa"/>
          </w:tcPr>
          <w:p w14:paraId="39227B71" w14:textId="77777777" w:rsidR="00DE647F" w:rsidRDefault="00DE647F" w:rsidP="00425A1C">
            <w:r w:rsidRPr="007E416D">
              <w:rPr>
                <w:rFonts w:ascii="Calibri" w:eastAsia="Calibri" w:hAnsi="Calibri" w:cs="Calibri"/>
                <w:color w:val="212121"/>
                <w:sz w:val="21"/>
                <w:szCs w:val="21"/>
              </w:rPr>
              <w:t>0.0006327001948782599</w:t>
            </w:r>
          </w:p>
        </w:tc>
      </w:tr>
      <w:tr w:rsidR="00DE647F" w14:paraId="4AD193C1" w14:textId="77777777" w:rsidTr="00425A1C">
        <w:trPr>
          <w:trHeight w:val="258"/>
        </w:trPr>
        <w:tc>
          <w:tcPr>
            <w:tcW w:w="4680" w:type="dxa"/>
          </w:tcPr>
          <w:p w14:paraId="73F475A1" w14:textId="77777777" w:rsidR="00DE647F" w:rsidRDefault="00DE647F" w:rsidP="00425A1C">
            <w:r w:rsidRPr="56C4290E">
              <w:rPr>
                <w:szCs w:val="18"/>
              </w:rPr>
              <w:t>Number of Hidden Layers</w:t>
            </w:r>
          </w:p>
        </w:tc>
        <w:tc>
          <w:tcPr>
            <w:tcW w:w="4680" w:type="dxa"/>
          </w:tcPr>
          <w:p w14:paraId="0451A272" w14:textId="77777777" w:rsidR="00DE647F" w:rsidRDefault="00DE647F" w:rsidP="00425A1C">
            <w:r>
              <w:rPr>
                <w:szCs w:val="18"/>
              </w:rPr>
              <w:t>1</w:t>
            </w:r>
          </w:p>
        </w:tc>
      </w:tr>
      <w:tr w:rsidR="00DE647F" w14:paraId="6B3C4118" w14:textId="77777777" w:rsidTr="00425A1C">
        <w:tc>
          <w:tcPr>
            <w:tcW w:w="4680" w:type="dxa"/>
          </w:tcPr>
          <w:p w14:paraId="651E309F" w14:textId="77777777" w:rsidR="00DE647F" w:rsidRDefault="00DE647F" w:rsidP="00425A1C">
            <w:r w:rsidRPr="56C4290E">
              <w:rPr>
                <w:szCs w:val="18"/>
              </w:rPr>
              <w:t>Hidden Layers: Inputs and Outputs</w:t>
            </w:r>
          </w:p>
        </w:tc>
        <w:tc>
          <w:tcPr>
            <w:tcW w:w="4680" w:type="dxa"/>
          </w:tcPr>
          <w:p w14:paraId="523C37FA" w14:textId="77777777" w:rsidR="00DE647F" w:rsidRDefault="00DE647F" w:rsidP="00425A1C">
            <w:pPr>
              <w:rPr>
                <w:szCs w:val="18"/>
              </w:rPr>
            </w:pPr>
            <w:r w:rsidRPr="56C4290E">
              <w:rPr>
                <w:szCs w:val="18"/>
              </w:rPr>
              <w:t>1: (</w:t>
            </w:r>
            <w:r>
              <w:rPr>
                <w:rFonts w:ascii="Calibri" w:eastAsia="Calibri" w:hAnsi="Calibri" w:cs="Calibri"/>
                <w:color w:val="212121"/>
                <w:sz w:val="21"/>
                <w:szCs w:val="21"/>
              </w:rPr>
              <w:t>2639</w:t>
            </w:r>
            <w:r w:rsidRPr="56C4290E">
              <w:rPr>
                <w:szCs w:val="18"/>
              </w:rPr>
              <w:t>) =&gt; (</w:t>
            </w:r>
            <w:r>
              <w:rPr>
                <w:rFonts w:ascii="Calibri" w:eastAsia="Calibri" w:hAnsi="Calibri" w:cs="Calibri"/>
                <w:color w:val="212121"/>
                <w:sz w:val="21"/>
                <w:szCs w:val="21"/>
              </w:rPr>
              <w:t>1319</w:t>
            </w:r>
            <w:r>
              <w:rPr>
                <w:szCs w:val="18"/>
              </w:rPr>
              <w:t>)</w:t>
            </w:r>
          </w:p>
        </w:tc>
      </w:tr>
      <w:tr w:rsidR="00DE647F" w14:paraId="00BC7130" w14:textId="77777777" w:rsidTr="00425A1C">
        <w:tc>
          <w:tcPr>
            <w:tcW w:w="4680" w:type="dxa"/>
          </w:tcPr>
          <w:p w14:paraId="019A164E" w14:textId="77777777" w:rsidR="00DE647F" w:rsidRDefault="00DE647F" w:rsidP="00425A1C">
            <w:r w:rsidRPr="56C4290E">
              <w:rPr>
                <w:szCs w:val="18"/>
              </w:rPr>
              <w:t>Batch Normalization</w:t>
            </w:r>
          </w:p>
        </w:tc>
        <w:tc>
          <w:tcPr>
            <w:tcW w:w="4680" w:type="dxa"/>
          </w:tcPr>
          <w:p w14:paraId="0F56670F" w14:textId="77777777" w:rsidR="00DE647F" w:rsidRDefault="00DE647F" w:rsidP="00425A1C">
            <w:pPr>
              <w:rPr>
                <w:szCs w:val="18"/>
              </w:rPr>
            </w:pPr>
            <w:r w:rsidRPr="56C4290E">
              <w:rPr>
                <w:szCs w:val="18"/>
              </w:rPr>
              <w:t xml:space="preserve">Input Layer: </w:t>
            </w:r>
            <w:r>
              <w:rPr>
                <w:rFonts w:ascii="Calibri" w:eastAsia="Calibri" w:hAnsi="Calibri" w:cs="Calibri"/>
                <w:color w:val="212121"/>
                <w:sz w:val="21"/>
                <w:szCs w:val="21"/>
              </w:rPr>
              <w:t>2639</w:t>
            </w:r>
            <w:r w:rsidRPr="56C4290E">
              <w:rPr>
                <w:szCs w:val="18"/>
              </w:rPr>
              <w:t xml:space="preserve">, Hidden Layer 1: </w:t>
            </w:r>
            <w:r>
              <w:rPr>
                <w:rFonts w:ascii="Calibri" w:eastAsia="Calibri" w:hAnsi="Calibri" w:cs="Calibri"/>
                <w:color w:val="212121"/>
                <w:sz w:val="21"/>
                <w:szCs w:val="21"/>
              </w:rPr>
              <w:t>1319</w:t>
            </w:r>
          </w:p>
        </w:tc>
      </w:tr>
      <w:tr w:rsidR="00DE647F" w14:paraId="7868470E" w14:textId="77777777" w:rsidTr="00425A1C">
        <w:tc>
          <w:tcPr>
            <w:tcW w:w="4680" w:type="dxa"/>
          </w:tcPr>
          <w:p w14:paraId="584EE908" w14:textId="77777777" w:rsidR="00DE647F" w:rsidRDefault="00DE647F" w:rsidP="00425A1C">
            <w:r w:rsidRPr="56C4290E">
              <w:rPr>
                <w:szCs w:val="18"/>
              </w:rPr>
              <w:t>Early Stopping Patience</w:t>
            </w:r>
          </w:p>
        </w:tc>
        <w:tc>
          <w:tcPr>
            <w:tcW w:w="4680" w:type="dxa"/>
          </w:tcPr>
          <w:p w14:paraId="664ECF01" w14:textId="77777777" w:rsidR="00DE647F" w:rsidRDefault="00DE647F" w:rsidP="00425A1C">
            <w:pPr>
              <w:rPr>
                <w:szCs w:val="18"/>
              </w:rPr>
            </w:pPr>
            <w:r>
              <w:rPr>
                <w:rFonts w:ascii="Calibri" w:eastAsia="Calibri" w:hAnsi="Calibri" w:cs="Calibri"/>
                <w:color w:val="212121"/>
                <w:sz w:val="21"/>
                <w:szCs w:val="21"/>
              </w:rPr>
              <w:t>-</w:t>
            </w:r>
          </w:p>
        </w:tc>
      </w:tr>
      <w:tr w:rsidR="00DE647F" w14:paraId="2614C139" w14:textId="77777777" w:rsidTr="00425A1C">
        <w:tc>
          <w:tcPr>
            <w:tcW w:w="4680" w:type="dxa"/>
          </w:tcPr>
          <w:p w14:paraId="537AE14A" w14:textId="77777777" w:rsidR="00DE647F" w:rsidRPr="56C4290E" w:rsidRDefault="00DE647F" w:rsidP="00425A1C">
            <w:pPr>
              <w:rPr>
                <w:szCs w:val="18"/>
              </w:rPr>
            </w:pPr>
            <w:r>
              <w:rPr>
                <w:szCs w:val="18"/>
              </w:rPr>
              <w:t>Weight Decay</w:t>
            </w:r>
          </w:p>
        </w:tc>
        <w:tc>
          <w:tcPr>
            <w:tcW w:w="4680" w:type="dxa"/>
          </w:tcPr>
          <w:p w14:paraId="2C21C1CE" w14:textId="77777777" w:rsidR="00DE647F" w:rsidRPr="56C4290E" w:rsidRDefault="00DE647F" w:rsidP="00425A1C">
            <w:pPr>
              <w:rPr>
                <w:szCs w:val="18"/>
              </w:rPr>
            </w:pPr>
            <w:r w:rsidRPr="007E416D">
              <w:rPr>
                <w:rFonts w:ascii="Calibri" w:eastAsia="Calibri" w:hAnsi="Calibri" w:cs="Calibri"/>
                <w:color w:val="212121"/>
                <w:sz w:val="21"/>
                <w:szCs w:val="21"/>
              </w:rPr>
              <w:t>0.4264997841858085</w:t>
            </w:r>
          </w:p>
        </w:tc>
      </w:tr>
      <w:tr w:rsidR="00DE647F" w14:paraId="10BA08A1" w14:textId="77777777" w:rsidTr="00425A1C">
        <w:tc>
          <w:tcPr>
            <w:tcW w:w="4680" w:type="dxa"/>
          </w:tcPr>
          <w:p w14:paraId="054562D4" w14:textId="77777777" w:rsidR="00DE647F" w:rsidRDefault="00DE647F" w:rsidP="00425A1C">
            <w:r w:rsidRPr="56C4290E">
              <w:rPr>
                <w:szCs w:val="18"/>
              </w:rPr>
              <w:t>Drop Out Rate</w:t>
            </w:r>
          </w:p>
        </w:tc>
        <w:tc>
          <w:tcPr>
            <w:tcW w:w="4680" w:type="dxa"/>
          </w:tcPr>
          <w:p w14:paraId="51ED1E8E" w14:textId="77777777" w:rsidR="00DE647F" w:rsidRDefault="00DE647F" w:rsidP="00425A1C">
            <w:pPr>
              <w:rPr>
                <w:szCs w:val="18"/>
              </w:rPr>
            </w:pPr>
            <w:r w:rsidRPr="007E416D">
              <w:rPr>
                <w:rFonts w:ascii="Calibri" w:eastAsia="Calibri" w:hAnsi="Calibri" w:cs="Calibri"/>
                <w:color w:val="212121"/>
                <w:sz w:val="21"/>
                <w:szCs w:val="21"/>
              </w:rPr>
              <w:t>0.42359007485630035</w:t>
            </w:r>
          </w:p>
        </w:tc>
      </w:tr>
      <w:tr w:rsidR="00DE647F" w14:paraId="675EAF97" w14:textId="77777777" w:rsidTr="00425A1C">
        <w:tc>
          <w:tcPr>
            <w:tcW w:w="4680" w:type="dxa"/>
          </w:tcPr>
          <w:p w14:paraId="4BE9B033" w14:textId="77777777" w:rsidR="00DE647F" w:rsidRDefault="00DE647F" w:rsidP="00425A1C">
            <w:pPr>
              <w:rPr>
                <w:szCs w:val="18"/>
              </w:rPr>
            </w:pPr>
            <w:r w:rsidRPr="56C4290E">
              <w:rPr>
                <w:szCs w:val="18"/>
              </w:rPr>
              <w:t>Last Epoch Information</w:t>
            </w:r>
          </w:p>
        </w:tc>
        <w:tc>
          <w:tcPr>
            <w:tcW w:w="4680" w:type="dxa"/>
          </w:tcPr>
          <w:p w14:paraId="5F1978B4" w14:textId="77777777" w:rsidR="00DE647F" w:rsidRDefault="00DE647F" w:rsidP="00425A1C">
            <w:r w:rsidRPr="007E416D">
              <w:rPr>
                <w:rFonts w:ascii="Calibri" w:eastAsia="Calibri" w:hAnsi="Calibri" w:cs="Calibri"/>
                <w:color w:val="212121"/>
                <w:sz w:val="21"/>
                <w:szCs w:val="21"/>
              </w:rPr>
              <w:t>Epoch 8895: | Train Loss: 1.54611 | Val Loss: 1.53685 | Train Acc: 0.000| Val Acc: 38.462</w:t>
            </w:r>
          </w:p>
          <w:p w14:paraId="6F388BF9" w14:textId="77777777" w:rsidR="00DE647F" w:rsidRPr="00756A78" w:rsidRDefault="00DE647F" w:rsidP="00425A1C"/>
        </w:tc>
      </w:tr>
      <w:tr w:rsidR="00DE647F" w14:paraId="6C3EA501" w14:textId="77777777" w:rsidTr="00425A1C">
        <w:tc>
          <w:tcPr>
            <w:tcW w:w="4680" w:type="dxa"/>
          </w:tcPr>
          <w:p w14:paraId="36830F7E" w14:textId="77777777" w:rsidR="00DE647F" w:rsidRDefault="00DE647F" w:rsidP="00425A1C">
            <w:pPr>
              <w:rPr>
                <w:szCs w:val="18"/>
              </w:rPr>
            </w:pPr>
            <w:r w:rsidRPr="56C4290E">
              <w:rPr>
                <w:szCs w:val="18"/>
              </w:rPr>
              <w:t>Test Accuracy</w:t>
            </w:r>
          </w:p>
        </w:tc>
        <w:tc>
          <w:tcPr>
            <w:tcW w:w="4680" w:type="dxa"/>
          </w:tcPr>
          <w:p w14:paraId="5CF6343B" w14:textId="77777777" w:rsidR="00DE647F" w:rsidRDefault="00DE647F" w:rsidP="00425A1C">
            <w:pPr>
              <w:spacing w:line="259" w:lineRule="auto"/>
              <w:rPr>
                <w:rFonts w:ascii="Calibri" w:eastAsia="Calibri" w:hAnsi="Calibri" w:cs="Calibri"/>
                <w:szCs w:val="18"/>
              </w:rPr>
            </w:pPr>
            <w:r>
              <w:rPr>
                <w:rFonts w:ascii="Calibri" w:eastAsia="Calibri" w:hAnsi="Calibri" w:cs="Calibri"/>
                <w:szCs w:val="18"/>
              </w:rPr>
              <w:t>38</w:t>
            </w:r>
            <w:r w:rsidRPr="56C4290E">
              <w:rPr>
                <w:rFonts w:ascii="Calibri" w:eastAsia="Calibri" w:hAnsi="Calibri" w:cs="Calibri"/>
                <w:szCs w:val="18"/>
              </w:rPr>
              <w:t>%</w:t>
            </w:r>
          </w:p>
        </w:tc>
      </w:tr>
    </w:tbl>
    <w:p w14:paraId="3A4D14F2" w14:textId="77777777" w:rsidR="00DE647F" w:rsidRDefault="00DE647F" w:rsidP="00DE647F">
      <w:pPr>
        <w:rPr>
          <w:rFonts w:ascii="Calibri" w:eastAsia="Calibri" w:hAnsi="Calibri" w:cs="Calibri"/>
        </w:rPr>
      </w:pPr>
    </w:p>
    <w:p w14:paraId="3A294BE0" w14:textId="77777777" w:rsidR="00DE647F" w:rsidRDefault="00DE647F" w:rsidP="00DE647F">
      <w:pPr>
        <w:rPr>
          <w:rFonts w:ascii="Calibri" w:eastAsia="Calibri" w:hAnsi="Calibri" w:cs="Calibri"/>
        </w:rPr>
      </w:pPr>
      <w:r w:rsidRPr="56C4290E">
        <w:rPr>
          <w:rFonts w:ascii="Calibri" w:eastAsia="Calibri" w:hAnsi="Calibri" w:cs="Calibri"/>
        </w:rPr>
        <w:t>Output table screen shot:</w:t>
      </w:r>
    </w:p>
    <w:p w14:paraId="5D50A08C" w14:textId="77777777" w:rsidR="00DE647F" w:rsidRDefault="00DE647F" w:rsidP="00DE647F">
      <w:r>
        <w:rPr>
          <w:noProof/>
        </w:rPr>
        <w:drawing>
          <wp:inline distT="0" distB="0" distL="0" distR="0" wp14:anchorId="5BE286CC" wp14:editId="1C5A3407">
            <wp:extent cx="3971925" cy="1514475"/>
            <wp:effectExtent l="0" t="0" r="0" b="0"/>
            <wp:docPr id="1629003328" name="Picture 162900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9003328"/>
                    <pic:cNvPicPr/>
                  </pic:nvPicPr>
                  <pic:blipFill>
                    <a:blip r:embed="rId95">
                      <a:extLst>
                        <a:ext uri="{28A0092B-C50C-407E-A947-70E740481C1C}">
                          <a14:useLocalDpi xmlns:a14="http://schemas.microsoft.com/office/drawing/2010/main" val="0"/>
                        </a:ext>
                      </a:extLst>
                    </a:blip>
                    <a:stretch>
                      <a:fillRect/>
                    </a:stretch>
                  </pic:blipFill>
                  <pic:spPr>
                    <a:xfrm>
                      <a:off x="0" y="0"/>
                      <a:ext cx="3971925" cy="1514475"/>
                    </a:xfrm>
                    <a:prstGeom prst="rect">
                      <a:avLst/>
                    </a:prstGeom>
                  </pic:spPr>
                </pic:pic>
              </a:graphicData>
            </a:graphic>
          </wp:inline>
        </w:drawing>
      </w:r>
    </w:p>
    <w:p w14:paraId="792C0255" w14:textId="77777777" w:rsidR="00DE647F" w:rsidRDefault="00DE647F" w:rsidP="00DE647F">
      <w:r>
        <w:rPr>
          <w:noProof/>
        </w:rPr>
        <w:lastRenderedPageBreak/>
        <w:drawing>
          <wp:inline distT="0" distB="0" distL="0" distR="0" wp14:anchorId="4B8AA3F2" wp14:editId="20C0459F">
            <wp:extent cx="5564038" cy="2109698"/>
            <wp:effectExtent l="0" t="0" r="0" b="5080"/>
            <wp:docPr id="1807365093" name="Picture 1807365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7365093"/>
                    <pic:cNvPicPr/>
                  </pic:nvPicPr>
                  <pic:blipFill>
                    <a:blip r:embed="rId96">
                      <a:extLst>
                        <a:ext uri="{28A0092B-C50C-407E-A947-70E740481C1C}">
                          <a14:useLocalDpi xmlns:a14="http://schemas.microsoft.com/office/drawing/2010/main" val="0"/>
                        </a:ext>
                      </a:extLst>
                    </a:blip>
                    <a:stretch>
                      <a:fillRect/>
                    </a:stretch>
                  </pic:blipFill>
                  <pic:spPr>
                    <a:xfrm>
                      <a:off x="0" y="0"/>
                      <a:ext cx="5564038" cy="2109698"/>
                    </a:xfrm>
                    <a:prstGeom prst="rect">
                      <a:avLst/>
                    </a:prstGeom>
                  </pic:spPr>
                </pic:pic>
              </a:graphicData>
            </a:graphic>
          </wp:inline>
        </w:drawing>
      </w:r>
    </w:p>
    <w:p w14:paraId="2862712A" w14:textId="77777777" w:rsidR="00DE647F" w:rsidRDefault="00DE647F" w:rsidP="00DE647F">
      <w:pPr>
        <w:rPr>
          <w:rFonts w:ascii="Calibri" w:eastAsia="Calibri" w:hAnsi="Calibri" w:cs="Calibri"/>
        </w:rPr>
      </w:pPr>
    </w:p>
    <w:p w14:paraId="639C1C84" w14:textId="77777777" w:rsidR="00DE647F" w:rsidRDefault="00DE647F" w:rsidP="00DE647F"/>
    <w:p w14:paraId="76FEDFFF" w14:textId="77777777" w:rsidR="00DE647F" w:rsidRPr="00BB6577" w:rsidRDefault="00DE647F" w:rsidP="00DE647F">
      <w:r w:rsidRPr="00BB6577">
        <w:t xml:space="preserve">Appendix </w:t>
      </w:r>
      <w:r>
        <w:t>BB</w:t>
      </w:r>
    </w:p>
    <w:tbl>
      <w:tblPr>
        <w:tblStyle w:val="TableGrid"/>
        <w:tblW w:w="9360" w:type="dxa"/>
        <w:tblLayout w:type="fixed"/>
        <w:tblLook w:val="04A0" w:firstRow="1" w:lastRow="0" w:firstColumn="1" w:lastColumn="0" w:noHBand="0" w:noVBand="1"/>
      </w:tblPr>
      <w:tblGrid>
        <w:gridCol w:w="4680"/>
        <w:gridCol w:w="4680"/>
      </w:tblGrid>
      <w:tr w:rsidR="00DE647F" w:rsidRPr="003A547D" w14:paraId="7DB1D9B4" w14:textId="77777777" w:rsidTr="00425A1C">
        <w:tc>
          <w:tcPr>
            <w:tcW w:w="4680" w:type="dxa"/>
          </w:tcPr>
          <w:p w14:paraId="2AE436FE" w14:textId="77777777" w:rsidR="00DE647F" w:rsidRPr="003A547D" w:rsidRDefault="00DE647F" w:rsidP="00425A1C">
            <w:r w:rsidRPr="003A547D">
              <w:rPr>
                <w:szCs w:val="18"/>
              </w:rPr>
              <w:t>Activation Function</w:t>
            </w:r>
          </w:p>
        </w:tc>
        <w:tc>
          <w:tcPr>
            <w:tcW w:w="4680" w:type="dxa"/>
          </w:tcPr>
          <w:p w14:paraId="101E83C5" w14:textId="77777777" w:rsidR="00DE647F" w:rsidRPr="003A547D" w:rsidRDefault="00DE647F" w:rsidP="00425A1C">
            <w:proofErr w:type="spellStart"/>
            <w:r w:rsidRPr="003A547D">
              <w:rPr>
                <w:szCs w:val="18"/>
              </w:rPr>
              <w:t>LeakyReLU</w:t>
            </w:r>
            <w:proofErr w:type="spellEnd"/>
          </w:p>
        </w:tc>
      </w:tr>
      <w:tr w:rsidR="00DE647F" w:rsidRPr="003A547D" w14:paraId="5BB72DD7" w14:textId="77777777" w:rsidTr="00425A1C">
        <w:tc>
          <w:tcPr>
            <w:tcW w:w="4680" w:type="dxa"/>
          </w:tcPr>
          <w:p w14:paraId="2AF9D6FD" w14:textId="77777777" w:rsidR="00DE647F" w:rsidRPr="003A547D" w:rsidRDefault="00DE647F" w:rsidP="00425A1C">
            <w:r w:rsidRPr="003A547D">
              <w:rPr>
                <w:szCs w:val="18"/>
              </w:rPr>
              <w:t>Loss Function</w:t>
            </w:r>
          </w:p>
        </w:tc>
        <w:tc>
          <w:tcPr>
            <w:tcW w:w="4680" w:type="dxa"/>
          </w:tcPr>
          <w:p w14:paraId="4DB9607B" w14:textId="77777777" w:rsidR="00DE647F" w:rsidRPr="003A547D" w:rsidRDefault="00DE647F" w:rsidP="00425A1C">
            <w:r w:rsidRPr="003A547D">
              <w:rPr>
                <w:szCs w:val="18"/>
              </w:rPr>
              <w:t>Cross Entropy Loss</w:t>
            </w:r>
          </w:p>
        </w:tc>
      </w:tr>
      <w:tr w:rsidR="00DE647F" w:rsidRPr="003A547D" w14:paraId="5105F49D" w14:textId="77777777" w:rsidTr="00425A1C">
        <w:tc>
          <w:tcPr>
            <w:tcW w:w="4680" w:type="dxa"/>
          </w:tcPr>
          <w:p w14:paraId="1D66852C" w14:textId="77777777" w:rsidR="00DE647F" w:rsidRPr="003A547D" w:rsidRDefault="00DE647F" w:rsidP="00425A1C">
            <w:r w:rsidRPr="003A547D">
              <w:rPr>
                <w:szCs w:val="18"/>
              </w:rPr>
              <w:t>Optimizer</w:t>
            </w:r>
          </w:p>
        </w:tc>
        <w:tc>
          <w:tcPr>
            <w:tcW w:w="4680" w:type="dxa"/>
          </w:tcPr>
          <w:p w14:paraId="010FAA53" w14:textId="77777777" w:rsidR="00DE647F" w:rsidRPr="003A547D" w:rsidRDefault="00DE647F" w:rsidP="00425A1C">
            <w:pPr>
              <w:rPr>
                <w:szCs w:val="18"/>
                <w:highlight w:val="yellow"/>
              </w:rPr>
            </w:pPr>
            <w:r w:rsidRPr="003A547D">
              <w:rPr>
                <w:szCs w:val="18"/>
              </w:rPr>
              <w:t>SGD</w:t>
            </w:r>
          </w:p>
        </w:tc>
      </w:tr>
      <w:tr w:rsidR="00DE647F" w:rsidRPr="003A547D" w14:paraId="6BB9F4A9" w14:textId="77777777" w:rsidTr="00425A1C">
        <w:tc>
          <w:tcPr>
            <w:tcW w:w="4680" w:type="dxa"/>
          </w:tcPr>
          <w:p w14:paraId="6C86094B" w14:textId="77777777" w:rsidR="00DE647F" w:rsidRPr="003A547D" w:rsidRDefault="00DE647F" w:rsidP="00425A1C">
            <w:r w:rsidRPr="003A547D">
              <w:rPr>
                <w:szCs w:val="18"/>
              </w:rPr>
              <w:t>Training Epochs</w:t>
            </w:r>
          </w:p>
        </w:tc>
        <w:tc>
          <w:tcPr>
            <w:tcW w:w="4680" w:type="dxa"/>
          </w:tcPr>
          <w:p w14:paraId="6D1F7AE1" w14:textId="77777777" w:rsidR="00DE647F" w:rsidRPr="003A547D" w:rsidRDefault="00DE647F" w:rsidP="00425A1C">
            <w:r w:rsidRPr="003A547D">
              <w:rPr>
                <w:szCs w:val="18"/>
              </w:rPr>
              <w:t>4066</w:t>
            </w:r>
          </w:p>
        </w:tc>
      </w:tr>
      <w:tr w:rsidR="00DE647F" w:rsidRPr="003A547D" w14:paraId="0BD7057D" w14:textId="77777777" w:rsidTr="00425A1C">
        <w:tc>
          <w:tcPr>
            <w:tcW w:w="4680" w:type="dxa"/>
          </w:tcPr>
          <w:p w14:paraId="57EBD906" w14:textId="77777777" w:rsidR="00DE647F" w:rsidRPr="003A547D" w:rsidRDefault="00DE647F" w:rsidP="00425A1C">
            <w:r w:rsidRPr="003A547D">
              <w:rPr>
                <w:szCs w:val="18"/>
              </w:rPr>
              <w:t>Batch Size</w:t>
            </w:r>
          </w:p>
        </w:tc>
        <w:tc>
          <w:tcPr>
            <w:tcW w:w="4680" w:type="dxa"/>
          </w:tcPr>
          <w:p w14:paraId="0DF1AF19" w14:textId="77777777" w:rsidR="00DE647F" w:rsidRPr="003A547D" w:rsidRDefault="00DE647F" w:rsidP="00425A1C">
            <w:r w:rsidRPr="003A547D">
              <w:rPr>
                <w:rFonts w:ascii="Calibri" w:eastAsia="Calibri" w:hAnsi="Calibri" w:cs="Calibri"/>
                <w:sz w:val="21"/>
                <w:szCs w:val="21"/>
              </w:rPr>
              <w:t>20</w:t>
            </w:r>
          </w:p>
        </w:tc>
      </w:tr>
      <w:tr w:rsidR="00DE647F" w:rsidRPr="003A547D" w14:paraId="5348BF31" w14:textId="77777777" w:rsidTr="00425A1C">
        <w:tc>
          <w:tcPr>
            <w:tcW w:w="4680" w:type="dxa"/>
          </w:tcPr>
          <w:p w14:paraId="52FA30C0" w14:textId="77777777" w:rsidR="00DE647F" w:rsidRPr="003A547D" w:rsidRDefault="00DE647F" w:rsidP="00425A1C">
            <w:r w:rsidRPr="003A547D">
              <w:rPr>
                <w:szCs w:val="18"/>
              </w:rPr>
              <w:t>Learning Rate</w:t>
            </w:r>
          </w:p>
        </w:tc>
        <w:tc>
          <w:tcPr>
            <w:tcW w:w="4680" w:type="dxa"/>
          </w:tcPr>
          <w:p w14:paraId="632D1342" w14:textId="77777777" w:rsidR="00DE647F" w:rsidRPr="003A547D" w:rsidRDefault="00DE647F" w:rsidP="00425A1C">
            <w:r w:rsidRPr="003A547D">
              <w:rPr>
                <w:rFonts w:ascii="Calibri" w:eastAsia="Calibri" w:hAnsi="Calibri" w:cs="Calibri"/>
                <w:sz w:val="21"/>
                <w:szCs w:val="21"/>
              </w:rPr>
              <w:t>0.378637059648244</w:t>
            </w:r>
          </w:p>
        </w:tc>
      </w:tr>
      <w:tr w:rsidR="00DE647F" w:rsidRPr="003A547D" w14:paraId="648D030E" w14:textId="77777777" w:rsidTr="00425A1C">
        <w:trPr>
          <w:trHeight w:val="258"/>
        </w:trPr>
        <w:tc>
          <w:tcPr>
            <w:tcW w:w="4680" w:type="dxa"/>
          </w:tcPr>
          <w:p w14:paraId="28DB8A14" w14:textId="77777777" w:rsidR="00DE647F" w:rsidRPr="003A547D" w:rsidRDefault="00DE647F" w:rsidP="00425A1C">
            <w:r w:rsidRPr="003A547D">
              <w:rPr>
                <w:szCs w:val="18"/>
              </w:rPr>
              <w:t>Number of Hidden Layers</w:t>
            </w:r>
          </w:p>
        </w:tc>
        <w:tc>
          <w:tcPr>
            <w:tcW w:w="4680" w:type="dxa"/>
          </w:tcPr>
          <w:p w14:paraId="094CDB7D" w14:textId="77777777" w:rsidR="00DE647F" w:rsidRPr="003A547D" w:rsidRDefault="00DE647F" w:rsidP="00425A1C">
            <w:r w:rsidRPr="003A547D">
              <w:rPr>
                <w:szCs w:val="18"/>
              </w:rPr>
              <w:t>1</w:t>
            </w:r>
          </w:p>
        </w:tc>
      </w:tr>
      <w:tr w:rsidR="00DE647F" w:rsidRPr="003A547D" w14:paraId="3CF22706" w14:textId="77777777" w:rsidTr="00425A1C">
        <w:tc>
          <w:tcPr>
            <w:tcW w:w="4680" w:type="dxa"/>
          </w:tcPr>
          <w:p w14:paraId="10BB1637" w14:textId="77777777" w:rsidR="00DE647F" w:rsidRPr="003A547D" w:rsidRDefault="00DE647F" w:rsidP="00425A1C">
            <w:r w:rsidRPr="003A547D">
              <w:rPr>
                <w:szCs w:val="18"/>
              </w:rPr>
              <w:t>Hidden Layers: Inputs and Outputs</w:t>
            </w:r>
          </w:p>
        </w:tc>
        <w:tc>
          <w:tcPr>
            <w:tcW w:w="4680" w:type="dxa"/>
          </w:tcPr>
          <w:p w14:paraId="7450058F" w14:textId="77777777" w:rsidR="00DE647F" w:rsidRPr="003A547D" w:rsidRDefault="00DE647F" w:rsidP="00425A1C">
            <w:pPr>
              <w:rPr>
                <w:szCs w:val="18"/>
              </w:rPr>
            </w:pPr>
            <w:r w:rsidRPr="003A547D">
              <w:rPr>
                <w:szCs w:val="18"/>
              </w:rPr>
              <w:t>1: (</w:t>
            </w:r>
            <w:r w:rsidRPr="003A547D">
              <w:rPr>
                <w:rFonts w:ascii="Calibri" w:eastAsia="Calibri" w:hAnsi="Calibri" w:cs="Calibri"/>
                <w:sz w:val="21"/>
                <w:szCs w:val="21"/>
              </w:rPr>
              <w:t>2784</w:t>
            </w:r>
            <w:r w:rsidRPr="003A547D">
              <w:rPr>
                <w:szCs w:val="18"/>
              </w:rPr>
              <w:t>) =&gt; (</w:t>
            </w:r>
            <w:r w:rsidRPr="003A547D">
              <w:rPr>
                <w:rFonts w:ascii="Calibri" w:eastAsia="Calibri" w:hAnsi="Calibri" w:cs="Calibri"/>
                <w:sz w:val="21"/>
                <w:szCs w:val="21"/>
              </w:rPr>
              <w:t>1392</w:t>
            </w:r>
            <w:r w:rsidRPr="003A547D">
              <w:rPr>
                <w:szCs w:val="18"/>
              </w:rPr>
              <w:t>)</w:t>
            </w:r>
          </w:p>
        </w:tc>
      </w:tr>
      <w:tr w:rsidR="00DE647F" w:rsidRPr="003A547D" w14:paraId="71AD77F6" w14:textId="77777777" w:rsidTr="00425A1C">
        <w:tc>
          <w:tcPr>
            <w:tcW w:w="4680" w:type="dxa"/>
          </w:tcPr>
          <w:p w14:paraId="30CFF68F" w14:textId="77777777" w:rsidR="00DE647F" w:rsidRPr="003A547D" w:rsidRDefault="00DE647F" w:rsidP="00425A1C">
            <w:r w:rsidRPr="003A547D">
              <w:rPr>
                <w:szCs w:val="18"/>
              </w:rPr>
              <w:t>Batch Normalization</w:t>
            </w:r>
          </w:p>
        </w:tc>
        <w:tc>
          <w:tcPr>
            <w:tcW w:w="4680" w:type="dxa"/>
          </w:tcPr>
          <w:p w14:paraId="35329C93" w14:textId="77777777" w:rsidR="00DE647F" w:rsidRPr="003A547D" w:rsidRDefault="00DE647F" w:rsidP="00425A1C">
            <w:pPr>
              <w:rPr>
                <w:szCs w:val="18"/>
              </w:rPr>
            </w:pPr>
            <w:r>
              <w:rPr>
                <w:szCs w:val="18"/>
              </w:rPr>
              <w:t>-</w:t>
            </w:r>
          </w:p>
        </w:tc>
      </w:tr>
      <w:tr w:rsidR="00DE647F" w:rsidRPr="003A547D" w14:paraId="4E6033F7" w14:textId="77777777" w:rsidTr="00425A1C">
        <w:tc>
          <w:tcPr>
            <w:tcW w:w="4680" w:type="dxa"/>
          </w:tcPr>
          <w:p w14:paraId="26DFF9ED" w14:textId="77777777" w:rsidR="00DE647F" w:rsidRPr="003A547D" w:rsidRDefault="00DE647F" w:rsidP="00425A1C">
            <w:r w:rsidRPr="003A547D">
              <w:rPr>
                <w:szCs w:val="18"/>
              </w:rPr>
              <w:t>Early Stopping Patience</w:t>
            </w:r>
          </w:p>
        </w:tc>
        <w:tc>
          <w:tcPr>
            <w:tcW w:w="4680" w:type="dxa"/>
          </w:tcPr>
          <w:p w14:paraId="7983BFC0" w14:textId="77777777" w:rsidR="00DE647F" w:rsidRPr="003A547D" w:rsidRDefault="00DE647F" w:rsidP="00425A1C">
            <w:pPr>
              <w:rPr>
                <w:szCs w:val="18"/>
              </w:rPr>
            </w:pPr>
            <w:r w:rsidRPr="003A547D">
              <w:rPr>
                <w:rFonts w:ascii="Calibri" w:eastAsia="Calibri" w:hAnsi="Calibri" w:cs="Calibri"/>
                <w:sz w:val="21"/>
                <w:szCs w:val="21"/>
              </w:rPr>
              <w:t>-</w:t>
            </w:r>
          </w:p>
        </w:tc>
      </w:tr>
      <w:tr w:rsidR="00DE647F" w:rsidRPr="003A547D" w14:paraId="708789F3" w14:textId="77777777" w:rsidTr="00425A1C">
        <w:tc>
          <w:tcPr>
            <w:tcW w:w="4680" w:type="dxa"/>
          </w:tcPr>
          <w:p w14:paraId="5BB67773" w14:textId="77777777" w:rsidR="00DE647F" w:rsidRPr="003A547D" w:rsidRDefault="00DE647F" w:rsidP="00425A1C">
            <w:pPr>
              <w:rPr>
                <w:szCs w:val="18"/>
              </w:rPr>
            </w:pPr>
            <w:r w:rsidRPr="003A547D">
              <w:rPr>
                <w:szCs w:val="18"/>
              </w:rPr>
              <w:t>Weight Decay</w:t>
            </w:r>
          </w:p>
        </w:tc>
        <w:tc>
          <w:tcPr>
            <w:tcW w:w="4680" w:type="dxa"/>
          </w:tcPr>
          <w:p w14:paraId="02116620" w14:textId="77777777" w:rsidR="00DE647F" w:rsidRPr="003A547D" w:rsidRDefault="00DE647F" w:rsidP="00425A1C">
            <w:pPr>
              <w:rPr>
                <w:szCs w:val="18"/>
              </w:rPr>
            </w:pPr>
            <w:r w:rsidRPr="003A547D">
              <w:rPr>
                <w:rFonts w:ascii="Calibri" w:eastAsia="Calibri" w:hAnsi="Calibri" w:cs="Calibri"/>
                <w:sz w:val="21"/>
                <w:szCs w:val="21"/>
              </w:rPr>
              <w:t>0.014236697245389222</w:t>
            </w:r>
          </w:p>
        </w:tc>
      </w:tr>
      <w:tr w:rsidR="00DE647F" w:rsidRPr="003A547D" w14:paraId="6C6D7CC2" w14:textId="77777777" w:rsidTr="00425A1C">
        <w:tc>
          <w:tcPr>
            <w:tcW w:w="4680" w:type="dxa"/>
          </w:tcPr>
          <w:p w14:paraId="1AC4358E" w14:textId="77777777" w:rsidR="00DE647F" w:rsidRPr="003A547D" w:rsidRDefault="00DE647F" w:rsidP="00425A1C">
            <w:r w:rsidRPr="003A547D">
              <w:rPr>
                <w:szCs w:val="18"/>
              </w:rPr>
              <w:t>Drop Out Rate</w:t>
            </w:r>
          </w:p>
        </w:tc>
        <w:tc>
          <w:tcPr>
            <w:tcW w:w="4680" w:type="dxa"/>
          </w:tcPr>
          <w:p w14:paraId="74473FF5" w14:textId="77777777" w:rsidR="00DE647F" w:rsidRPr="003A547D" w:rsidRDefault="00DE647F" w:rsidP="00425A1C">
            <w:pPr>
              <w:rPr>
                <w:szCs w:val="18"/>
              </w:rPr>
            </w:pPr>
            <w:r w:rsidRPr="003A547D">
              <w:rPr>
                <w:rFonts w:ascii="Calibri" w:eastAsia="Calibri" w:hAnsi="Calibri" w:cs="Calibri"/>
                <w:sz w:val="21"/>
                <w:szCs w:val="21"/>
              </w:rPr>
              <w:t>0.030501206666231157</w:t>
            </w:r>
          </w:p>
        </w:tc>
      </w:tr>
      <w:tr w:rsidR="00DE647F" w:rsidRPr="003A547D" w14:paraId="76E23A99" w14:textId="77777777" w:rsidTr="00425A1C">
        <w:tc>
          <w:tcPr>
            <w:tcW w:w="4680" w:type="dxa"/>
          </w:tcPr>
          <w:p w14:paraId="3F5807E7" w14:textId="77777777" w:rsidR="00DE647F" w:rsidRPr="003A547D" w:rsidRDefault="00DE647F" w:rsidP="00425A1C">
            <w:pPr>
              <w:rPr>
                <w:szCs w:val="18"/>
              </w:rPr>
            </w:pPr>
            <w:r w:rsidRPr="003A547D">
              <w:rPr>
                <w:szCs w:val="18"/>
              </w:rPr>
              <w:t>Last Epoch Information</w:t>
            </w:r>
          </w:p>
        </w:tc>
        <w:tc>
          <w:tcPr>
            <w:tcW w:w="4680" w:type="dxa"/>
          </w:tcPr>
          <w:p w14:paraId="2F33F246" w14:textId="77777777" w:rsidR="00DE647F" w:rsidRPr="003A547D" w:rsidRDefault="00DE647F" w:rsidP="00425A1C">
            <w:r w:rsidRPr="003A547D">
              <w:rPr>
                <w:rFonts w:ascii="Calibri" w:eastAsia="Calibri" w:hAnsi="Calibri" w:cs="Calibri"/>
                <w:sz w:val="21"/>
                <w:szCs w:val="21"/>
              </w:rPr>
              <w:t>Epoch 4066: | Train Loss: 1.22724 | Val Loss: 1.30061 | Train Acc: 29.167| Val Acc: 44.231</w:t>
            </w:r>
          </w:p>
        </w:tc>
      </w:tr>
      <w:tr w:rsidR="00DE647F" w:rsidRPr="003A547D" w14:paraId="4DF067C6" w14:textId="77777777" w:rsidTr="00425A1C">
        <w:tc>
          <w:tcPr>
            <w:tcW w:w="4680" w:type="dxa"/>
          </w:tcPr>
          <w:p w14:paraId="5FEEF13F" w14:textId="77777777" w:rsidR="00DE647F" w:rsidRPr="003A547D" w:rsidRDefault="00DE647F" w:rsidP="00425A1C">
            <w:pPr>
              <w:rPr>
                <w:szCs w:val="18"/>
              </w:rPr>
            </w:pPr>
            <w:r w:rsidRPr="003A547D">
              <w:rPr>
                <w:szCs w:val="18"/>
              </w:rPr>
              <w:t>Test Accuracy</w:t>
            </w:r>
          </w:p>
        </w:tc>
        <w:tc>
          <w:tcPr>
            <w:tcW w:w="4680" w:type="dxa"/>
          </w:tcPr>
          <w:p w14:paraId="6CA9ECDA" w14:textId="77777777" w:rsidR="00DE647F" w:rsidRPr="003A547D" w:rsidRDefault="00DE647F" w:rsidP="00425A1C">
            <w:pPr>
              <w:spacing w:line="259" w:lineRule="auto"/>
              <w:rPr>
                <w:rFonts w:ascii="Calibri" w:eastAsia="Calibri" w:hAnsi="Calibri" w:cs="Calibri"/>
                <w:szCs w:val="18"/>
              </w:rPr>
            </w:pPr>
            <w:r>
              <w:rPr>
                <w:rFonts w:ascii="Calibri" w:eastAsia="Calibri" w:hAnsi="Calibri" w:cs="Calibri"/>
                <w:szCs w:val="18"/>
              </w:rPr>
              <w:t>43</w:t>
            </w:r>
            <w:r w:rsidRPr="003A547D">
              <w:rPr>
                <w:rFonts w:ascii="Calibri" w:eastAsia="Calibri" w:hAnsi="Calibri" w:cs="Calibri"/>
                <w:szCs w:val="18"/>
              </w:rPr>
              <w:t>%</w:t>
            </w:r>
          </w:p>
        </w:tc>
      </w:tr>
    </w:tbl>
    <w:p w14:paraId="1AC9E515" w14:textId="77777777" w:rsidR="00DE647F" w:rsidRPr="00BB6577" w:rsidRDefault="00DE647F" w:rsidP="00DE647F">
      <w:pPr>
        <w:rPr>
          <w:rFonts w:ascii="Calibri" w:eastAsia="Calibri" w:hAnsi="Calibri" w:cs="Calibri"/>
        </w:rPr>
      </w:pPr>
    </w:p>
    <w:p w14:paraId="4E661B6A" w14:textId="77777777" w:rsidR="00DE647F" w:rsidRPr="00BB6577" w:rsidRDefault="00DE647F" w:rsidP="00DE647F">
      <w:pPr>
        <w:rPr>
          <w:rFonts w:ascii="Calibri" w:eastAsia="Calibri" w:hAnsi="Calibri" w:cs="Calibri"/>
        </w:rPr>
      </w:pPr>
      <w:r w:rsidRPr="00BB6577">
        <w:rPr>
          <w:rFonts w:ascii="Calibri" w:eastAsia="Calibri" w:hAnsi="Calibri" w:cs="Calibri"/>
        </w:rPr>
        <w:t>Output table screen shot:</w:t>
      </w:r>
    </w:p>
    <w:p w14:paraId="3E36819B" w14:textId="77777777" w:rsidR="00DE647F" w:rsidRDefault="00DE647F" w:rsidP="00DE647F">
      <w:r>
        <w:rPr>
          <w:noProof/>
        </w:rPr>
        <w:drawing>
          <wp:inline distT="0" distB="0" distL="0" distR="0" wp14:anchorId="0B3B9BEA" wp14:editId="08D90780">
            <wp:extent cx="3981450" cy="1504950"/>
            <wp:effectExtent l="0" t="0" r="0" b="0"/>
            <wp:docPr id="738581850" name="Picture 73858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581850"/>
                    <pic:cNvPicPr/>
                  </pic:nvPicPr>
                  <pic:blipFill>
                    <a:blip r:embed="rId97">
                      <a:extLst>
                        <a:ext uri="{28A0092B-C50C-407E-A947-70E740481C1C}">
                          <a14:useLocalDpi xmlns:a14="http://schemas.microsoft.com/office/drawing/2010/main" val="0"/>
                        </a:ext>
                      </a:extLst>
                    </a:blip>
                    <a:stretch>
                      <a:fillRect/>
                    </a:stretch>
                  </pic:blipFill>
                  <pic:spPr>
                    <a:xfrm>
                      <a:off x="0" y="0"/>
                      <a:ext cx="3981450" cy="1504950"/>
                    </a:xfrm>
                    <a:prstGeom prst="rect">
                      <a:avLst/>
                    </a:prstGeom>
                  </pic:spPr>
                </pic:pic>
              </a:graphicData>
            </a:graphic>
          </wp:inline>
        </w:drawing>
      </w:r>
    </w:p>
    <w:p w14:paraId="4C16F7D1" w14:textId="77777777" w:rsidR="00DE647F" w:rsidRDefault="00DE647F" w:rsidP="00DE647F">
      <w:r>
        <w:rPr>
          <w:noProof/>
        </w:rPr>
        <w:lastRenderedPageBreak/>
        <w:drawing>
          <wp:inline distT="0" distB="0" distL="0" distR="0" wp14:anchorId="0901626A" wp14:editId="152936BB">
            <wp:extent cx="4572000" cy="1733550"/>
            <wp:effectExtent l="0" t="0" r="0" b="0"/>
            <wp:docPr id="2003763771" name="Picture 2003763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3763771"/>
                    <pic:cNvPicPr/>
                  </pic:nvPicPr>
                  <pic:blipFill>
                    <a:blip r:embed="rId98">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p w14:paraId="282DE4F8" w14:textId="77777777" w:rsidR="00DE647F" w:rsidRDefault="00DE647F" w:rsidP="00DE647F"/>
    <w:p w14:paraId="03B5C1FC" w14:textId="77777777" w:rsidR="00DE647F" w:rsidRDefault="00DE647F" w:rsidP="00DE647F"/>
    <w:p w14:paraId="6EDF8363" w14:textId="77777777" w:rsidR="00DE647F" w:rsidRDefault="00DE647F" w:rsidP="00DE647F"/>
    <w:p w14:paraId="0FC05891" w14:textId="77777777" w:rsidR="00DE647F" w:rsidRDefault="00DE647F" w:rsidP="00DE647F"/>
    <w:p w14:paraId="61125FDB" w14:textId="77777777" w:rsidR="00DE647F" w:rsidRDefault="00DE647F" w:rsidP="00DE647F"/>
    <w:p w14:paraId="18F442B5" w14:textId="77777777" w:rsidR="00DE647F" w:rsidRPr="00BB6577" w:rsidRDefault="00DE647F" w:rsidP="00DE647F">
      <w:r w:rsidRPr="00BB6577">
        <w:t>Append</w:t>
      </w:r>
      <w:r>
        <w:t>i</w:t>
      </w:r>
      <w:r w:rsidRPr="00BB6577">
        <w:t xml:space="preserve">x </w:t>
      </w:r>
      <w:r>
        <w:t>BC</w:t>
      </w:r>
    </w:p>
    <w:tbl>
      <w:tblPr>
        <w:tblStyle w:val="TableGrid"/>
        <w:tblW w:w="9360" w:type="dxa"/>
        <w:tblLayout w:type="fixed"/>
        <w:tblLook w:val="04A0" w:firstRow="1" w:lastRow="0" w:firstColumn="1" w:lastColumn="0" w:noHBand="0" w:noVBand="1"/>
      </w:tblPr>
      <w:tblGrid>
        <w:gridCol w:w="4680"/>
        <w:gridCol w:w="4680"/>
      </w:tblGrid>
      <w:tr w:rsidR="00DE647F" w:rsidRPr="001645A2" w14:paraId="1B0CBA8B" w14:textId="77777777" w:rsidTr="00425A1C">
        <w:tc>
          <w:tcPr>
            <w:tcW w:w="4680" w:type="dxa"/>
          </w:tcPr>
          <w:p w14:paraId="6DAFCDAD" w14:textId="77777777" w:rsidR="00DE647F" w:rsidRPr="001645A2" w:rsidRDefault="00DE647F" w:rsidP="00425A1C">
            <w:r w:rsidRPr="001645A2">
              <w:rPr>
                <w:szCs w:val="18"/>
              </w:rPr>
              <w:t>Activation Function</w:t>
            </w:r>
          </w:p>
        </w:tc>
        <w:tc>
          <w:tcPr>
            <w:tcW w:w="4680" w:type="dxa"/>
          </w:tcPr>
          <w:p w14:paraId="0C726155" w14:textId="77777777" w:rsidR="00DE647F" w:rsidRPr="001645A2" w:rsidRDefault="00DE647F" w:rsidP="00425A1C">
            <w:proofErr w:type="spellStart"/>
            <w:r w:rsidRPr="001645A2">
              <w:rPr>
                <w:szCs w:val="18"/>
              </w:rPr>
              <w:t>ReLU</w:t>
            </w:r>
            <w:proofErr w:type="spellEnd"/>
          </w:p>
        </w:tc>
      </w:tr>
      <w:tr w:rsidR="00DE647F" w:rsidRPr="001645A2" w14:paraId="2F53DA11" w14:textId="77777777" w:rsidTr="00425A1C">
        <w:tc>
          <w:tcPr>
            <w:tcW w:w="4680" w:type="dxa"/>
          </w:tcPr>
          <w:p w14:paraId="525D36F8" w14:textId="77777777" w:rsidR="00DE647F" w:rsidRPr="001645A2" w:rsidRDefault="00DE647F" w:rsidP="00425A1C">
            <w:r w:rsidRPr="001645A2">
              <w:rPr>
                <w:szCs w:val="18"/>
              </w:rPr>
              <w:t>Loss Function</w:t>
            </w:r>
          </w:p>
        </w:tc>
        <w:tc>
          <w:tcPr>
            <w:tcW w:w="4680" w:type="dxa"/>
          </w:tcPr>
          <w:p w14:paraId="5D12A514" w14:textId="77777777" w:rsidR="00DE647F" w:rsidRPr="001645A2" w:rsidRDefault="00DE647F" w:rsidP="00425A1C">
            <w:r w:rsidRPr="001645A2">
              <w:rPr>
                <w:szCs w:val="18"/>
              </w:rPr>
              <w:t>Cross Entropy Loss</w:t>
            </w:r>
          </w:p>
        </w:tc>
      </w:tr>
      <w:tr w:rsidR="00DE647F" w:rsidRPr="001645A2" w14:paraId="4F750151" w14:textId="77777777" w:rsidTr="00425A1C">
        <w:tc>
          <w:tcPr>
            <w:tcW w:w="4680" w:type="dxa"/>
          </w:tcPr>
          <w:p w14:paraId="3EE183EF" w14:textId="77777777" w:rsidR="00DE647F" w:rsidRPr="001645A2" w:rsidRDefault="00DE647F" w:rsidP="00425A1C">
            <w:r w:rsidRPr="001645A2">
              <w:rPr>
                <w:szCs w:val="18"/>
              </w:rPr>
              <w:t>Optimizer</w:t>
            </w:r>
          </w:p>
        </w:tc>
        <w:tc>
          <w:tcPr>
            <w:tcW w:w="4680" w:type="dxa"/>
          </w:tcPr>
          <w:p w14:paraId="6C8F45C8" w14:textId="77777777" w:rsidR="00DE647F" w:rsidRPr="001645A2" w:rsidRDefault="00DE647F" w:rsidP="00425A1C">
            <w:pPr>
              <w:rPr>
                <w:szCs w:val="18"/>
                <w:highlight w:val="yellow"/>
              </w:rPr>
            </w:pPr>
            <w:r w:rsidRPr="001645A2">
              <w:rPr>
                <w:szCs w:val="18"/>
              </w:rPr>
              <w:t>SGD</w:t>
            </w:r>
          </w:p>
        </w:tc>
      </w:tr>
      <w:tr w:rsidR="00DE647F" w:rsidRPr="001645A2" w14:paraId="39C8FFAC" w14:textId="77777777" w:rsidTr="00425A1C">
        <w:tc>
          <w:tcPr>
            <w:tcW w:w="4680" w:type="dxa"/>
          </w:tcPr>
          <w:p w14:paraId="56C05D69" w14:textId="77777777" w:rsidR="00DE647F" w:rsidRPr="001645A2" w:rsidRDefault="00DE647F" w:rsidP="00425A1C">
            <w:r w:rsidRPr="001645A2">
              <w:rPr>
                <w:szCs w:val="18"/>
              </w:rPr>
              <w:t>Training Epochs</w:t>
            </w:r>
          </w:p>
        </w:tc>
        <w:tc>
          <w:tcPr>
            <w:tcW w:w="4680" w:type="dxa"/>
          </w:tcPr>
          <w:p w14:paraId="2CCC6EF2" w14:textId="77777777" w:rsidR="00DE647F" w:rsidRPr="001645A2" w:rsidRDefault="00DE647F" w:rsidP="00425A1C">
            <w:r w:rsidRPr="001645A2">
              <w:rPr>
                <w:szCs w:val="18"/>
              </w:rPr>
              <w:t>500</w:t>
            </w:r>
          </w:p>
        </w:tc>
      </w:tr>
      <w:tr w:rsidR="00DE647F" w:rsidRPr="001645A2" w14:paraId="6EB8701A" w14:textId="77777777" w:rsidTr="00425A1C">
        <w:tc>
          <w:tcPr>
            <w:tcW w:w="4680" w:type="dxa"/>
          </w:tcPr>
          <w:p w14:paraId="6F054771" w14:textId="77777777" w:rsidR="00DE647F" w:rsidRPr="001645A2" w:rsidRDefault="00DE647F" w:rsidP="00425A1C">
            <w:r w:rsidRPr="001645A2">
              <w:rPr>
                <w:szCs w:val="18"/>
              </w:rPr>
              <w:t>Batch Size</w:t>
            </w:r>
          </w:p>
        </w:tc>
        <w:tc>
          <w:tcPr>
            <w:tcW w:w="4680" w:type="dxa"/>
          </w:tcPr>
          <w:p w14:paraId="3892B1B6" w14:textId="77777777" w:rsidR="00DE647F" w:rsidRPr="001645A2" w:rsidRDefault="00DE647F" w:rsidP="00425A1C">
            <w:r w:rsidRPr="001645A2">
              <w:rPr>
                <w:rFonts w:ascii="Calibri" w:eastAsia="Calibri" w:hAnsi="Calibri" w:cs="Calibri"/>
                <w:sz w:val="21"/>
                <w:szCs w:val="21"/>
              </w:rPr>
              <w:t>36</w:t>
            </w:r>
          </w:p>
        </w:tc>
      </w:tr>
      <w:tr w:rsidR="00DE647F" w:rsidRPr="001645A2" w14:paraId="695AECE6" w14:textId="77777777" w:rsidTr="00425A1C">
        <w:tc>
          <w:tcPr>
            <w:tcW w:w="4680" w:type="dxa"/>
          </w:tcPr>
          <w:p w14:paraId="34B17F3F" w14:textId="77777777" w:rsidR="00DE647F" w:rsidRPr="001645A2" w:rsidRDefault="00DE647F" w:rsidP="00425A1C">
            <w:r w:rsidRPr="001645A2">
              <w:rPr>
                <w:szCs w:val="18"/>
              </w:rPr>
              <w:t>Learning Rate</w:t>
            </w:r>
          </w:p>
        </w:tc>
        <w:tc>
          <w:tcPr>
            <w:tcW w:w="4680" w:type="dxa"/>
          </w:tcPr>
          <w:p w14:paraId="186B59A6" w14:textId="77777777" w:rsidR="00DE647F" w:rsidRPr="001645A2" w:rsidRDefault="00DE647F" w:rsidP="00425A1C">
            <w:r w:rsidRPr="007E416D">
              <w:t>0.00</w:t>
            </w:r>
            <w:r>
              <w:t>4</w:t>
            </w:r>
            <w:r w:rsidRPr="007E416D">
              <w:t>5</w:t>
            </w:r>
          </w:p>
        </w:tc>
      </w:tr>
      <w:tr w:rsidR="00DE647F" w:rsidRPr="001645A2" w14:paraId="5D0D42A8" w14:textId="77777777" w:rsidTr="00425A1C">
        <w:trPr>
          <w:trHeight w:val="258"/>
        </w:trPr>
        <w:tc>
          <w:tcPr>
            <w:tcW w:w="4680" w:type="dxa"/>
          </w:tcPr>
          <w:p w14:paraId="603F2B37" w14:textId="77777777" w:rsidR="00DE647F" w:rsidRPr="001645A2" w:rsidRDefault="00DE647F" w:rsidP="00425A1C">
            <w:r w:rsidRPr="001645A2">
              <w:rPr>
                <w:szCs w:val="18"/>
              </w:rPr>
              <w:t>Number of Hidden Layers</w:t>
            </w:r>
          </w:p>
        </w:tc>
        <w:tc>
          <w:tcPr>
            <w:tcW w:w="4680" w:type="dxa"/>
          </w:tcPr>
          <w:p w14:paraId="7269B9E4" w14:textId="77777777" w:rsidR="00DE647F" w:rsidRPr="001645A2" w:rsidRDefault="00DE647F" w:rsidP="00425A1C">
            <w:r w:rsidRPr="001645A2">
              <w:rPr>
                <w:szCs w:val="18"/>
              </w:rPr>
              <w:t>3</w:t>
            </w:r>
          </w:p>
        </w:tc>
      </w:tr>
      <w:tr w:rsidR="00DE647F" w:rsidRPr="001645A2" w14:paraId="0279F62B" w14:textId="77777777" w:rsidTr="00425A1C">
        <w:tc>
          <w:tcPr>
            <w:tcW w:w="4680" w:type="dxa"/>
          </w:tcPr>
          <w:p w14:paraId="60C31759" w14:textId="77777777" w:rsidR="00DE647F" w:rsidRPr="001645A2" w:rsidRDefault="00DE647F" w:rsidP="00425A1C">
            <w:r w:rsidRPr="001645A2">
              <w:rPr>
                <w:szCs w:val="18"/>
              </w:rPr>
              <w:t>Hidden Layers: Inputs and Outputs</w:t>
            </w:r>
          </w:p>
        </w:tc>
        <w:tc>
          <w:tcPr>
            <w:tcW w:w="4680" w:type="dxa"/>
          </w:tcPr>
          <w:p w14:paraId="376395E3" w14:textId="77777777" w:rsidR="00DE647F" w:rsidRPr="001645A2" w:rsidRDefault="00DE647F" w:rsidP="00425A1C">
            <w:pPr>
              <w:rPr>
                <w:szCs w:val="18"/>
              </w:rPr>
            </w:pPr>
            <w:r w:rsidRPr="001645A2">
              <w:rPr>
                <w:szCs w:val="18"/>
              </w:rPr>
              <w:t>1: (</w:t>
            </w:r>
            <w:r>
              <w:rPr>
                <w:rFonts w:ascii="Calibri" w:eastAsia="Calibri" w:hAnsi="Calibri" w:cs="Calibri"/>
                <w:sz w:val="21"/>
                <w:szCs w:val="21"/>
              </w:rPr>
              <w:t>2048</w:t>
            </w:r>
            <w:r w:rsidRPr="001645A2">
              <w:rPr>
                <w:szCs w:val="18"/>
              </w:rPr>
              <w:t>) =&gt; (</w:t>
            </w:r>
            <w:r>
              <w:rPr>
                <w:rFonts w:ascii="Calibri" w:eastAsia="Calibri" w:hAnsi="Calibri" w:cs="Calibri"/>
                <w:sz w:val="21"/>
                <w:szCs w:val="21"/>
              </w:rPr>
              <w:t>1024</w:t>
            </w:r>
            <w:r w:rsidRPr="001645A2">
              <w:rPr>
                <w:szCs w:val="18"/>
              </w:rPr>
              <w:t>)</w:t>
            </w:r>
            <w:r>
              <w:rPr>
                <w:szCs w:val="18"/>
              </w:rPr>
              <w:t xml:space="preserve"> 2: (1024) =&gt; (512) 3: (512) =&gt; (256)</w:t>
            </w:r>
          </w:p>
        </w:tc>
      </w:tr>
      <w:tr w:rsidR="00DE647F" w:rsidRPr="001645A2" w14:paraId="34F00664" w14:textId="77777777" w:rsidTr="00425A1C">
        <w:tc>
          <w:tcPr>
            <w:tcW w:w="4680" w:type="dxa"/>
          </w:tcPr>
          <w:p w14:paraId="1BE574CA" w14:textId="77777777" w:rsidR="00DE647F" w:rsidRPr="001645A2" w:rsidRDefault="00DE647F" w:rsidP="00425A1C">
            <w:r w:rsidRPr="001645A2">
              <w:rPr>
                <w:szCs w:val="18"/>
              </w:rPr>
              <w:t>Batch Normalization</w:t>
            </w:r>
          </w:p>
        </w:tc>
        <w:tc>
          <w:tcPr>
            <w:tcW w:w="4680" w:type="dxa"/>
          </w:tcPr>
          <w:p w14:paraId="4CBE2075" w14:textId="77777777" w:rsidR="00DE647F" w:rsidRPr="001645A2" w:rsidRDefault="00DE647F" w:rsidP="00425A1C">
            <w:pPr>
              <w:rPr>
                <w:szCs w:val="18"/>
              </w:rPr>
            </w:pPr>
            <w:r>
              <w:rPr>
                <w:szCs w:val="18"/>
              </w:rPr>
              <w:t>-</w:t>
            </w:r>
          </w:p>
        </w:tc>
      </w:tr>
      <w:tr w:rsidR="00DE647F" w:rsidRPr="001645A2" w14:paraId="2152F258" w14:textId="77777777" w:rsidTr="00425A1C">
        <w:tc>
          <w:tcPr>
            <w:tcW w:w="4680" w:type="dxa"/>
          </w:tcPr>
          <w:p w14:paraId="7731F4A7" w14:textId="77777777" w:rsidR="00DE647F" w:rsidRPr="001645A2" w:rsidRDefault="00DE647F" w:rsidP="00425A1C">
            <w:r w:rsidRPr="001645A2">
              <w:rPr>
                <w:szCs w:val="18"/>
              </w:rPr>
              <w:t>Early Stopping Patience</w:t>
            </w:r>
          </w:p>
        </w:tc>
        <w:tc>
          <w:tcPr>
            <w:tcW w:w="4680" w:type="dxa"/>
          </w:tcPr>
          <w:p w14:paraId="5283B210" w14:textId="77777777" w:rsidR="00DE647F" w:rsidRPr="001645A2" w:rsidRDefault="00DE647F" w:rsidP="00425A1C">
            <w:pPr>
              <w:rPr>
                <w:szCs w:val="18"/>
              </w:rPr>
            </w:pPr>
            <w:r w:rsidRPr="001645A2">
              <w:rPr>
                <w:rFonts w:ascii="Calibri" w:eastAsia="Calibri" w:hAnsi="Calibri" w:cs="Calibri"/>
                <w:sz w:val="21"/>
                <w:szCs w:val="21"/>
              </w:rPr>
              <w:t>-</w:t>
            </w:r>
          </w:p>
        </w:tc>
      </w:tr>
      <w:tr w:rsidR="00DE647F" w:rsidRPr="001645A2" w14:paraId="2A8F9B62" w14:textId="77777777" w:rsidTr="00425A1C">
        <w:tc>
          <w:tcPr>
            <w:tcW w:w="4680" w:type="dxa"/>
          </w:tcPr>
          <w:p w14:paraId="0627EE58" w14:textId="77777777" w:rsidR="00DE647F" w:rsidRPr="001645A2" w:rsidRDefault="00DE647F" w:rsidP="00425A1C">
            <w:pPr>
              <w:rPr>
                <w:szCs w:val="18"/>
              </w:rPr>
            </w:pPr>
            <w:r w:rsidRPr="001645A2">
              <w:rPr>
                <w:szCs w:val="18"/>
              </w:rPr>
              <w:t>Weight Decay</w:t>
            </w:r>
          </w:p>
        </w:tc>
        <w:tc>
          <w:tcPr>
            <w:tcW w:w="4680" w:type="dxa"/>
          </w:tcPr>
          <w:p w14:paraId="44EF4750" w14:textId="77777777" w:rsidR="00DE647F" w:rsidRPr="001645A2" w:rsidRDefault="00DE647F" w:rsidP="00425A1C">
            <w:pPr>
              <w:rPr>
                <w:szCs w:val="18"/>
              </w:rPr>
            </w:pPr>
            <w:r w:rsidRPr="001645A2">
              <w:rPr>
                <w:rFonts w:ascii="Calibri" w:eastAsia="Calibri" w:hAnsi="Calibri" w:cs="Calibri"/>
                <w:sz w:val="21"/>
                <w:szCs w:val="21"/>
              </w:rPr>
              <w:t>0.01</w:t>
            </w:r>
          </w:p>
        </w:tc>
      </w:tr>
      <w:tr w:rsidR="00DE647F" w:rsidRPr="001645A2" w14:paraId="07ED9B7A" w14:textId="77777777" w:rsidTr="00425A1C">
        <w:tc>
          <w:tcPr>
            <w:tcW w:w="4680" w:type="dxa"/>
          </w:tcPr>
          <w:p w14:paraId="6248D7D7" w14:textId="77777777" w:rsidR="00DE647F" w:rsidRPr="001645A2" w:rsidRDefault="00DE647F" w:rsidP="00425A1C">
            <w:r w:rsidRPr="001645A2">
              <w:rPr>
                <w:szCs w:val="18"/>
              </w:rPr>
              <w:t>Drop Out Rate</w:t>
            </w:r>
          </w:p>
        </w:tc>
        <w:tc>
          <w:tcPr>
            <w:tcW w:w="4680" w:type="dxa"/>
          </w:tcPr>
          <w:p w14:paraId="1F8D39C2" w14:textId="77777777" w:rsidR="00DE647F" w:rsidRPr="001645A2" w:rsidRDefault="00DE647F" w:rsidP="00425A1C">
            <w:pPr>
              <w:rPr>
                <w:szCs w:val="18"/>
              </w:rPr>
            </w:pPr>
            <w:r w:rsidRPr="001645A2">
              <w:rPr>
                <w:rFonts w:ascii="Calibri" w:eastAsia="Calibri" w:hAnsi="Calibri" w:cs="Calibri"/>
                <w:sz w:val="21"/>
                <w:szCs w:val="21"/>
              </w:rPr>
              <w:t>0.15</w:t>
            </w:r>
          </w:p>
        </w:tc>
      </w:tr>
      <w:tr w:rsidR="00DE647F" w:rsidRPr="001645A2" w14:paraId="645B3A5D" w14:textId="77777777" w:rsidTr="00425A1C">
        <w:tc>
          <w:tcPr>
            <w:tcW w:w="4680" w:type="dxa"/>
          </w:tcPr>
          <w:p w14:paraId="41723C2F" w14:textId="77777777" w:rsidR="00DE647F" w:rsidRPr="001645A2" w:rsidRDefault="00DE647F" w:rsidP="00425A1C">
            <w:pPr>
              <w:rPr>
                <w:szCs w:val="18"/>
              </w:rPr>
            </w:pPr>
            <w:r w:rsidRPr="001645A2">
              <w:rPr>
                <w:szCs w:val="18"/>
              </w:rPr>
              <w:t>Last Epoch Information</w:t>
            </w:r>
          </w:p>
        </w:tc>
        <w:tc>
          <w:tcPr>
            <w:tcW w:w="4680" w:type="dxa"/>
          </w:tcPr>
          <w:p w14:paraId="567BBF00" w14:textId="77777777" w:rsidR="00DE647F" w:rsidRPr="001645A2" w:rsidRDefault="00DE647F" w:rsidP="00425A1C">
            <w:r w:rsidRPr="001645A2">
              <w:rPr>
                <w:rFonts w:ascii="Calibri" w:eastAsia="Calibri" w:hAnsi="Calibri" w:cs="Calibri"/>
                <w:sz w:val="21"/>
                <w:szCs w:val="21"/>
              </w:rPr>
              <w:t>-</w:t>
            </w:r>
          </w:p>
        </w:tc>
      </w:tr>
      <w:tr w:rsidR="00DE647F" w:rsidRPr="001645A2" w14:paraId="5FDC0D1B" w14:textId="77777777" w:rsidTr="00425A1C">
        <w:tc>
          <w:tcPr>
            <w:tcW w:w="4680" w:type="dxa"/>
          </w:tcPr>
          <w:p w14:paraId="1ADAFA0C" w14:textId="77777777" w:rsidR="00DE647F" w:rsidRPr="001645A2" w:rsidRDefault="00DE647F" w:rsidP="00425A1C">
            <w:pPr>
              <w:rPr>
                <w:szCs w:val="18"/>
              </w:rPr>
            </w:pPr>
            <w:r w:rsidRPr="001645A2">
              <w:rPr>
                <w:szCs w:val="18"/>
              </w:rPr>
              <w:t>Test Accuracy</w:t>
            </w:r>
          </w:p>
        </w:tc>
        <w:tc>
          <w:tcPr>
            <w:tcW w:w="4680" w:type="dxa"/>
          </w:tcPr>
          <w:p w14:paraId="5DB7664A" w14:textId="77777777" w:rsidR="00DE647F" w:rsidRPr="001645A2" w:rsidRDefault="00DE647F" w:rsidP="00425A1C">
            <w:pPr>
              <w:spacing w:line="259" w:lineRule="auto"/>
              <w:rPr>
                <w:rFonts w:ascii="Calibri" w:eastAsia="Calibri" w:hAnsi="Calibri" w:cs="Calibri"/>
                <w:szCs w:val="18"/>
              </w:rPr>
            </w:pPr>
            <w:r w:rsidRPr="001645A2">
              <w:rPr>
                <w:rFonts w:ascii="Calibri" w:eastAsia="Calibri" w:hAnsi="Calibri" w:cs="Calibri"/>
                <w:szCs w:val="18"/>
              </w:rPr>
              <w:t>51%</w:t>
            </w:r>
          </w:p>
        </w:tc>
      </w:tr>
    </w:tbl>
    <w:p w14:paraId="17EFB80D" w14:textId="77777777" w:rsidR="00DE647F" w:rsidRPr="00BB6577" w:rsidRDefault="00DE647F" w:rsidP="00DE647F">
      <w:pPr>
        <w:rPr>
          <w:rFonts w:ascii="Calibri" w:eastAsia="Calibri" w:hAnsi="Calibri" w:cs="Calibri"/>
        </w:rPr>
      </w:pPr>
    </w:p>
    <w:p w14:paraId="62748C22" w14:textId="77777777" w:rsidR="00DE647F" w:rsidRPr="00BB6577" w:rsidRDefault="00DE647F" w:rsidP="00DE647F">
      <w:pPr>
        <w:rPr>
          <w:rFonts w:ascii="Calibri" w:eastAsia="Calibri" w:hAnsi="Calibri" w:cs="Calibri"/>
        </w:rPr>
      </w:pPr>
      <w:r w:rsidRPr="00BB6577">
        <w:rPr>
          <w:rFonts w:ascii="Calibri" w:eastAsia="Calibri" w:hAnsi="Calibri" w:cs="Calibri"/>
        </w:rPr>
        <w:t>Output table screen shot:</w:t>
      </w:r>
    </w:p>
    <w:p w14:paraId="2C30E425" w14:textId="77777777" w:rsidR="00DE647F" w:rsidRDefault="00DE647F" w:rsidP="00DE647F">
      <w:r>
        <w:rPr>
          <w:noProof/>
        </w:rPr>
        <w:drawing>
          <wp:inline distT="0" distB="0" distL="0" distR="0" wp14:anchorId="69255C94" wp14:editId="595D7FE4">
            <wp:extent cx="4038600" cy="1790700"/>
            <wp:effectExtent l="0" t="0" r="0" b="0"/>
            <wp:docPr id="1790472984" name="Picture 1790472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0472984"/>
                    <pic:cNvPicPr/>
                  </pic:nvPicPr>
                  <pic:blipFill>
                    <a:blip r:embed="rId99">
                      <a:extLst>
                        <a:ext uri="{28A0092B-C50C-407E-A947-70E740481C1C}">
                          <a14:useLocalDpi xmlns:a14="http://schemas.microsoft.com/office/drawing/2010/main" val="0"/>
                        </a:ext>
                      </a:extLst>
                    </a:blip>
                    <a:stretch>
                      <a:fillRect/>
                    </a:stretch>
                  </pic:blipFill>
                  <pic:spPr>
                    <a:xfrm>
                      <a:off x="0" y="0"/>
                      <a:ext cx="4038600" cy="1790700"/>
                    </a:xfrm>
                    <a:prstGeom prst="rect">
                      <a:avLst/>
                    </a:prstGeom>
                  </pic:spPr>
                </pic:pic>
              </a:graphicData>
            </a:graphic>
          </wp:inline>
        </w:drawing>
      </w:r>
    </w:p>
    <w:p w14:paraId="6AAD3994" w14:textId="77777777" w:rsidR="00DE647F" w:rsidRDefault="00DE647F" w:rsidP="00DE647F">
      <w:pPr>
        <w:tabs>
          <w:tab w:val="left" w:pos="2078"/>
        </w:tabs>
      </w:pPr>
      <w:r>
        <w:rPr>
          <w:noProof/>
        </w:rPr>
        <w:lastRenderedPageBreak/>
        <w:drawing>
          <wp:inline distT="0" distB="0" distL="0" distR="0" wp14:anchorId="73003DC5" wp14:editId="6B4E96A4">
            <wp:extent cx="5624423" cy="2120876"/>
            <wp:effectExtent l="0" t="0" r="0" b="0"/>
            <wp:docPr id="2035748143" name="Picture 2035748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647292" cy="2129499"/>
                    </a:xfrm>
                    <a:prstGeom prst="rect">
                      <a:avLst/>
                    </a:prstGeom>
                  </pic:spPr>
                </pic:pic>
              </a:graphicData>
            </a:graphic>
          </wp:inline>
        </w:drawing>
      </w:r>
      <w:r>
        <w:tab/>
      </w:r>
    </w:p>
    <w:p w14:paraId="1286D050" w14:textId="77777777" w:rsidR="00DE647F" w:rsidRDefault="00DE647F" w:rsidP="00DE647F"/>
    <w:p w14:paraId="58F255F7" w14:textId="77777777" w:rsidR="00DE647F" w:rsidRDefault="00DE647F" w:rsidP="00DE647F">
      <w:pPr>
        <w:rPr>
          <w:rFonts w:ascii="Calibri" w:eastAsia="Calibri" w:hAnsi="Calibri" w:cs="Calibri"/>
        </w:rPr>
      </w:pPr>
    </w:p>
    <w:p w14:paraId="63D8DAD1" w14:textId="77777777" w:rsidR="00DE647F" w:rsidRDefault="00DE647F" w:rsidP="00DE647F">
      <w:pPr>
        <w:rPr>
          <w:rFonts w:ascii="Calibri" w:eastAsia="Calibri" w:hAnsi="Calibri" w:cs="Calibri"/>
        </w:rPr>
      </w:pPr>
    </w:p>
    <w:p w14:paraId="114F67F5" w14:textId="77777777" w:rsidR="00DE647F" w:rsidRPr="00BB6577" w:rsidRDefault="00DE647F" w:rsidP="00DE647F">
      <w:r w:rsidRPr="00BB6577">
        <w:t xml:space="preserve">Appendix </w:t>
      </w:r>
      <w:r>
        <w:t>BD</w:t>
      </w:r>
    </w:p>
    <w:tbl>
      <w:tblPr>
        <w:tblStyle w:val="TableGrid"/>
        <w:tblW w:w="9360" w:type="dxa"/>
        <w:tblLayout w:type="fixed"/>
        <w:tblLook w:val="04A0" w:firstRow="1" w:lastRow="0" w:firstColumn="1" w:lastColumn="0" w:noHBand="0" w:noVBand="1"/>
      </w:tblPr>
      <w:tblGrid>
        <w:gridCol w:w="4680"/>
        <w:gridCol w:w="4680"/>
      </w:tblGrid>
      <w:tr w:rsidR="00DE647F" w:rsidRPr="001645A2" w14:paraId="6711CC01" w14:textId="77777777" w:rsidTr="00425A1C">
        <w:tc>
          <w:tcPr>
            <w:tcW w:w="4680" w:type="dxa"/>
          </w:tcPr>
          <w:p w14:paraId="2E53E84A" w14:textId="77777777" w:rsidR="00DE647F" w:rsidRPr="001645A2" w:rsidRDefault="00DE647F" w:rsidP="00425A1C">
            <w:r w:rsidRPr="001645A2">
              <w:rPr>
                <w:szCs w:val="18"/>
              </w:rPr>
              <w:t>Activation Function</w:t>
            </w:r>
          </w:p>
        </w:tc>
        <w:tc>
          <w:tcPr>
            <w:tcW w:w="4680" w:type="dxa"/>
          </w:tcPr>
          <w:p w14:paraId="640320E5" w14:textId="77777777" w:rsidR="00DE647F" w:rsidRPr="001645A2" w:rsidRDefault="00DE647F" w:rsidP="00425A1C">
            <w:proofErr w:type="spellStart"/>
            <w:r w:rsidRPr="001645A2">
              <w:rPr>
                <w:szCs w:val="18"/>
              </w:rPr>
              <w:t>ReLU</w:t>
            </w:r>
            <w:proofErr w:type="spellEnd"/>
          </w:p>
        </w:tc>
      </w:tr>
      <w:tr w:rsidR="00DE647F" w:rsidRPr="001645A2" w14:paraId="229C8565" w14:textId="77777777" w:rsidTr="00425A1C">
        <w:tc>
          <w:tcPr>
            <w:tcW w:w="4680" w:type="dxa"/>
          </w:tcPr>
          <w:p w14:paraId="30CC21E6" w14:textId="77777777" w:rsidR="00DE647F" w:rsidRPr="001645A2" w:rsidRDefault="00DE647F" w:rsidP="00425A1C">
            <w:r w:rsidRPr="001645A2">
              <w:rPr>
                <w:szCs w:val="18"/>
              </w:rPr>
              <w:t>Loss Function</w:t>
            </w:r>
          </w:p>
        </w:tc>
        <w:tc>
          <w:tcPr>
            <w:tcW w:w="4680" w:type="dxa"/>
          </w:tcPr>
          <w:p w14:paraId="223D3EBC" w14:textId="77777777" w:rsidR="00DE647F" w:rsidRPr="001645A2" w:rsidRDefault="00DE647F" w:rsidP="00425A1C">
            <w:r w:rsidRPr="001645A2">
              <w:rPr>
                <w:szCs w:val="18"/>
              </w:rPr>
              <w:t>Cross Entropy Loss</w:t>
            </w:r>
          </w:p>
        </w:tc>
      </w:tr>
      <w:tr w:rsidR="00DE647F" w:rsidRPr="001645A2" w14:paraId="4CBC1E09" w14:textId="77777777" w:rsidTr="00425A1C">
        <w:tc>
          <w:tcPr>
            <w:tcW w:w="4680" w:type="dxa"/>
          </w:tcPr>
          <w:p w14:paraId="69B63806" w14:textId="77777777" w:rsidR="00DE647F" w:rsidRPr="001645A2" w:rsidRDefault="00DE647F" w:rsidP="00425A1C">
            <w:r w:rsidRPr="001645A2">
              <w:rPr>
                <w:szCs w:val="18"/>
              </w:rPr>
              <w:t>Optimizer</w:t>
            </w:r>
          </w:p>
        </w:tc>
        <w:tc>
          <w:tcPr>
            <w:tcW w:w="4680" w:type="dxa"/>
          </w:tcPr>
          <w:p w14:paraId="0E903133" w14:textId="77777777" w:rsidR="00DE647F" w:rsidRPr="001645A2" w:rsidRDefault="00DE647F" w:rsidP="00425A1C">
            <w:pPr>
              <w:rPr>
                <w:szCs w:val="18"/>
                <w:highlight w:val="yellow"/>
              </w:rPr>
            </w:pPr>
            <w:r w:rsidRPr="001645A2">
              <w:rPr>
                <w:szCs w:val="18"/>
              </w:rPr>
              <w:t>SGD</w:t>
            </w:r>
          </w:p>
        </w:tc>
      </w:tr>
      <w:tr w:rsidR="00DE647F" w:rsidRPr="001645A2" w14:paraId="2BDC99C4" w14:textId="77777777" w:rsidTr="00425A1C">
        <w:tc>
          <w:tcPr>
            <w:tcW w:w="4680" w:type="dxa"/>
          </w:tcPr>
          <w:p w14:paraId="67D9150F" w14:textId="77777777" w:rsidR="00DE647F" w:rsidRPr="001645A2" w:rsidRDefault="00DE647F" w:rsidP="00425A1C">
            <w:r w:rsidRPr="001645A2">
              <w:rPr>
                <w:szCs w:val="18"/>
              </w:rPr>
              <w:t>Training Epochs</w:t>
            </w:r>
          </w:p>
        </w:tc>
        <w:tc>
          <w:tcPr>
            <w:tcW w:w="4680" w:type="dxa"/>
          </w:tcPr>
          <w:p w14:paraId="0E09DFD5" w14:textId="77777777" w:rsidR="00DE647F" w:rsidRPr="001645A2" w:rsidRDefault="00DE647F" w:rsidP="00425A1C">
            <w:r>
              <w:rPr>
                <w:szCs w:val="18"/>
              </w:rPr>
              <w:t>800</w:t>
            </w:r>
          </w:p>
        </w:tc>
      </w:tr>
      <w:tr w:rsidR="00DE647F" w:rsidRPr="001645A2" w14:paraId="573EA6FA" w14:textId="77777777" w:rsidTr="00425A1C">
        <w:tc>
          <w:tcPr>
            <w:tcW w:w="4680" w:type="dxa"/>
          </w:tcPr>
          <w:p w14:paraId="4903AE33" w14:textId="77777777" w:rsidR="00DE647F" w:rsidRPr="001645A2" w:rsidRDefault="00DE647F" w:rsidP="00425A1C">
            <w:r w:rsidRPr="001645A2">
              <w:rPr>
                <w:szCs w:val="18"/>
              </w:rPr>
              <w:t>Batch Size</w:t>
            </w:r>
          </w:p>
        </w:tc>
        <w:tc>
          <w:tcPr>
            <w:tcW w:w="4680" w:type="dxa"/>
          </w:tcPr>
          <w:p w14:paraId="2D3EA4A2" w14:textId="77777777" w:rsidR="00DE647F" w:rsidRPr="001645A2" w:rsidRDefault="00DE647F" w:rsidP="00425A1C">
            <w:r w:rsidRPr="001645A2">
              <w:rPr>
                <w:rFonts w:ascii="Calibri" w:eastAsia="Calibri" w:hAnsi="Calibri" w:cs="Calibri"/>
                <w:sz w:val="21"/>
                <w:szCs w:val="21"/>
              </w:rPr>
              <w:t>36</w:t>
            </w:r>
          </w:p>
        </w:tc>
      </w:tr>
      <w:tr w:rsidR="00DE647F" w:rsidRPr="001645A2" w14:paraId="65E6B5F3" w14:textId="77777777" w:rsidTr="00425A1C">
        <w:tc>
          <w:tcPr>
            <w:tcW w:w="4680" w:type="dxa"/>
          </w:tcPr>
          <w:p w14:paraId="1998B3A4" w14:textId="77777777" w:rsidR="00DE647F" w:rsidRPr="001645A2" w:rsidRDefault="00DE647F" w:rsidP="00425A1C">
            <w:r w:rsidRPr="001645A2">
              <w:rPr>
                <w:szCs w:val="18"/>
              </w:rPr>
              <w:t>Learning Rate</w:t>
            </w:r>
          </w:p>
        </w:tc>
        <w:tc>
          <w:tcPr>
            <w:tcW w:w="4680" w:type="dxa"/>
          </w:tcPr>
          <w:p w14:paraId="123066DC" w14:textId="77777777" w:rsidR="00DE647F" w:rsidRPr="001645A2" w:rsidRDefault="00DE647F" w:rsidP="00425A1C">
            <w:r w:rsidRPr="001645A2">
              <w:t>0.00</w:t>
            </w:r>
            <w:r>
              <w:t>55</w:t>
            </w:r>
          </w:p>
        </w:tc>
      </w:tr>
      <w:tr w:rsidR="00DE647F" w:rsidRPr="001645A2" w14:paraId="13E22145" w14:textId="77777777" w:rsidTr="00425A1C">
        <w:trPr>
          <w:trHeight w:val="258"/>
        </w:trPr>
        <w:tc>
          <w:tcPr>
            <w:tcW w:w="4680" w:type="dxa"/>
          </w:tcPr>
          <w:p w14:paraId="5EDF15AD" w14:textId="77777777" w:rsidR="00DE647F" w:rsidRPr="001645A2" w:rsidRDefault="00DE647F" w:rsidP="00425A1C">
            <w:r w:rsidRPr="001645A2">
              <w:rPr>
                <w:szCs w:val="18"/>
              </w:rPr>
              <w:t>Number of Hidden Layers</w:t>
            </w:r>
          </w:p>
        </w:tc>
        <w:tc>
          <w:tcPr>
            <w:tcW w:w="4680" w:type="dxa"/>
          </w:tcPr>
          <w:p w14:paraId="2F4F64FE" w14:textId="77777777" w:rsidR="00DE647F" w:rsidRPr="001645A2" w:rsidRDefault="00DE647F" w:rsidP="00425A1C">
            <w:r w:rsidRPr="001645A2">
              <w:rPr>
                <w:szCs w:val="18"/>
              </w:rPr>
              <w:t>3</w:t>
            </w:r>
          </w:p>
        </w:tc>
      </w:tr>
      <w:tr w:rsidR="00DE647F" w:rsidRPr="001645A2" w14:paraId="12417C1B" w14:textId="77777777" w:rsidTr="00425A1C">
        <w:tc>
          <w:tcPr>
            <w:tcW w:w="4680" w:type="dxa"/>
          </w:tcPr>
          <w:p w14:paraId="652301FF" w14:textId="77777777" w:rsidR="00DE647F" w:rsidRPr="001645A2" w:rsidRDefault="00DE647F" w:rsidP="00425A1C">
            <w:r w:rsidRPr="001645A2">
              <w:rPr>
                <w:szCs w:val="18"/>
              </w:rPr>
              <w:t>Hidden Layers: Inputs and Outputs</w:t>
            </w:r>
          </w:p>
        </w:tc>
        <w:tc>
          <w:tcPr>
            <w:tcW w:w="4680" w:type="dxa"/>
          </w:tcPr>
          <w:p w14:paraId="0B107ABE" w14:textId="77777777" w:rsidR="00DE647F" w:rsidRPr="001645A2" w:rsidRDefault="00DE647F" w:rsidP="00425A1C">
            <w:pPr>
              <w:rPr>
                <w:szCs w:val="18"/>
              </w:rPr>
            </w:pPr>
            <w:r w:rsidRPr="001645A2">
              <w:rPr>
                <w:szCs w:val="18"/>
              </w:rPr>
              <w:t>1: (</w:t>
            </w:r>
            <w:r>
              <w:rPr>
                <w:rFonts w:ascii="Calibri" w:eastAsia="Calibri" w:hAnsi="Calibri" w:cs="Calibri"/>
                <w:sz w:val="21"/>
                <w:szCs w:val="21"/>
              </w:rPr>
              <w:t>2048</w:t>
            </w:r>
            <w:r w:rsidRPr="001645A2">
              <w:rPr>
                <w:szCs w:val="18"/>
              </w:rPr>
              <w:t>) =&gt; (</w:t>
            </w:r>
            <w:r>
              <w:rPr>
                <w:rFonts w:ascii="Calibri" w:eastAsia="Calibri" w:hAnsi="Calibri" w:cs="Calibri"/>
                <w:sz w:val="21"/>
                <w:szCs w:val="21"/>
              </w:rPr>
              <w:t>1024</w:t>
            </w:r>
            <w:r w:rsidRPr="001645A2">
              <w:rPr>
                <w:szCs w:val="18"/>
              </w:rPr>
              <w:t>)</w:t>
            </w:r>
            <w:r>
              <w:rPr>
                <w:szCs w:val="18"/>
              </w:rPr>
              <w:t xml:space="preserve"> 2: (1024) =&gt; (512) 3: (512) =&gt; (256)</w:t>
            </w:r>
          </w:p>
        </w:tc>
      </w:tr>
      <w:tr w:rsidR="00DE647F" w:rsidRPr="001645A2" w14:paraId="363EADB0" w14:textId="77777777" w:rsidTr="00425A1C">
        <w:tc>
          <w:tcPr>
            <w:tcW w:w="4680" w:type="dxa"/>
          </w:tcPr>
          <w:p w14:paraId="7542CA4F" w14:textId="77777777" w:rsidR="00DE647F" w:rsidRPr="001645A2" w:rsidRDefault="00DE647F" w:rsidP="00425A1C">
            <w:r w:rsidRPr="001645A2">
              <w:rPr>
                <w:szCs w:val="18"/>
              </w:rPr>
              <w:t>Batch Normalization</w:t>
            </w:r>
          </w:p>
        </w:tc>
        <w:tc>
          <w:tcPr>
            <w:tcW w:w="4680" w:type="dxa"/>
          </w:tcPr>
          <w:p w14:paraId="1E5822E0" w14:textId="77777777" w:rsidR="00DE647F" w:rsidRPr="001645A2" w:rsidRDefault="00DE647F" w:rsidP="00425A1C">
            <w:pPr>
              <w:rPr>
                <w:szCs w:val="18"/>
              </w:rPr>
            </w:pPr>
            <w:r>
              <w:rPr>
                <w:szCs w:val="18"/>
              </w:rPr>
              <w:t>-</w:t>
            </w:r>
          </w:p>
        </w:tc>
      </w:tr>
      <w:tr w:rsidR="00DE647F" w:rsidRPr="001645A2" w14:paraId="0434AE02" w14:textId="77777777" w:rsidTr="00425A1C">
        <w:tc>
          <w:tcPr>
            <w:tcW w:w="4680" w:type="dxa"/>
          </w:tcPr>
          <w:p w14:paraId="1D9A0943" w14:textId="77777777" w:rsidR="00DE647F" w:rsidRPr="001645A2" w:rsidRDefault="00DE647F" w:rsidP="00425A1C">
            <w:r w:rsidRPr="001645A2">
              <w:rPr>
                <w:szCs w:val="18"/>
              </w:rPr>
              <w:t>Early Stopping Patience</w:t>
            </w:r>
          </w:p>
        </w:tc>
        <w:tc>
          <w:tcPr>
            <w:tcW w:w="4680" w:type="dxa"/>
          </w:tcPr>
          <w:p w14:paraId="39621E64" w14:textId="77777777" w:rsidR="00DE647F" w:rsidRPr="001645A2" w:rsidRDefault="00DE647F" w:rsidP="00425A1C">
            <w:pPr>
              <w:rPr>
                <w:szCs w:val="18"/>
              </w:rPr>
            </w:pPr>
            <w:r w:rsidRPr="001645A2">
              <w:rPr>
                <w:rFonts w:ascii="Calibri" w:eastAsia="Calibri" w:hAnsi="Calibri" w:cs="Calibri"/>
                <w:sz w:val="21"/>
                <w:szCs w:val="21"/>
              </w:rPr>
              <w:t>-</w:t>
            </w:r>
          </w:p>
        </w:tc>
      </w:tr>
      <w:tr w:rsidR="00DE647F" w:rsidRPr="001645A2" w14:paraId="4A504A1E" w14:textId="77777777" w:rsidTr="00425A1C">
        <w:tc>
          <w:tcPr>
            <w:tcW w:w="4680" w:type="dxa"/>
          </w:tcPr>
          <w:p w14:paraId="740447BC" w14:textId="77777777" w:rsidR="00DE647F" w:rsidRPr="001645A2" w:rsidRDefault="00DE647F" w:rsidP="00425A1C">
            <w:pPr>
              <w:rPr>
                <w:szCs w:val="18"/>
              </w:rPr>
            </w:pPr>
            <w:r w:rsidRPr="001645A2">
              <w:rPr>
                <w:szCs w:val="18"/>
              </w:rPr>
              <w:t>Weight Decay</w:t>
            </w:r>
          </w:p>
        </w:tc>
        <w:tc>
          <w:tcPr>
            <w:tcW w:w="4680" w:type="dxa"/>
          </w:tcPr>
          <w:p w14:paraId="6340DC4C" w14:textId="77777777" w:rsidR="00DE647F" w:rsidRPr="001645A2" w:rsidRDefault="00DE647F" w:rsidP="00425A1C">
            <w:pPr>
              <w:rPr>
                <w:szCs w:val="18"/>
              </w:rPr>
            </w:pPr>
            <w:r w:rsidRPr="001645A2">
              <w:rPr>
                <w:rFonts w:ascii="Calibri" w:eastAsia="Calibri" w:hAnsi="Calibri" w:cs="Calibri"/>
                <w:sz w:val="21"/>
                <w:szCs w:val="21"/>
              </w:rPr>
              <w:t>0.01</w:t>
            </w:r>
          </w:p>
        </w:tc>
      </w:tr>
      <w:tr w:rsidR="00DE647F" w:rsidRPr="001645A2" w14:paraId="15E17B41" w14:textId="77777777" w:rsidTr="00425A1C">
        <w:tc>
          <w:tcPr>
            <w:tcW w:w="4680" w:type="dxa"/>
          </w:tcPr>
          <w:p w14:paraId="05383A11" w14:textId="77777777" w:rsidR="00DE647F" w:rsidRPr="001645A2" w:rsidRDefault="00DE647F" w:rsidP="00425A1C">
            <w:r w:rsidRPr="001645A2">
              <w:rPr>
                <w:szCs w:val="18"/>
              </w:rPr>
              <w:t>Drop Out Rate</w:t>
            </w:r>
          </w:p>
        </w:tc>
        <w:tc>
          <w:tcPr>
            <w:tcW w:w="4680" w:type="dxa"/>
          </w:tcPr>
          <w:p w14:paraId="5918577F" w14:textId="77777777" w:rsidR="00DE647F" w:rsidRPr="001645A2" w:rsidRDefault="00DE647F" w:rsidP="00425A1C">
            <w:pPr>
              <w:rPr>
                <w:szCs w:val="18"/>
              </w:rPr>
            </w:pPr>
            <w:r w:rsidRPr="001645A2">
              <w:rPr>
                <w:rFonts w:ascii="Calibri" w:eastAsia="Calibri" w:hAnsi="Calibri" w:cs="Calibri"/>
                <w:sz w:val="21"/>
                <w:szCs w:val="21"/>
              </w:rPr>
              <w:t>0.15</w:t>
            </w:r>
          </w:p>
        </w:tc>
      </w:tr>
      <w:tr w:rsidR="00DE647F" w:rsidRPr="001645A2" w14:paraId="5B6AC7D1" w14:textId="77777777" w:rsidTr="00425A1C">
        <w:tc>
          <w:tcPr>
            <w:tcW w:w="4680" w:type="dxa"/>
          </w:tcPr>
          <w:p w14:paraId="06423778" w14:textId="77777777" w:rsidR="00DE647F" w:rsidRPr="001645A2" w:rsidRDefault="00DE647F" w:rsidP="00425A1C">
            <w:pPr>
              <w:rPr>
                <w:szCs w:val="18"/>
              </w:rPr>
            </w:pPr>
            <w:r w:rsidRPr="001645A2">
              <w:rPr>
                <w:szCs w:val="18"/>
              </w:rPr>
              <w:t>Last Epoch Information</w:t>
            </w:r>
          </w:p>
        </w:tc>
        <w:tc>
          <w:tcPr>
            <w:tcW w:w="4680" w:type="dxa"/>
          </w:tcPr>
          <w:p w14:paraId="3556BBAE" w14:textId="77777777" w:rsidR="00DE647F" w:rsidRPr="001645A2" w:rsidRDefault="00DE647F" w:rsidP="00425A1C">
            <w:r w:rsidRPr="007E416D">
              <w:rPr>
                <w:rFonts w:ascii="Calibri" w:eastAsia="Calibri" w:hAnsi="Calibri" w:cs="Calibri"/>
                <w:color w:val="212121"/>
                <w:sz w:val="21"/>
                <w:szCs w:val="21"/>
              </w:rPr>
              <w:t>Epoch 800: | Train Loss: 0.63405 | Val Loss: 1.33776 | Train Acc: 100.000| Val Acc: 34.615</w:t>
            </w:r>
          </w:p>
        </w:tc>
      </w:tr>
      <w:tr w:rsidR="00DE647F" w:rsidRPr="001645A2" w14:paraId="1B68191C" w14:textId="77777777" w:rsidTr="00425A1C">
        <w:tc>
          <w:tcPr>
            <w:tcW w:w="4680" w:type="dxa"/>
          </w:tcPr>
          <w:p w14:paraId="2A809350" w14:textId="77777777" w:rsidR="00DE647F" w:rsidRPr="001645A2" w:rsidRDefault="00DE647F" w:rsidP="00425A1C">
            <w:pPr>
              <w:rPr>
                <w:szCs w:val="18"/>
              </w:rPr>
            </w:pPr>
            <w:r w:rsidRPr="001645A2">
              <w:rPr>
                <w:szCs w:val="18"/>
              </w:rPr>
              <w:t>Test Accuracy</w:t>
            </w:r>
          </w:p>
        </w:tc>
        <w:tc>
          <w:tcPr>
            <w:tcW w:w="4680" w:type="dxa"/>
          </w:tcPr>
          <w:p w14:paraId="21A03D9B" w14:textId="77777777" w:rsidR="00DE647F" w:rsidRPr="001645A2" w:rsidRDefault="00DE647F" w:rsidP="00425A1C">
            <w:pPr>
              <w:spacing w:line="259" w:lineRule="auto"/>
              <w:rPr>
                <w:rFonts w:ascii="Calibri" w:eastAsia="Calibri" w:hAnsi="Calibri" w:cs="Calibri"/>
                <w:szCs w:val="18"/>
              </w:rPr>
            </w:pPr>
            <w:r>
              <w:rPr>
                <w:rFonts w:ascii="Calibri" w:eastAsia="Calibri" w:hAnsi="Calibri" w:cs="Calibri"/>
                <w:szCs w:val="18"/>
              </w:rPr>
              <w:t>44</w:t>
            </w:r>
            <w:r w:rsidRPr="001645A2">
              <w:rPr>
                <w:rFonts w:ascii="Calibri" w:eastAsia="Calibri" w:hAnsi="Calibri" w:cs="Calibri"/>
                <w:szCs w:val="18"/>
              </w:rPr>
              <w:t>%</w:t>
            </w:r>
          </w:p>
        </w:tc>
      </w:tr>
    </w:tbl>
    <w:p w14:paraId="03980AB0" w14:textId="77777777" w:rsidR="00DE647F" w:rsidRPr="00BB6577" w:rsidRDefault="00DE647F" w:rsidP="00DE647F">
      <w:pPr>
        <w:rPr>
          <w:rFonts w:ascii="Calibri" w:eastAsia="Calibri" w:hAnsi="Calibri" w:cs="Calibri"/>
        </w:rPr>
      </w:pPr>
    </w:p>
    <w:p w14:paraId="7ADEA84C" w14:textId="77777777" w:rsidR="00DE647F" w:rsidRPr="00BB6577" w:rsidRDefault="00DE647F" w:rsidP="00DE647F">
      <w:pPr>
        <w:rPr>
          <w:rFonts w:ascii="Calibri" w:eastAsia="Calibri" w:hAnsi="Calibri" w:cs="Calibri"/>
        </w:rPr>
      </w:pPr>
      <w:r w:rsidRPr="00BB6577">
        <w:rPr>
          <w:rFonts w:ascii="Calibri" w:eastAsia="Calibri" w:hAnsi="Calibri" w:cs="Calibri"/>
        </w:rPr>
        <w:t>Output table screen shot:</w:t>
      </w:r>
    </w:p>
    <w:p w14:paraId="4AEB6BD0" w14:textId="77777777" w:rsidR="00DE647F" w:rsidRDefault="00DE647F" w:rsidP="00DE647F">
      <w:r>
        <w:rPr>
          <w:noProof/>
        </w:rPr>
        <w:drawing>
          <wp:inline distT="0" distB="0" distL="0" distR="0" wp14:anchorId="40F5F6F5" wp14:editId="370FE5B4">
            <wp:extent cx="4038600" cy="1914525"/>
            <wp:effectExtent l="0" t="0" r="0" b="0"/>
            <wp:docPr id="1134484004" name="Picture 1134484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484004"/>
                    <pic:cNvPicPr/>
                  </pic:nvPicPr>
                  <pic:blipFill>
                    <a:blip r:embed="rId101">
                      <a:extLst>
                        <a:ext uri="{28A0092B-C50C-407E-A947-70E740481C1C}">
                          <a14:useLocalDpi xmlns:a14="http://schemas.microsoft.com/office/drawing/2010/main" val="0"/>
                        </a:ext>
                      </a:extLst>
                    </a:blip>
                    <a:stretch>
                      <a:fillRect/>
                    </a:stretch>
                  </pic:blipFill>
                  <pic:spPr>
                    <a:xfrm>
                      <a:off x="0" y="0"/>
                      <a:ext cx="4038600" cy="1914525"/>
                    </a:xfrm>
                    <a:prstGeom prst="rect">
                      <a:avLst/>
                    </a:prstGeom>
                  </pic:spPr>
                </pic:pic>
              </a:graphicData>
            </a:graphic>
          </wp:inline>
        </w:drawing>
      </w:r>
    </w:p>
    <w:p w14:paraId="4493DC4F" w14:textId="77777777" w:rsidR="00DE647F" w:rsidRDefault="00DE647F" w:rsidP="00DE647F">
      <w:pPr>
        <w:tabs>
          <w:tab w:val="left" w:pos="2078"/>
        </w:tabs>
      </w:pPr>
      <w:r>
        <w:rPr>
          <w:noProof/>
        </w:rPr>
        <w:lastRenderedPageBreak/>
        <w:drawing>
          <wp:inline distT="0" distB="0" distL="0" distR="0" wp14:anchorId="77EBF5EA" wp14:editId="324615CF">
            <wp:extent cx="5529532" cy="2085094"/>
            <wp:effectExtent l="0" t="0" r="0" b="0"/>
            <wp:docPr id="1097585285" name="Picture 1097585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548598" cy="2092283"/>
                    </a:xfrm>
                    <a:prstGeom prst="rect">
                      <a:avLst/>
                    </a:prstGeom>
                  </pic:spPr>
                </pic:pic>
              </a:graphicData>
            </a:graphic>
          </wp:inline>
        </w:drawing>
      </w:r>
      <w:r>
        <w:tab/>
      </w:r>
    </w:p>
    <w:p w14:paraId="7777A30E" w14:textId="77777777" w:rsidR="00DE647F" w:rsidRDefault="00DE647F" w:rsidP="00DE647F"/>
    <w:p w14:paraId="43B7408E" w14:textId="77777777" w:rsidR="00DE647F" w:rsidRDefault="00DE647F" w:rsidP="00DE647F">
      <w:pPr>
        <w:rPr>
          <w:rFonts w:ascii="Calibri" w:eastAsia="Calibri" w:hAnsi="Calibri" w:cs="Calibri"/>
        </w:rPr>
      </w:pPr>
    </w:p>
    <w:p w14:paraId="683453C9" w14:textId="77777777" w:rsidR="00DE647F" w:rsidRPr="00BB6577" w:rsidRDefault="00DE647F" w:rsidP="00DE647F">
      <w:r w:rsidRPr="00BB6577">
        <w:t xml:space="preserve">Appendix </w:t>
      </w:r>
      <w:r>
        <w:t>BE</w:t>
      </w:r>
    </w:p>
    <w:tbl>
      <w:tblPr>
        <w:tblStyle w:val="TableGrid"/>
        <w:tblW w:w="9360" w:type="dxa"/>
        <w:tblLayout w:type="fixed"/>
        <w:tblLook w:val="04A0" w:firstRow="1" w:lastRow="0" w:firstColumn="1" w:lastColumn="0" w:noHBand="0" w:noVBand="1"/>
      </w:tblPr>
      <w:tblGrid>
        <w:gridCol w:w="4680"/>
        <w:gridCol w:w="4680"/>
      </w:tblGrid>
      <w:tr w:rsidR="00DE647F" w:rsidRPr="001645A2" w14:paraId="5BE645D3" w14:textId="77777777" w:rsidTr="00425A1C">
        <w:tc>
          <w:tcPr>
            <w:tcW w:w="4680" w:type="dxa"/>
          </w:tcPr>
          <w:p w14:paraId="3A7F3BCF" w14:textId="77777777" w:rsidR="00DE647F" w:rsidRPr="001645A2" w:rsidRDefault="00DE647F" w:rsidP="00425A1C">
            <w:r w:rsidRPr="001645A2">
              <w:rPr>
                <w:szCs w:val="18"/>
              </w:rPr>
              <w:t>Activation Function</w:t>
            </w:r>
          </w:p>
        </w:tc>
        <w:tc>
          <w:tcPr>
            <w:tcW w:w="4680" w:type="dxa"/>
          </w:tcPr>
          <w:p w14:paraId="3E263C5B" w14:textId="77777777" w:rsidR="00DE647F" w:rsidRPr="001645A2" w:rsidRDefault="00DE647F" w:rsidP="00425A1C">
            <w:proofErr w:type="spellStart"/>
            <w:r w:rsidRPr="001645A2">
              <w:rPr>
                <w:szCs w:val="18"/>
              </w:rPr>
              <w:t>ReLU</w:t>
            </w:r>
            <w:proofErr w:type="spellEnd"/>
          </w:p>
        </w:tc>
      </w:tr>
      <w:tr w:rsidR="00DE647F" w:rsidRPr="001645A2" w14:paraId="60F97FC7" w14:textId="77777777" w:rsidTr="00425A1C">
        <w:tc>
          <w:tcPr>
            <w:tcW w:w="4680" w:type="dxa"/>
          </w:tcPr>
          <w:p w14:paraId="2C119688" w14:textId="77777777" w:rsidR="00DE647F" w:rsidRPr="001645A2" w:rsidRDefault="00DE647F" w:rsidP="00425A1C">
            <w:r w:rsidRPr="001645A2">
              <w:rPr>
                <w:szCs w:val="18"/>
              </w:rPr>
              <w:t>Loss Function</w:t>
            </w:r>
          </w:p>
        </w:tc>
        <w:tc>
          <w:tcPr>
            <w:tcW w:w="4680" w:type="dxa"/>
          </w:tcPr>
          <w:p w14:paraId="39C8A1F1" w14:textId="77777777" w:rsidR="00DE647F" w:rsidRPr="001645A2" w:rsidRDefault="00DE647F" w:rsidP="00425A1C">
            <w:r w:rsidRPr="001645A2">
              <w:rPr>
                <w:szCs w:val="18"/>
              </w:rPr>
              <w:t>Cross Entropy Loss</w:t>
            </w:r>
          </w:p>
        </w:tc>
      </w:tr>
      <w:tr w:rsidR="00DE647F" w:rsidRPr="001645A2" w14:paraId="31B64060" w14:textId="77777777" w:rsidTr="00425A1C">
        <w:tc>
          <w:tcPr>
            <w:tcW w:w="4680" w:type="dxa"/>
          </w:tcPr>
          <w:p w14:paraId="5EA7DE57" w14:textId="77777777" w:rsidR="00DE647F" w:rsidRPr="001645A2" w:rsidRDefault="00DE647F" w:rsidP="00425A1C">
            <w:r w:rsidRPr="001645A2">
              <w:rPr>
                <w:szCs w:val="18"/>
              </w:rPr>
              <w:t>Optimizer</w:t>
            </w:r>
          </w:p>
        </w:tc>
        <w:tc>
          <w:tcPr>
            <w:tcW w:w="4680" w:type="dxa"/>
          </w:tcPr>
          <w:p w14:paraId="6909A2C5" w14:textId="77777777" w:rsidR="00DE647F" w:rsidRPr="001645A2" w:rsidRDefault="00DE647F" w:rsidP="00425A1C">
            <w:pPr>
              <w:rPr>
                <w:szCs w:val="18"/>
                <w:highlight w:val="yellow"/>
              </w:rPr>
            </w:pPr>
            <w:r w:rsidRPr="001645A2">
              <w:rPr>
                <w:szCs w:val="18"/>
              </w:rPr>
              <w:t>SGD</w:t>
            </w:r>
          </w:p>
        </w:tc>
      </w:tr>
      <w:tr w:rsidR="00DE647F" w:rsidRPr="001645A2" w14:paraId="0F06BD7E" w14:textId="77777777" w:rsidTr="00425A1C">
        <w:tc>
          <w:tcPr>
            <w:tcW w:w="4680" w:type="dxa"/>
          </w:tcPr>
          <w:p w14:paraId="37D0706D" w14:textId="77777777" w:rsidR="00DE647F" w:rsidRPr="001645A2" w:rsidRDefault="00DE647F" w:rsidP="00425A1C">
            <w:r w:rsidRPr="001645A2">
              <w:rPr>
                <w:szCs w:val="18"/>
              </w:rPr>
              <w:t>Training Epochs</w:t>
            </w:r>
          </w:p>
        </w:tc>
        <w:tc>
          <w:tcPr>
            <w:tcW w:w="4680" w:type="dxa"/>
          </w:tcPr>
          <w:p w14:paraId="5275DF5C" w14:textId="77777777" w:rsidR="00DE647F" w:rsidRPr="001645A2" w:rsidRDefault="00DE647F" w:rsidP="00425A1C">
            <w:r>
              <w:rPr>
                <w:szCs w:val="18"/>
              </w:rPr>
              <w:t>800</w:t>
            </w:r>
          </w:p>
        </w:tc>
      </w:tr>
      <w:tr w:rsidR="00DE647F" w:rsidRPr="001645A2" w14:paraId="7ED4F1C3" w14:textId="77777777" w:rsidTr="00425A1C">
        <w:tc>
          <w:tcPr>
            <w:tcW w:w="4680" w:type="dxa"/>
          </w:tcPr>
          <w:p w14:paraId="10A041ED" w14:textId="77777777" w:rsidR="00DE647F" w:rsidRPr="001645A2" w:rsidRDefault="00DE647F" w:rsidP="00425A1C">
            <w:r w:rsidRPr="001645A2">
              <w:rPr>
                <w:szCs w:val="18"/>
              </w:rPr>
              <w:t>Batch Size</w:t>
            </w:r>
          </w:p>
        </w:tc>
        <w:tc>
          <w:tcPr>
            <w:tcW w:w="4680" w:type="dxa"/>
          </w:tcPr>
          <w:p w14:paraId="6F0DC895" w14:textId="77777777" w:rsidR="00DE647F" w:rsidRPr="001645A2" w:rsidRDefault="00DE647F" w:rsidP="00425A1C">
            <w:r w:rsidRPr="001645A2">
              <w:rPr>
                <w:rFonts w:ascii="Calibri" w:eastAsia="Calibri" w:hAnsi="Calibri" w:cs="Calibri"/>
                <w:sz w:val="21"/>
                <w:szCs w:val="21"/>
              </w:rPr>
              <w:t>36</w:t>
            </w:r>
          </w:p>
        </w:tc>
      </w:tr>
      <w:tr w:rsidR="00DE647F" w:rsidRPr="001645A2" w14:paraId="370F1853" w14:textId="77777777" w:rsidTr="00425A1C">
        <w:tc>
          <w:tcPr>
            <w:tcW w:w="4680" w:type="dxa"/>
          </w:tcPr>
          <w:p w14:paraId="4A4BCCEF" w14:textId="77777777" w:rsidR="00DE647F" w:rsidRPr="001645A2" w:rsidRDefault="00DE647F" w:rsidP="00425A1C">
            <w:r w:rsidRPr="001645A2">
              <w:rPr>
                <w:szCs w:val="18"/>
              </w:rPr>
              <w:t>Learning Rate</w:t>
            </w:r>
          </w:p>
        </w:tc>
        <w:tc>
          <w:tcPr>
            <w:tcW w:w="4680" w:type="dxa"/>
          </w:tcPr>
          <w:p w14:paraId="5901D9D8" w14:textId="77777777" w:rsidR="00DE647F" w:rsidRPr="001645A2" w:rsidRDefault="00DE647F" w:rsidP="00425A1C">
            <w:r w:rsidRPr="001645A2">
              <w:t>0.00</w:t>
            </w:r>
            <w:r>
              <w:t>5</w:t>
            </w:r>
          </w:p>
        </w:tc>
      </w:tr>
      <w:tr w:rsidR="00DE647F" w:rsidRPr="001645A2" w14:paraId="3CCD43F3" w14:textId="77777777" w:rsidTr="00425A1C">
        <w:trPr>
          <w:trHeight w:val="258"/>
        </w:trPr>
        <w:tc>
          <w:tcPr>
            <w:tcW w:w="4680" w:type="dxa"/>
          </w:tcPr>
          <w:p w14:paraId="5924EE5C" w14:textId="77777777" w:rsidR="00DE647F" w:rsidRPr="001645A2" w:rsidRDefault="00DE647F" w:rsidP="00425A1C">
            <w:r w:rsidRPr="001645A2">
              <w:rPr>
                <w:szCs w:val="18"/>
              </w:rPr>
              <w:t>Number of Hidden Layers</w:t>
            </w:r>
          </w:p>
        </w:tc>
        <w:tc>
          <w:tcPr>
            <w:tcW w:w="4680" w:type="dxa"/>
          </w:tcPr>
          <w:p w14:paraId="78D920D3" w14:textId="77777777" w:rsidR="00DE647F" w:rsidRPr="001645A2" w:rsidRDefault="00DE647F" w:rsidP="00425A1C">
            <w:r w:rsidRPr="001645A2">
              <w:rPr>
                <w:szCs w:val="18"/>
              </w:rPr>
              <w:t>3</w:t>
            </w:r>
          </w:p>
        </w:tc>
      </w:tr>
      <w:tr w:rsidR="00DE647F" w:rsidRPr="001645A2" w14:paraId="4057458E" w14:textId="77777777" w:rsidTr="00425A1C">
        <w:tc>
          <w:tcPr>
            <w:tcW w:w="4680" w:type="dxa"/>
          </w:tcPr>
          <w:p w14:paraId="29B4A083" w14:textId="77777777" w:rsidR="00DE647F" w:rsidRPr="001645A2" w:rsidRDefault="00DE647F" w:rsidP="00425A1C">
            <w:r w:rsidRPr="001645A2">
              <w:rPr>
                <w:szCs w:val="18"/>
              </w:rPr>
              <w:t>Hidden Layers: Inputs and Outputs</w:t>
            </w:r>
          </w:p>
        </w:tc>
        <w:tc>
          <w:tcPr>
            <w:tcW w:w="4680" w:type="dxa"/>
          </w:tcPr>
          <w:p w14:paraId="117E9643" w14:textId="77777777" w:rsidR="00DE647F" w:rsidRPr="001645A2" w:rsidRDefault="00DE647F" w:rsidP="00425A1C">
            <w:pPr>
              <w:rPr>
                <w:szCs w:val="18"/>
              </w:rPr>
            </w:pPr>
            <w:r w:rsidRPr="001645A2">
              <w:rPr>
                <w:szCs w:val="18"/>
              </w:rPr>
              <w:t>1: (</w:t>
            </w:r>
            <w:r>
              <w:rPr>
                <w:rFonts w:ascii="Calibri" w:eastAsia="Calibri" w:hAnsi="Calibri" w:cs="Calibri"/>
                <w:sz w:val="21"/>
                <w:szCs w:val="21"/>
              </w:rPr>
              <w:t>2048</w:t>
            </w:r>
            <w:r w:rsidRPr="001645A2">
              <w:rPr>
                <w:szCs w:val="18"/>
              </w:rPr>
              <w:t>) =&gt; (</w:t>
            </w:r>
            <w:r>
              <w:rPr>
                <w:rFonts w:ascii="Calibri" w:eastAsia="Calibri" w:hAnsi="Calibri" w:cs="Calibri"/>
                <w:sz w:val="21"/>
                <w:szCs w:val="21"/>
              </w:rPr>
              <w:t>1024</w:t>
            </w:r>
            <w:r w:rsidRPr="001645A2">
              <w:rPr>
                <w:szCs w:val="18"/>
              </w:rPr>
              <w:t>)</w:t>
            </w:r>
            <w:r>
              <w:rPr>
                <w:szCs w:val="18"/>
              </w:rPr>
              <w:t xml:space="preserve"> 2: (1024) =&gt; (512) 3: (512) =&gt; (256)</w:t>
            </w:r>
          </w:p>
        </w:tc>
      </w:tr>
      <w:tr w:rsidR="00DE647F" w:rsidRPr="001645A2" w14:paraId="04A0691F" w14:textId="77777777" w:rsidTr="00425A1C">
        <w:tc>
          <w:tcPr>
            <w:tcW w:w="4680" w:type="dxa"/>
          </w:tcPr>
          <w:p w14:paraId="6F1441C8" w14:textId="77777777" w:rsidR="00DE647F" w:rsidRPr="001645A2" w:rsidRDefault="00DE647F" w:rsidP="00425A1C">
            <w:r w:rsidRPr="001645A2">
              <w:rPr>
                <w:szCs w:val="18"/>
              </w:rPr>
              <w:t>Batch Normalization</w:t>
            </w:r>
          </w:p>
        </w:tc>
        <w:tc>
          <w:tcPr>
            <w:tcW w:w="4680" w:type="dxa"/>
          </w:tcPr>
          <w:p w14:paraId="772C96C1" w14:textId="77777777" w:rsidR="00DE647F" w:rsidRPr="001645A2" w:rsidRDefault="00DE647F" w:rsidP="00425A1C">
            <w:pPr>
              <w:rPr>
                <w:szCs w:val="18"/>
              </w:rPr>
            </w:pPr>
            <w:r>
              <w:rPr>
                <w:szCs w:val="18"/>
              </w:rPr>
              <w:t>-</w:t>
            </w:r>
          </w:p>
        </w:tc>
      </w:tr>
      <w:tr w:rsidR="00DE647F" w:rsidRPr="001645A2" w14:paraId="66A2FDD4" w14:textId="77777777" w:rsidTr="00425A1C">
        <w:tc>
          <w:tcPr>
            <w:tcW w:w="4680" w:type="dxa"/>
          </w:tcPr>
          <w:p w14:paraId="18ED793F" w14:textId="77777777" w:rsidR="00DE647F" w:rsidRPr="001645A2" w:rsidRDefault="00DE647F" w:rsidP="00425A1C">
            <w:r w:rsidRPr="001645A2">
              <w:rPr>
                <w:szCs w:val="18"/>
              </w:rPr>
              <w:t>Early Stopping Patience</w:t>
            </w:r>
          </w:p>
        </w:tc>
        <w:tc>
          <w:tcPr>
            <w:tcW w:w="4680" w:type="dxa"/>
          </w:tcPr>
          <w:p w14:paraId="69511517" w14:textId="77777777" w:rsidR="00DE647F" w:rsidRPr="001645A2" w:rsidRDefault="00DE647F" w:rsidP="00425A1C">
            <w:pPr>
              <w:rPr>
                <w:szCs w:val="18"/>
              </w:rPr>
            </w:pPr>
            <w:r w:rsidRPr="001645A2">
              <w:rPr>
                <w:rFonts w:ascii="Calibri" w:eastAsia="Calibri" w:hAnsi="Calibri" w:cs="Calibri"/>
                <w:sz w:val="21"/>
                <w:szCs w:val="21"/>
              </w:rPr>
              <w:t>-</w:t>
            </w:r>
          </w:p>
        </w:tc>
      </w:tr>
      <w:tr w:rsidR="00DE647F" w:rsidRPr="001645A2" w14:paraId="550E7A97" w14:textId="77777777" w:rsidTr="00425A1C">
        <w:tc>
          <w:tcPr>
            <w:tcW w:w="4680" w:type="dxa"/>
          </w:tcPr>
          <w:p w14:paraId="15F08C21" w14:textId="77777777" w:rsidR="00DE647F" w:rsidRPr="001645A2" w:rsidRDefault="00DE647F" w:rsidP="00425A1C">
            <w:pPr>
              <w:rPr>
                <w:szCs w:val="18"/>
              </w:rPr>
            </w:pPr>
            <w:r w:rsidRPr="001645A2">
              <w:rPr>
                <w:szCs w:val="18"/>
              </w:rPr>
              <w:t>Weight Decay</w:t>
            </w:r>
          </w:p>
        </w:tc>
        <w:tc>
          <w:tcPr>
            <w:tcW w:w="4680" w:type="dxa"/>
          </w:tcPr>
          <w:p w14:paraId="483C86DC" w14:textId="77777777" w:rsidR="00DE647F" w:rsidRPr="001645A2" w:rsidRDefault="00DE647F" w:rsidP="00425A1C">
            <w:pPr>
              <w:rPr>
                <w:szCs w:val="18"/>
              </w:rPr>
            </w:pPr>
            <w:r w:rsidRPr="001645A2">
              <w:rPr>
                <w:rFonts w:ascii="Calibri" w:eastAsia="Calibri" w:hAnsi="Calibri" w:cs="Calibri"/>
                <w:sz w:val="21"/>
                <w:szCs w:val="21"/>
              </w:rPr>
              <w:t>0.01</w:t>
            </w:r>
          </w:p>
        </w:tc>
      </w:tr>
      <w:tr w:rsidR="00DE647F" w:rsidRPr="001645A2" w14:paraId="616D746B" w14:textId="77777777" w:rsidTr="00425A1C">
        <w:tc>
          <w:tcPr>
            <w:tcW w:w="4680" w:type="dxa"/>
          </w:tcPr>
          <w:p w14:paraId="2781D670" w14:textId="77777777" w:rsidR="00DE647F" w:rsidRPr="001645A2" w:rsidRDefault="00DE647F" w:rsidP="00425A1C">
            <w:r w:rsidRPr="001645A2">
              <w:rPr>
                <w:szCs w:val="18"/>
              </w:rPr>
              <w:t>Drop Out Rate</w:t>
            </w:r>
          </w:p>
        </w:tc>
        <w:tc>
          <w:tcPr>
            <w:tcW w:w="4680" w:type="dxa"/>
          </w:tcPr>
          <w:p w14:paraId="3B0C4986" w14:textId="77777777" w:rsidR="00DE647F" w:rsidRPr="001645A2" w:rsidRDefault="00DE647F" w:rsidP="00425A1C">
            <w:pPr>
              <w:rPr>
                <w:szCs w:val="18"/>
              </w:rPr>
            </w:pPr>
            <w:r w:rsidRPr="001645A2">
              <w:rPr>
                <w:rFonts w:ascii="Calibri" w:eastAsia="Calibri" w:hAnsi="Calibri" w:cs="Calibri"/>
                <w:sz w:val="21"/>
                <w:szCs w:val="21"/>
              </w:rPr>
              <w:t>0.15</w:t>
            </w:r>
          </w:p>
        </w:tc>
      </w:tr>
      <w:tr w:rsidR="00DE647F" w:rsidRPr="001645A2" w14:paraId="2ED439B6" w14:textId="77777777" w:rsidTr="00425A1C">
        <w:tc>
          <w:tcPr>
            <w:tcW w:w="4680" w:type="dxa"/>
          </w:tcPr>
          <w:p w14:paraId="3F180570" w14:textId="77777777" w:rsidR="00DE647F" w:rsidRPr="001645A2" w:rsidRDefault="00DE647F" w:rsidP="00425A1C">
            <w:pPr>
              <w:rPr>
                <w:szCs w:val="18"/>
              </w:rPr>
            </w:pPr>
            <w:r w:rsidRPr="001645A2">
              <w:rPr>
                <w:szCs w:val="18"/>
              </w:rPr>
              <w:t>Last Epoch Information</w:t>
            </w:r>
          </w:p>
        </w:tc>
        <w:tc>
          <w:tcPr>
            <w:tcW w:w="4680" w:type="dxa"/>
          </w:tcPr>
          <w:p w14:paraId="179567FE" w14:textId="77777777" w:rsidR="00DE647F" w:rsidRDefault="00DE647F" w:rsidP="00425A1C">
            <w:r w:rsidRPr="007E416D">
              <w:rPr>
                <w:rFonts w:ascii="Calibri" w:eastAsia="Calibri" w:hAnsi="Calibri" w:cs="Calibri"/>
                <w:color w:val="212121"/>
                <w:sz w:val="21"/>
                <w:szCs w:val="21"/>
              </w:rPr>
              <w:t>Epoch 800: | Train Loss: 0.77542 | Val Loss: 1.29845 | Train Acc: 100.000| Val Acc: 36.538</w:t>
            </w:r>
          </w:p>
          <w:p w14:paraId="59C327A1" w14:textId="77777777" w:rsidR="00DE647F" w:rsidRPr="001645A2" w:rsidRDefault="00DE647F" w:rsidP="00425A1C"/>
        </w:tc>
      </w:tr>
      <w:tr w:rsidR="00DE647F" w:rsidRPr="001645A2" w14:paraId="32CCCD65" w14:textId="77777777" w:rsidTr="00425A1C">
        <w:tc>
          <w:tcPr>
            <w:tcW w:w="4680" w:type="dxa"/>
          </w:tcPr>
          <w:p w14:paraId="1EB6B603" w14:textId="77777777" w:rsidR="00DE647F" w:rsidRPr="001645A2" w:rsidRDefault="00DE647F" w:rsidP="00425A1C">
            <w:pPr>
              <w:rPr>
                <w:szCs w:val="18"/>
              </w:rPr>
            </w:pPr>
            <w:r w:rsidRPr="001645A2">
              <w:rPr>
                <w:szCs w:val="18"/>
              </w:rPr>
              <w:t>Test Accuracy</w:t>
            </w:r>
          </w:p>
        </w:tc>
        <w:tc>
          <w:tcPr>
            <w:tcW w:w="4680" w:type="dxa"/>
          </w:tcPr>
          <w:p w14:paraId="62716216" w14:textId="77777777" w:rsidR="00DE647F" w:rsidRPr="001645A2" w:rsidRDefault="00DE647F" w:rsidP="00425A1C">
            <w:pPr>
              <w:spacing w:line="259" w:lineRule="auto"/>
              <w:rPr>
                <w:rFonts w:ascii="Calibri" w:eastAsia="Calibri" w:hAnsi="Calibri" w:cs="Calibri"/>
                <w:szCs w:val="18"/>
              </w:rPr>
            </w:pPr>
            <w:r>
              <w:rPr>
                <w:rFonts w:ascii="Calibri" w:eastAsia="Calibri" w:hAnsi="Calibri" w:cs="Calibri"/>
                <w:szCs w:val="18"/>
              </w:rPr>
              <w:t>42</w:t>
            </w:r>
            <w:r w:rsidRPr="001645A2">
              <w:rPr>
                <w:rFonts w:ascii="Calibri" w:eastAsia="Calibri" w:hAnsi="Calibri" w:cs="Calibri"/>
                <w:szCs w:val="18"/>
              </w:rPr>
              <w:t>%</w:t>
            </w:r>
          </w:p>
        </w:tc>
      </w:tr>
    </w:tbl>
    <w:p w14:paraId="75F068A4" w14:textId="77777777" w:rsidR="00DE647F" w:rsidRPr="00BB6577" w:rsidRDefault="00DE647F" w:rsidP="00DE647F">
      <w:pPr>
        <w:rPr>
          <w:rFonts w:ascii="Calibri" w:eastAsia="Calibri" w:hAnsi="Calibri" w:cs="Calibri"/>
        </w:rPr>
      </w:pPr>
    </w:p>
    <w:p w14:paraId="22EB4A53" w14:textId="77777777" w:rsidR="00DE647F" w:rsidRPr="00BB6577" w:rsidRDefault="00DE647F" w:rsidP="00DE647F">
      <w:pPr>
        <w:rPr>
          <w:rFonts w:ascii="Calibri" w:eastAsia="Calibri" w:hAnsi="Calibri" w:cs="Calibri"/>
        </w:rPr>
      </w:pPr>
      <w:r w:rsidRPr="00BB6577">
        <w:rPr>
          <w:rFonts w:ascii="Calibri" w:eastAsia="Calibri" w:hAnsi="Calibri" w:cs="Calibri"/>
        </w:rPr>
        <w:t>Output table screen shot:</w:t>
      </w:r>
    </w:p>
    <w:p w14:paraId="378F179D" w14:textId="77777777" w:rsidR="00DE647F" w:rsidRDefault="00DE647F" w:rsidP="00DE647F">
      <w:pPr>
        <w:rPr>
          <w:rFonts w:ascii="Calibri" w:eastAsia="Calibri" w:hAnsi="Calibri" w:cs="Calibri"/>
        </w:rPr>
      </w:pPr>
      <w:r>
        <w:rPr>
          <w:noProof/>
        </w:rPr>
        <w:drawing>
          <wp:inline distT="0" distB="0" distL="0" distR="0" wp14:anchorId="45BF6D28" wp14:editId="5BCB71E5">
            <wp:extent cx="4019550" cy="1828800"/>
            <wp:effectExtent l="0" t="0" r="0" b="0"/>
            <wp:docPr id="1135471084" name="Picture 113547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471084"/>
                    <pic:cNvPicPr/>
                  </pic:nvPicPr>
                  <pic:blipFill>
                    <a:blip r:embed="rId103">
                      <a:extLst>
                        <a:ext uri="{28A0092B-C50C-407E-A947-70E740481C1C}">
                          <a14:useLocalDpi xmlns:a14="http://schemas.microsoft.com/office/drawing/2010/main" val="0"/>
                        </a:ext>
                      </a:extLst>
                    </a:blip>
                    <a:stretch>
                      <a:fillRect/>
                    </a:stretch>
                  </pic:blipFill>
                  <pic:spPr>
                    <a:xfrm>
                      <a:off x="0" y="0"/>
                      <a:ext cx="4019550" cy="1828800"/>
                    </a:xfrm>
                    <a:prstGeom prst="rect">
                      <a:avLst/>
                    </a:prstGeom>
                  </pic:spPr>
                </pic:pic>
              </a:graphicData>
            </a:graphic>
          </wp:inline>
        </w:drawing>
      </w:r>
    </w:p>
    <w:p w14:paraId="0789A420" w14:textId="77777777" w:rsidR="00DE647F" w:rsidRDefault="00DE647F" w:rsidP="00DE647F">
      <w:r>
        <w:rPr>
          <w:noProof/>
        </w:rPr>
        <w:lastRenderedPageBreak/>
        <w:drawing>
          <wp:inline distT="0" distB="0" distL="0" distR="0" wp14:anchorId="26DD3A48" wp14:editId="101198B4">
            <wp:extent cx="5719170" cy="2156604"/>
            <wp:effectExtent l="0" t="0" r="0" b="0"/>
            <wp:docPr id="1905544248" name="Picture 1905544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5544248"/>
                    <pic:cNvPicPr/>
                  </pic:nvPicPr>
                  <pic:blipFill>
                    <a:blip r:embed="rId104">
                      <a:extLst>
                        <a:ext uri="{28A0092B-C50C-407E-A947-70E740481C1C}">
                          <a14:useLocalDpi xmlns:a14="http://schemas.microsoft.com/office/drawing/2010/main" val="0"/>
                        </a:ext>
                      </a:extLst>
                    </a:blip>
                    <a:stretch>
                      <a:fillRect/>
                    </a:stretch>
                  </pic:blipFill>
                  <pic:spPr>
                    <a:xfrm>
                      <a:off x="0" y="0"/>
                      <a:ext cx="5719170" cy="2156604"/>
                    </a:xfrm>
                    <a:prstGeom prst="rect">
                      <a:avLst/>
                    </a:prstGeom>
                  </pic:spPr>
                </pic:pic>
              </a:graphicData>
            </a:graphic>
          </wp:inline>
        </w:drawing>
      </w:r>
    </w:p>
    <w:p w14:paraId="466A1B0B" w14:textId="77777777" w:rsidR="00DE647F" w:rsidRDefault="00DE647F" w:rsidP="00DE647F"/>
    <w:p w14:paraId="6F9C5068" w14:textId="77777777" w:rsidR="00DE647F" w:rsidRPr="00BB6577" w:rsidRDefault="00DE647F" w:rsidP="00DE647F">
      <w:r w:rsidRPr="00BB6577">
        <w:t xml:space="preserve">Appendix </w:t>
      </w:r>
      <w:r>
        <w:t>BF</w:t>
      </w:r>
    </w:p>
    <w:tbl>
      <w:tblPr>
        <w:tblStyle w:val="TableGrid"/>
        <w:tblW w:w="9360" w:type="dxa"/>
        <w:tblLayout w:type="fixed"/>
        <w:tblLook w:val="04A0" w:firstRow="1" w:lastRow="0" w:firstColumn="1" w:lastColumn="0" w:noHBand="0" w:noVBand="1"/>
      </w:tblPr>
      <w:tblGrid>
        <w:gridCol w:w="4680"/>
        <w:gridCol w:w="4680"/>
      </w:tblGrid>
      <w:tr w:rsidR="00DE647F" w:rsidRPr="001645A2" w14:paraId="697969E8" w14:textId="77777777" w:rsidTr="00425A1C">
        <w:tc>
          <w:tcPr>
            <w:tcW w:w="4680" w:type="dxa"/>
          </w:tcPr>
          <w:p w14:paraId="5AC596B2" w14:textId="77777777" w:rsidR="00DE647F" w:rsidRPr="001645A2" w:rsidRDefault="00DE647F" w:rsidP="00425A1C">
            <w:r w:rsidRPr="001645A2">
              <w:rPr>
                <w:szCs w:val="18"/>
              </w:rPr>
              <w:t>Activation Function</w:t>
            </w:r>
          </w:p>
        </w:tc>
        <w:tc>
          <w:tcPr>
            <w:tcW w:w="4680" w:type="dxa"/>
          </w:tcPr>
          <w:p w14:paraId="693320AD" w14:textId="77777777" w:rsidR="00DE647F" w:rsidRPr="001645A2" w:rsidRDefault="00DE647F" w:rsidP="00425A1C">
            <w:proofErr w:type="spellStart"/>
            <w:r w:rsidRPr="001645A2">
              <w:rPr>
                <w:szCs w:val="18"/>
              </w:rPr>
              <w:t>ReLU</w:t>
            </w:r>
            <w:proofErr w:type="spellEnd"/>
          </w:p>
        </w:tc>
      </w:tr>
      <w:tr w:rsidR="00DE647F" w:rsidRPr="001645A2" w14:paraId="2EA735C2" w14:textId="77777777" w:rsidTr="00425A1C">
        <w:tc>
          <w:tcPr>
            <w:tcW w:w="4680" w:type="dxa"/>
          </w:tcPr>
          <w:p w14:paraId="71E0DA0C" w14:textId="77777777" w:rsidR="00DE647F" w:rsidRPr="001645A2" w:rsidRDefault="00DE647F" w:rsidP="00425A1C">
            <w:r w:rsidRPr="001645A2">
              <w:rPr>
                <w:szCs w:val="18"/>
              </w:rPr>
              <w:t>Loss Function</w:t>
            </w:r>
          </w:p>
        </w:tc>
        <w:tc>
          <w:tcPr>
            <w:tcW w:w="4680" w:type="dxa"/>
          </w:tcPr>
          <w:p w14:paraId="5A19E65C" w14:textId="77777777" w:rsidR="00DE647F" w:rsidRPr="001645A2" w:rsidRDefault="00DE647F" w:rsidP="00425A1C">
            <w:r w:rsidRPr="001645A2">
              <w:rPr>
                <w:szCs w:val="18"/>
              </w:rPr>
              <w:t>Cross Entropy Loss</w:t>
            </w:r>
          </w:p>
        </w:tc>
      </w:tr>
      <w:tr w:rsidR="00DE647F" w:rsidRPr="001645A2" w14:paraId="62095613" w14:textId="77777777" w:rsidTr="00425A1C">
        <w:tc>
          <w:tcPr>
            <w:tcW w:w="4680" w:type="dxa"/>
          </w:tcPr>
          <w:p w14:paraId="5FC62140" w14:textId="77777777" w:rsidR="00DE647F" w:rsidRPr="001645A2" w:rsidRDefault="00DE647F" w:rsidP="00425A1C">
            <w:r w:rsidRPr="001645A2">
              <w:rPr>
                <w:szCs w:val="18"/>
              </w:rPr>
              <w:t>Optimizer</w:t>
            </w:r>
          </w:p>
        </w:tc>
        <w:tc>
          <w:tcPr>
            <w:tcW w:w="4680" w:type="dxa"/>
          </w:tcPr>
          <w:p w14:paraId="4EF682EB" w14:textId="77777777" w:rsidR="00DE647F" w:rsidRPr="001645A2" w:rsidRDefault="00DE647F" w:rsidP="00425A1C">
            <w:pPr>
              <w:rPr>
                <w:szCs w:val="18"/>
                <w:highlight w:val="yellow"/>
              </w:rPr>
            </w:pPr>
            <w:r w:rsidRPr="001645A2">
              <w:rPr>
                <w:szCs w:val="18"/>
              </w:rPr>
              <w:t>SGD</w:t>
            </w:r>
          </w:p>
        </w:tc>
      </w:tr>
      <w:tr w:rsidR="00DE647F" w:rsidRPr="001645A2" w14:paraId="66D9510E" w14:textId="77777777" w:rsidTr="00425A1C">
        <w:tc>
          <w:tcPr>
            <w:tcW w:w="4680" w:type="dxa"/>
          </w:tcPr>
          <w:p w14:paraId="1B37F58A" w14:textId="77777777" w:rsidR="00DE647F" w:rsidRPr="001645A2" w:rsidRDefault="00DE647F" w:rsidP="00425A1C">
            <w:r w:rsidRPr="001645A2">
              <w:rPr>
                <w:szCs w:val="18"/>
              </w:rPr>
              <w:t>Training Epochs</w:t>
            </w:r>
          </w:p>
        </w:tc>
        <w:tc>
          <w:tcPr>
            <w:tcW w:w="4680" w:type="dxa"/>
          </w:tcPr>
          <w:p w14:paraId="4CD3726B" w14:textId="77777777" w:rsidR="00DE647F" w:rsidRPr="001645A2" w:rsidRDefault="00DE647F" w:rsidP="00425A1C">
            <w:r>
              <w:rPr>
                <w:szCs w:val="18"/>
              </w:rPr>
              <w:t>900</w:t>
            </w:r>
          </w:p>
        </w:tc>
      </w:tr>
      <w:tr w:rsidR="00DE647F" w:rsidRPr="001645A2" w14:paraId="1DA616EB" w14:textId="77777777" w:rsidTr="00425A1C">
        <w:tc>
          <w:tcPr>
            <w:tcW w:w="4680" w:type="dxa"/>
          </w:tcPr>
          <w:p w14:paraId="3A076C4A" w14:textId="77777777" w:rsidR="00DE647F" w:rsidRPr="001645A2" w:rsidRDefault="00DE647F" w:rsidP="00425A1C">
            <w:r w:rsidRPr="001645A2">
              <w:rPr>
                <w:szCs w:val="18"/>
              </w:rPr>
              <w:t>Batch Size</w:t>
            </w:r>
          </w:p>
        </w:tc>
        <w:tc>
          <w:tcPr>
            <w:tcW w:w="4680" w:type="dxa"/>
          </w:tcPr>
          <w:p w14:paraId="49D2236E" w14:textId="77777777" w:rsidR="00DE647F" w:rsidRPr="001645A2" w:rsidRDefault="00DE647F" w:rsidP="00425A1C">
            <w:r w:rsidRPr="001645A2">
              <w:rPr>
                <w:rFonts w:ascii="Calibri" w:eastAsia="Calibri" w:hAnsi="Calibri" w:cs="Calibri"/>
                <w:sz w:val="21"/>
                <w:szCs w:val="21"/>
              </w:rPr>
              <w:t>36</w:t>
            </w:r>
          </w:p>
        </w:tc>
      </w:tr>
      <w:tr w:rsidR="00DE647F" w:rsidRPr="001645A2" w14:paraId="0AA0EEFB" w14:textId="77777777" w:rsidTr="00425A1C">
        <w:tc>
          <w:tcPr>
            <w:tcW w:w="4680" w:type="dxa"/>
          </w:tcPr>
          <w:p w14:paraId="07C9F4B0" w14:textId="77777777" w:rsidR="00DE647F" w:rsidRPr="001645A2" w:rsidRDefault="00DE647F" w:rsidP="00425A1C">
            <w:r w:rsidRPr="001645A2">
              <w:rPr>
                <w:szCs w:val="18"/>
              </w:rPr>
              <w:t>Learning Rate</w:t>
            </w:r>
          </w:p>
        </w:tc>
        <w:tc>
          <w:tcPr>
            <w:tcW w:w="4680" w:type="dxa"/>
          </w:tcPr>
          <w:p w14:paraId="69BCCA11" w14:textId="77777777" w:rsidR="00DE647F" w:rsidRPr="001645A2" w:rsidRDefault="00DE647F" w:rsidP="00425A1C">
            <w:r w:rsidRPr="001645A2">
              <w:t>0.00</w:t>
            </w:r>
            <w:r>
              <w:t>32</w:t>
            </w:r>
          </w:p>
        </w:tc>
      </w:tr>
      <w:tr w:rsidR="00DE647F" w:rsidRPr="001645A2" w14:paraId="65E32D1D" w14:textId="77777777" w:rsidTr="00425A1C">
        <w:trPr>
          <w:trHeight w:val="258"/>
        </w:trPr>
        <w:tc>
          <w:tcPr>
            <w:tcW w:w="4680" w:type="dxa"/>
          </w:tcPr>
          <w:p w14:paraId="5AFCCFE0" w14:textId="77777777" w:rsidR="00DE647F" w:rsidRPr="001645A2" w:rsidRDefault="00DE647F" w:rsidP="00425A1C">
            <w:r w:rsidRPr="001645A2">
              <w:rPr>
                <w:szCs w:val="18"/>
              </w:rPr>
              <w:t>Number of Hidden Layers</w:t>
            </w:r>
          </w:p>
        </w:tc>
        <w:tc>
          <w:tcPr>
            <w:tcW w:w="4680" w:type="dxa"/>
          </w:tcPr>
          <w:p w14:paraId="2FBFA329" w14:textId="77777777" w:rsidR="00DE647F" w:rsidRPr="001645A2" w:rsidRDefault="00DE647F" w:rsidP="00425A1C">
            <w:r w:rsidRPr="001645A2">
              <w:rPr>
                <w:szCs w:val="18"/>
              </w:rPr>
              <w:t>3</w:t>
            </w:r>
          </w:p>
        </w:tc>
      </w:tr>
      <w:tr w:rsidR="00DE647F" w:rsidRPr="001645A2" w14:paraId="744420F3" w14:textId="77777777" w:rsidTr="00425A1C">
        <w:tc>
          <w:tcPr>
            <w:tcW w:w="4680" w:type="dxa"/>
          </w:tcPr>
          <w:p w14:paraId="5746ADD7" w14:textId="77777777" w:rsidR="00DE647F" w:rsidRPr="001645A2" w:rsidRDefault="00DE647F" w:rsidP="00425A1C">
            <w:r w:rsidRPr="001645A2">
              <w:rPr>
                <w:szCs w:val="18"/>
              </w:rPr>
              <w:t>Hidden Layers: Inputs and Outputs</w:t>
            </w:r>
          </w:p>
        </w:tc>
        <w:tc>
          <w:tcPr>
            <w:tcW w:w="4680" w:type="dxa"/>
          </w:tcPr>
          <w:p w14:paraId="4D87F80E" w14:textId="77777777" w:rsidR="00DE647F" w:rsidRPr="001645A2" w:rsidRDefault="00DE647F" w:rsidP="00425A1C">
            <w:pPr>
              <w:rPr>
                <w:szCs w:val="18"/>
              </w:rPr>
            </w:pPr>
            <w:r w:rsidRPr="001645A2">
              <w:rPr>
                <w:szCs w:val="18"/>
              </w:rPr>
              <w:t>1: (</w:t>
            </w:r>
            <w:r>
              <w:rPr>
                <w:rFonts w:ascii="Calibri" w:eastAsia="Calibri" w:hAnsi="Calibri" w:cs="Calibri"/>
                <w:sz w:val="21"/>
                <w:szCs w:val="21"/>
              </w:rPr>
              <w:t>2048</w:t>
            </w:r>
            <w:r w:rsidRPr="001645A2">
              <w:rPr>
                <w:szCs w:val="18"/>
              </w:rPr>
              <w:t>) =&gt; (</w:t>
            </w:r>
            <w:r>
              <w:rPr>
                <w:rFonts w:ascii="Calibri" w:eastAsia="Calibri" w:hAnsi="Calibri" w:cs="Calibri"/>
                <w:sz w:val="21"/>
                <w:szCs w:val="21"/>
              </w:rPr>
              <w:t>1024</w:t>
            </w:r>
            <w:r w:rsidRPr="001645A2">
              <w:rPr>
                <w:szCs w:val="18"/>
              </w:rPr>
              <w:t>)</w:t>
            </w:r>
            <w:r>
              <w:rPr>
                <w:szCs w:val="18"/>
              </w:rPr>
              <w:t xml:space="preserve"> 2: (1024) =&gt; (512) 3: (512) =&gt; (256)</w:t>
            </w:r>
          </w:p>
        </w:tc>
      </w:tr>
      <w:tr w:rsidR="00DE647F" w:rsidRPr="001645A2" w14:paraId="2B05B5EB" w14:textId="77777777" w:rsidTr="00425A1C">
        <w:tc>
          <w:tcPr>
            <w:tcW w:w="4680" w:type="dxa"/>
          </w:tcPr>
          <w:p w14:paraId="74B111BF" w14:textId="77777777" w:rsidR="00DE647F" w:rsidRPr="001645A2" w:rsidRDefault="00DE647F" w:rsidP="00425A1C">
            <w:r w:rsidRPr="001645A2">
              <w:rPr>
                <w:szCs w:val="18"/>
              </w:rPr>
              <w:t>Batch Normalization</w:t>
            </w:r>
          </w:p>
        </w:tc>
        <w:tc>
          <w:tcPr>
            <w:tcW w:w="4680" w:type="dxa"/>
          </w:tcPr>
          <w:p w14:paraId="4802B5D0" w14:textId="77777777" w:rsidR="00DE647F" w:rsidRPr="001645A2" w:rsidRDefault="00DE647F" w:rsidP="00425A1C">
            <w:pPr>
              <w:rPr>
                <w:szCs w:val="18"/>
              </w:rPr>
            </w:pPr>
            <w:r>
              <w:rPr>
                <w:szCs w:val="18"/>
              </w:rPr>
              <w:t>-</w:t>
            </w:r>
          </w:p>
        </w:tc>
      </w:tr>
      <w:tr w:rsidR="00DE647F" w:rsidRPr="001645A2" w14:paraId="359AA701" w14:textId="77777777" w:rsidTr="00425A1C">
        <w:tc>
          <w:tcPr>
            <w:tcW w:w="4680" w:type="dxa"/>
          </w:tcPr>
          <w:p w14:paraId="1520CB8B" w14:textId="77777777" w:rsidR="00DE647F" w:rsidRPr="001645A2" w:rsidRDefault="00DE647F" w:rsidP="00425A1C">
            <w:r w:rsidRPr="001645A2">
              <w:rPr>
                <w:szCs w:val="18"/>
              </w:rPr>
              <w:t>Early Stopping Patience</w:t>
            </w:r>
          </w:p>
        </w:tc>
        <w:tc>
          <w:tcPr>
            <w:tcW w:w="4680" w:type="dxa"/>
          </w:tcPr>
          <w:p w14:paraId="262D5ECD" w14:textId="77777777" w:rsidR="00DE647F" w:rsidRPr="001645A2" w:rsidRDefault="00DE647F" w:rsidP="00425A1C">
            <w:pPr>
              <w:rPr>
                <w:szCs w:val="18"/>
              </w:rPr>
            </w:pPr>
            <w:r w:rsidRPr="001645A2">
              <w:rPr>
                <w:rFonts w:ascii="Calibri" w:eastAsia="Calibri" w:hAnsi="Calibri" w:cs="Calibri"/>
                <w:sz w:val="21"/>
                <w:szCs w:val="21"/>
              </w:rPr>
              <w:t>-</w:t>
            </w:r>
          </w:p>
        </w:tc>
      </w:tr>
      <w:tr w:rsidR="00DE647F" w:rsidRPr="001645A2" w14:paraId="7244F652" w14:textId="77777777" w:rsidTr="00425A1C">
        <w:tc>
          <w:tcPr>
            <w:tcW w:w="4680" w:type="dxa"/>
          </w:tcPr>
          <w:p w14:paraId="0905A49D" w14:textId="77777777" w:rsidR="00DE647F" w:rsidRPr="001645A2" w:rsidRDefault="00DE647F" w:rsidP="00425A1C">
            <w:pPr>
              <w:rPr>
                <w:szCs w:val="18"/>
              </w:rPr>
            </w:pPr>
            <w:r w:rsidRPr="001645A2">
              <w:rPr>
                <w:szCs w:val="18"/>
              </w:rPr>
              <w:t>Weight Decay</w:t>
            </w:r>
          </w:p>
        </w:tc>
        <w:tc>
          <w:tcPr>
            <w:tcW w:w="4680" w:type="dxa"/>
          </w:tcPr>
          <w:p w14:paraId="3888C6F2" w14:textId="77777777" w:rsidR="00DE647F" w:rsidRPr="001645A2" w:rsidRDefault="00DE647F" w:rsidP="00425A1C">
            <w:pPr>
              <w:rPr>
                <w:szCs w:val="18"/>
              </w:rPr>
            </w:pPr>
            <w:r w:rsidRPr="001645A2">
              <w:rPr>
                <w:rFonts w:ascii="Calibri" w:eastAsia="Calibri" w:hAnsi="Calibri" w:cs="Calibri"/>
                <w:sz w:val="21"/>
                <w:szCs w:val="21"/>
              </w:rPr>
              <w:t>0.01</w:t>
            </w:r>
          </w:p>
        </w:tc>
      </w:tr>
      <w:tr w:rsidR="00DE647F" w:rsidRPr="001645A2" w14:paraId="0F86A462" w14:textId="77777777" w:rsidTr="00425A1C">
        <w:tc>
          <w:tcPr>
            <w:tcW w:w="4680" w:type="dxa"/>
          </w:tcPr>
          <w:p w14:paraId="5AAAA1C5" w14:textId="77777777" w:rsidR="00DE647F" w:rsidRPr="001645A2" w:rsidRDefault="00DE647F" w:rsidP="00425A1C">
            <w:r w:rsidRPr="001645A2">
              <w:rPr>
                <w:szCs w:val="18"/>
              </w:rPr>
              <w:t>Drop Out Rate</w:t>
            </w:r>
          </w:p>
        </w:tc>
        <w:tc>
          <w:tcPr>
            <w:tcW w:w="4680" w:type="dxa"/>
          </w:tcPr>
          <w:p w14:paraId="5F0CF7AE" w14:textId="77777777" w:rsidR="00DE647F" w:rsidRPr="001645A2" w:rsidRDefault="00DE647F" w:rsidP="00425A1C">
            <w:pPr>
              <w:rPr>
                <w:szCs w:val="18"/>
              </w:rPr>
            </w:pPr>
            <w:r w:rsidRPr="001645A2">
              <w:rPr>
                <w:rFonts w:ascii="Calibri" w:eastAsia="Calibri" w:hAnsi="Calibri" w:cs="Calibri"/>
                <w:sz w:val="21"/>
                <w:szCs w:val="21"/>
              </w:rPr>
              <w:t>0.15</w:t>
            </w:r>
          </w:p>
        </w:tc>
      </w:tr>
      <w:tr w:rsidR="00DE647F" w:rsidRPr="001645A2" w14:paraId="543451EB" w14:textId="77777777" w:rsidTr="00425A1C">
        <w:tc>
          <w:tcPr>
            <w:tcW w:w="4680" w:type="dxa"/>
          </w:tcPr>
          <w:p w14:paraId="3B5CF2BB" w14:textId="77777777" w:rsidR="00DE647F" w:rsidRPr="001645A2" w:rsidRDefault="00DE647F" w:rsidP="00425A1C">
            <w:pPr>
              <w:rPr>
                <w:szCs w:val="18"/>
              </w:rPr>
            </w:pPr>
            <w:r w:rsidRPr="001645A2">
              <w:rPr>
                <w:szCs w:val="18"/>
              </w:rPr>
              <w:t>Last Epoch Information</w:t>
            </w:r>
          </w:p>
        </w:tc>
        <w:tc>
          <w:tcPr>
            <w:tcW w:w="4680" w:type="dxa"/>
          </w:tcPr>
          <w:p w14:paraId="77D8D36F" w14:textId="77777777" w:rsidR="00DE647F" w:rsidRPr="001645A2" w:rsidRDefault="00DE647F" w:rsidP="00425A1C">
            <w:r w:rsidRPr="007E416D">
              <w:rPr>
                <w:rFonts w:ascii="Calibri" w:eastAsia="Calibri" w:hAnsi="Calibri" w:cs="Calibri"/>
                <w:color w:val="212121"/>
                <w:sz w:val="21"/>
                <w:szCs w:val="21"/>
              </w:rPr>
              <w:t>Epoch 858: | Train Loss: 0.99290 | Val Loss: 1.14043 | Train Acc: 69.231| Val Acc: 46.154</w:t>
            </w:r>
          </w:p>
        </w:tc>
      </w:tr>
      <w:tr w:rsidR="00DE647F" w:rsidRPr="001645A2" w14:paraId="2292A3FD" w14:textId="77777777" w:rsidTr="00425A1C">
        <w:tc>
          <w:tcPr>
            <w:tcW w:w="4680" w:type="dxa"/>
          </w:tcPr>
          <w:p w14:paraId="7637834D" w14:textId="77777777" w:rsidR="00DE647F" w:rsidRPr="001645A2" w:rsidRDefault="00DE647F" w:rsidP="00425A1C">
            <w:pPr>
              <w:rPr>
                <w:szCs w:val="18"/>
              </w:rPr>
            </w:pPr>
            <w:r w:rsidRPr="001645A2">
              <w:rPr>
                <w:szCs w:val="18"/>
              </w:rPr>
              <w:t>Test Accuracy</w:t>
            </w:r>
          </w:p>
        </w:tc>
        <w:tc>
          <w:tcPr>
            <w:tcW w:w="4680" w:type="dxa"/>
          </w:tcPr>
          <w:p w14:paraId="4AB5267F" w14:textId="77777777" w:rsidR="00DE647F" w:rsidRPr="001645A2" w:rsidRDefault="00DE647F" w:rsidP="00425A1C">
            <w:pPr>
              <w:spacing w:line="259" w:lineRule="auto"/>
              <w:rPr>
                <w:rFonts w:ascii="Calibri" w:eastAsia="Calibri" w:hAnsi="Calibri" w:cs="Calibri"/>
                <w:szCs w:val="18"/>
              </w:rPr>
            </w:pPr>
            <w:r>
              <w:rPr>
                <w:rFonts w:ascii="Calibri" w:eastAsia="Calibri" w:hAnsi="Calibri" w:cs="Calibri"/>
                <w:szCs w:val="18"/>
              </w:rPr>
              <w:t>51</w:t>
            </w:r>
            <w:r w:rsidRPr="001645A2">
              <w:rPr>
                <w:rFonts w:ascii="Calibri" w:eastAsia="Calibri" w:hAnsi="Calibri" w:cs="Calibri"/>
                <w:szCs w:val="18"/>
              </w:rPr>
              <w:t>%</w:t>
            </w:r>
          </w:p>
        </w:tc>
      </w:tr>
    </w:tbl>
    <w:p w14:paraId="6EA9F02F" w14:textId="77777777" w:rsidR="00DE647F" w:rsidRPr="00BB6577" w:rsidRDefault="00DE647F" w:rsidP="00DE647F">
      <w:pPr>
        <w:rPr>
          <w:rFonts w:ascii="Calibri" w:eastAsia="Calibri" w:hAnsi="Calibri" w:cs="Calibri"/>
        </w:rPr>
      </w:pPr>
    </w:p>
    <w:p w14:paraId="08701BA9" w14:textId="77777777" w:rsidR="00DE647F" w:rsidRPr="00BB6577" w:rsidRDefault="00DE647F" w:rsidP="00DE647F">
      <w:pPr>
        <w:rPr>
          <w:rFonts w:ascii="Calibri" w:eastAsia="Calibri" w:hAnsi="Calibri" w:cs="Calibri"/>
        </w:rPr>
      </w:pPr>
      <w:r w:rsidRPr="00BB6577">
        <w:rPr>
          <w:rFonts w:ascii="Calibri" w:eastAsia="Calibri" w:hAnsi="Calibri" w:cs="Calibri"/>
        </w:rPr>
        <w:t>Output table screen shot:</w:t>
      </w:r>
    </w:p>
    <w:p w14:paraId="4FE1DB1D" w14:textId="77777777" w:rsidR="00DE647F" w:rsidRDefault="00DE647F" w:rsidP="00DE647F">
      <w:r>
        <w:rPr>
          <w:noProof/>
        </w:rPr>
        <w:drawing>
          <wp:inline distT="0" distB="0" distL="0" distR="0" wp14:anchorId="0E1BDBE1" wp14:editId="5DCEF9D6">
            <wp:extent cx="3933825" cy="1533525"/>
            <wp:effectExtent l="0" t="0" r="0" b="0"/>
            <wp:docPr id="706730647" name="Picture 706730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730647"/>
                    <pic:cNvPicPr/>
                  </pic:nvPicPr>
                  <pic:blipFill>
                    <a:blip r:embed="rId105">
                      <a:extLst>
                        <a:ext uri="{28A0092B-C50C-407E-A947-70E740481C1C}">
                          <a14:useLocalDpi xmlns:a14="http://schemas.microsoft.com/office/drawing/2010/main" val="0"/>
                        </a:ext>
                      </a:extLst>
                    </a:blip>
                    <a:stretch>
                      <a:fillRect/>
                    </a:stretch>
                  </pic:blipFill>
                  <pic:spPr>
                    <a:xfrm>
                      <a:off x="0" y="0"/>
                      <a:ext cx="3933825" cy="1533525"/>
                    </a:xfrm>
                    <a:prstGeom prst="rect">
                      <a:avLst/>
                    </a:prstGeom>
                  </pic:spPr>
                </pic:pic>
              </a:graphicData>
            </a:graphic>
          </wp:inline>
        </w:drawing>
      </w:r>
    </w:p>
    <w:p w14:paraId="269FD4A2" w14:textId="77777777" w:rsidR="00DE647F" w:rsidRDefault="00DE647F" w:rsidP="00DE647F">
      <w:r>
        <w:rPr>
          <w:noProof/>
        </w:rPr>
        <w:lastRenderedPageBreak/>
        <w:drawing>
          <wp:inline distT="0" distB="0" distL="0" distR="0" wp14:anchorId="6853824C" wp14:editId="66BA8B9A">
            <wp:extent cx="5604788" cy="2113472"/>
            <wp:effectExtent l="0" t="0" r="0" b="1270"/>
            <wp:docPr id="1798486454" name="Picture 1798486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8486454"/>
                    <pic:cNvPicPr/>
                  </pic:nvPicPr>
                  <pic:blipFill>
                    <a:blip r:embed="rId106">
                      <a:extLst>
                        <a:ext uri="{28A0092B-C50C-407E-A947-70E740481C1C}">
                          <a14:useLocalDpi xmlns:a14="http://schemas.microsoft.com/office/drawing/2010/main" val="0"/>
                        </a:ext>
                      </a:extLst>
                    </a:blip>
                    <a:stretch>
                      <a:fillRect/>
                    </a:stretch>
                  </pic:blipFill>
                  <pic:spPr>
                    <a:xfrm>
                      <a:off x="0" y="0"/>
                      <a:ext cx="5604788" cy="2113472"/>
                    </a:xfrm>
                    <a:prstGeom prst="rect">
                      <a:avLst/>
                    </a:prstGeom>
                  </pic:spPr>
                </pic:pic>
              </a:graphicData>
            </a:graphic>
          </wp:inline>
        </w:drawing>
      </w:r>
    </w:p>
    <w:p w14:paraId="5CAD104F" w14:textId="77777777" w:rsidR="00DE647F" w:rsidRDefault="00DE647F" w:rsidP="00DE647F"/>
    <w:p w14:paraId="76578F25" w14:textId="77777777" w:rsidR="00DE647F" w:rsidRDefault="00DE647F" w:rsidP="00DE647F"/>
    <w:p w14:paraId="181B8697" w14:textId="77777777" w:rsidR="00DE647F" w:rsidRDefault="00DE647F" w:rsidP="00DE647F"/>
    <w:p w14:paraId="730703FA" w14:textId="77777777" w:rsidR="00DE647F" w:rsidRPr="00BB6577" w:rsidRDefault="00DE647F" w:rsidP="00DE647F">
      <w:r w:rsidRPr="00BB6577">
        <w:t xml:space="preserve">Appendix </w:t>
      </w:r>
      <w:r>
        <w:t>BG</w:t>
      </w:r>
    </w:p>
    <w:tbl>
      <w:tblPr>
        <w:tblStyle w:val="TableGrid"/>
        <w:tblW w:w="9360" w:type="dxa"/>
        <w:tblLayout w:type="fixed"/>
        <w:tblLook w:val="04A0" w:firstRow="1" w:lastRow="0" w:firstColumn="1" w:lastColumn="0" w:noHBand="0" w:noVBand="1"/>
      </w:tblPr>
      <w:tblGrid>
        <w:gridCol w:w="4680"/>
        <w:gridCol w:w="4680"/>
      </w:tblGrid>
      <w:tr w:rsidR="00DE647F" w:rsidRPr="001645A2" w14:paraId="3FC093CC" w14:textId="77777777" w:rsidTr="00425A1C">
        <w:tc>
          <w:tcPr>
            <w:tcW w:w="4680" w:type="dxa"/>
          </w:tcPr>
          <w:p w14:paraId="6F3085B4" w14:textId="77777777" w:rsidR="00DE647F" w:rsidRPr="001645A2" w:rsidRDefault="00DE647F" w:rsidP="00425A1C">
            <w:r w:rsidRPr="001645A2">
              <w:rPr>
                <w:szCs w:val="18"/>
              </w:rPr>
              <w:t>Activation Function</w:t>
            </w:r>
          </w:p>
        </w:tc>
        <w:tc>
          <w:tcPr>
            <w:tcW w:w="4680" w:type="dxa"/>
          </w:tcPr>
          <w:p w14:paraId="33863C35" w14:textId="77777777" w:rsidR="00DE647F" w:rsidRPr="001645A2" w:rsidRDefault="00DE647F" w:rsidP="00425A1C">
            <w:proofErr w:type="spellStart"/>
            <w:r w:rsidRPr="001645A2">
              <w:rPr>
                <w:szCs w:val="18"/>
              </w:rPr>
              <w:t>ReLU</w:t>
            </w:r>
            <w:proofErr w:type="spellEnd"/>
          </w:p>
        </w:tc>
      </w:tr>
      <w:tr w:rsidR="00DE647F" w:rsidRPr="001645A2" w14:paraId="22A52626" w14:textId="77777777" w:rsidTr="00425A1C">
        <w:tc>
          <w:tcPr>
            <w:tcW w:w="4680" w:type="dxa"/>
          </w:tcPr>
          <w:p w14:paraId="59F2CB14" w14:textId="77777777" w:rsidR="00DE647F" w:rsidRPr="001645A2" w:rsidRDefault="00DE647F" w:rsidP="00425A1C">
            <w:r w:rsidRPr="001645A2">
              <w:rPr>
                <w:szCs w:val="18"/>
              </w:rPr>
              <w:t>Loss Function</w:t>
            </w:r>
          </w:p>
        </w:tc>
        <w:tc>
          <w:tcPr>
            <w:tcW w:w="4680" w:type="dxa"/>
          </w:tcPr>
          <w:p w14:paraId="5265B387" w14:textId="77777777" w:rsidR="00DE647F" w:rsidRPr="001645A2" w:rsidRDefault="00DE647F" w:rsidP="00425A1C">
            <w:r w:rsidRPr="001645A2">
              <w:rPr>
                <w:szCs w:val="18"/>
              </w:rPr>
              <w:t>Cross Entropy Loss</w:t>
            </w:r>
          </w:p>
        </w:tc>
      </w:tr>
      <w:tr w:rsidR="00DE647F" w:rsidRPr="001645A2" w14:paraId="584C42CB" w14:textId="77777777" w:rsidTr="00425A1C">
        <w:tc>
          <w:tcPr>
            <w:tcW w:w="4680" w:type="dxa"/>
          </w:tcPr>
          <w:p w14:paraId="34B54D0F" w14:textId="77777777" w:rsidR="00DE647F" w:rsidRPr="001645A2" w:rsidRDefault="00DE647F" w:rsidP="00425A1C">
            <w:r w:rsidRPr="001645A2">
              <w:rPr>
                <w:szCs w:val="18"/>
              </w:rPr>
              <w:t>Optimizer</w:t>
            </w:r>
          </w:p>
        </w:tc>
        <w:tc>
          <w:tcPr>
            <w:tcW w:w="4680" w:type="dxa"/>
          </w:tcPr>
          <w:p w14:paraId="2A59F657" w14:textId="77777777" w:rsidR="00DE647F" w:rsidRPr="001645A2" w:rsidRDefault="00DE647F" w:rsidP="00425A1C">
            <w:pPr>
              <w:rPr>
                <w:szCs w:val="18"/>
                <w:highlight w:val="yellow"/>
              </w:rPr>
            </w:pPr>
            <w:r w:rsidRPr="001645A2">
              <w:rPr>
                <w:szCs w:val="18"/>
              </w:rPr>
              <w:t>SGD</w:t>
            </w:r>
          </w:p>
        </w:tc>
      </w:tr>
      <w:tr w:rsidR="00DE647F" w:rsidRPr="001645A2" w14:paraId="271F367B" w14:textId="77777777" w:rsidTr="00425A1C">
        <w:tc>
          <w:tcPr>
            <w:tcW w:w="4680" w:type="dxa"/>
          </w:tcPr>
          <w:p w14:paraId="00AB41C3" w14:textId="77777777" w:rsidR="00DE647F" w:rsidRPr="001645A2" w:rsidRDefault="00DE647F" w:rsidP="00425A1C">
            <w:r w:rsidRPr="001645A2">
              <w:rPr>
                <w:szCs w:val="18"/>
              </w:rPr>
              <w:t>Training Epochs</w:t>
            </w:r>
          </w:p>
        </w:tc>
        <w:tc>
          <w:tcPr>
            <w:tcW w:w="4680" w:type="dxa"/>
          </w:tcPr>
          <w:p w14:paraId="45068B6A" w14:textId="77777777" w:rsidR="00DE647F" w:rsidRPr="001645A2" w:rsidRDefault="00DE647F" w:rsidP="00425A1C">
            <w:r>
              <w:rPr>
                <w:szCs w:val="18"/>
              </w:rPr>
              <w:t>1000</w:t>
            </w:r>
          </w:p>
        </w:tc>
      </w:tr>
      <w:tr w:rsidR="00DE647F" w:rsidRPr="001645A2" w14:paraId="2836D882" w14:textId="77777777" w:rsidTr="00425A1C">
        <w:tc>
          <w:tcPr>
            <w:tcW w:w="4680" w:type="dxa"/>
          </w:tcPr>
          <w:p w14:paraId="7379CADF" w14:textId="77777777" w:rsidR="00DE647F" w:rsidRPr="001645A2" w:rsidRDefault="00DE647F" w:rsidP="00425A1C">
            <w:r w:rsidRPr="001645A2">
              <w:rPr>
                <w:szCs w:val="18"/>
              </w:rPr>
              <w:t>Batch Size</w:t>
            </w:r>
          </w:p>
        </w:tc>
        <w:tc>
          <w:tcPr>
            <w:tcW w:w="4680" w:type="dxa"/>
          </w:tcPr>
          <w:p w14:paraId="2268C413" w14:textId="77777777" w:rsidR="00DE647F" w:rsidRPr="001645A2" w:rsidRDefault="00DE647F" w:rsidP="00425A1C">
            <w:r>
              <w:rPr>
                <w:rFonts w:ascii="Calibri" w:eastAsia="Calibri" w:hAnsi="Calibri" w:cs="Calibri"/>
                <w:sz w:val="21"/>
                <w:szCs w:val="21"/>
              </w:rPr>
              <w:t>25</w:t>
            </w:r>
          </w:p>
        </w:tc>
      </w:tr>
      <w:tr w:rsidR="00DE647F" w:rsidRPr="001645A2" w14:paraId="277AA6CA" w14:textId="77777777" w:rsidTr="00425A1C">
        <w:tc>
          <w:tcPr>
            <w:tcW w:w="4680" w:type="dxa"/>
          </w:tcPr>
          <w:p w14:paraId="5B1CB144" w14:textId="77777777" w:rsidR="00DE647F" w:rsidRPr="001645A2" w:rsidRDefault="00DE647F" w:rsidP="00425A1C">
            <w:r w:rsidRPr="001645A2">
              <w:rPr>
                <w:szCs w:val="18"/>
              </w:rPr>
              <w:t>Learning Rate</w:t>
            </w:r>
          </w:p>
        </w:tc>
        <w:tc>
          <w:tcPr>
            <w:tcW w:w="4680" w:type="dxa"/>
          </w:tcPr>
          <w:p w14:paraId="76C966D3" w14:textId="77777777" w:rsidR="00DE647F" w:rsidRPr="001645A2" w:rsidRDefault="00DE647F" w:rsidP="00425A1C">
            <w:r w:rsidRPr="001645A2">
              <w:t>0.00</w:t>
            </w:r>
            <w:r>
              <w:t>23</w:t>
            </w:r>
          </w:p>
        </w:tc>
      </w:tr>
      <w:tr w:rsidR="00DE647F" w:rsidRPr="001645A2" w14:paraId="0086273D" w14:textId="77777777" w:rsidTr="00425A1C">
        <w:trPr>
          <w:trHeight w:val="258"/>
        </w:trPr>
        <w:tc>
          <w:tcPr>
            <w:tcW w:w="4680" w:type="dxa"/>
          </w:tcPr>
          <w:p w14:paraId="275D49DC" w14:textId="77777777" w:rsidR="00DE647F" w:rsidRPr="001645A2" w:rsidRDefault="00DE647F" w:rsidP="00425A1C">
            <w:r w:rsidRPr="001645A2">
              <w:rPr>
                <w:szCs w:val="18"/>
              </w:rPr>
              <w:t>Number of Hidden Layers</w:t>
            </w:r>
          </w:p>
        </w:tc>
        <w:tc>
          <w:tcPr>
            <w:tcW w:w="4680" w:type="dxa"/>
          </w:tcPr>
          <w:p w14:paraId="40E7326C" w14:textId="77777777" w:rsidR="00DE647F" w:rsidRPr="001645A2" w:rsidRDefault="00DE647F" w:rsidP="00425A1C">
            <w:r>
              <w:rPr>
                <w:szCs w:val="18"/>
              </w:rPr>
              <w:t>2</w:t>
            </w:r>
          </w:p>
        </w:tc>
      </w:tr>
      <w:tr w:rsidR="00DE647F" w:rsidRPr="001645A2" w14:paraId="24429E66" w14:textId="77777777" w:rsidTr="00425A1C">
        <w:tc>
          <w:tcPr>
            <w:tcW w:w="4680" w:type="dxa"/>
          </w:tcPr>
          <w:p w14:paraId="359C0602" w14:textId="77777777" w:rsidR="00DE647F" w:rsidRPr="001645A2" w:rsidRDefault="00DE647F" w:rsidP="00425A1C">
            <w:r w:rsidRPr="001645A2">
              <w:rPr>
                <w:szCs w:val="18"/>
              </w:rPr>
              <w:t>Hidden Layers: Inputs and Outputs</w:t>
            </w:r>
          </w:p>
        </w:tc>
        <w:tc>
          <w:tcPr>
            <w:tcW w:w="4680" w:type="dxa"/>
          </w:tcPr>
          <w:p w14:paraId="3D9F5312" w14:textId="77777777" w:rsidR="00DE647F" w:rsidRPr="001645A2" w:rsidRDefault="00DE647F" w:rsidP="00425A1C">
            <w:pPr>
              <w:rPr>
                <w:szCs w:val="18"/>
              </w:rPr>
            </w:pPr>
            <w:r w:rsidRPr="001645A2">
              <w:rPr>
                <w:szCs w:val="18"/>
              </w:rPr>
              <w:t>1: (</w:t>
            </w:r>
            <w:r>
              <w:rPr>
                <w:rFonts w:ascii="Calibri" w:eastAsia="Calibri" w:hAnsi="Calibri" w:cs="Calibri"/>
                <w:sz w:val="21"/>
                <w:szCs w:val="21"/>
              </w:rPr>
              <w:t>1024</w:t>
            </w:r>
            <w:r w:rsidRPr="001645A2">
              <w:rPr>
                <w:szCs w:val="18"/>
              </w:rPr>
              <w:t>) =&gt; (</w:t>
            </w:r>
            <w:r>
              <w:rPr>
                <w:rFonts w:ascii="Calibri" w:eastAsia="Calibri" w:hAnsi="Calibri" w:cs="Calibri"/>
                <w:sz w:val="21"/>
                <w:szCs w:val="21"/>
              </w:rPr>
              <w:t>512</w:t>
            </w:r>
            <w:r w:rsidRPr="001645A2">
              <w:rPr>
                <w:szCs w:val="18"/>
              </w:rPr>
              <w:t>)</w:t>
            </w:r>
            <w:r>
              <w:rPr>
                <w:szCs w:val="18"/>
              </w:rPr>
              <w:t xml:space="preserve"> 2: (512) =&gt; (256)</w:t>
            </w:r>
          </w:p>
        </w:tc>
      </w:tr>
      <w:tr w:rsidR="00DE647F" w:rsidRPr="001645A2" w14:paraId="7119CBB8" w14:textId="77777777" w:rsidTr="00425A1C">
        <w:tc>
          <w:tcPr>
            <w:tcW w:w="4680" w:type="dxa"/>
          </w:tcPr>
          <w:p w14:paraId="2AC3861F" w14:textId="77777777" w:rsidR="00DE647F" w:rsidRPr="001645A2" w:rsidRDefault="00DE647F" w:rsidP="00425A1C">
            <w:r w:rsidRPr="001645A2">
              <w:rPr>
                <w:szCs w:val="18"/>
              </w:rPr>
              <w:t>Batch Normalization</w:t>
            </w:r>
          </w:p>
        </w:tc>
        <w:tc>
          <w:tcPr>
            <w:tcW w:w="4680" w:type="dxa"/>
          </w:tcPr>
          <w:p w14:paraId="29FD2FA6" w14:textId="77777777" w:rsidR="00DE647F" w:rsidRPr="001645A2" w:rsidRDefault="00DE647F" w:rsidP="00425A1C">
            <w:pPr>
              <w:rPr>
                <w:szCs w:val="18"/>
              </w:rPr>
            </w:pPr>
            <w:r>
              <w:rPr>
                <w:szCs w:val="18"/>
              </w:rPr>
              <w:t>-</w:t>
            </w:r>
          </w:p>
        </w:tc>
      </w:tr>
      <w:tr w:rsidR="00DE647F" w:rsidRPr="001645A2" w14:paraId="46CB1157" w14:textId="77777777" w:rsidTr="00425A1C">
        <w:tc>
          <w:tcPr>
            <w:tcW w:w="4680" w:type="dxa"/>
          </w:tcPr>
          <w:p w14:paraId="05A93893" w14:textId="77777777" w:rsidR="00DE647F" w:rsidRPr="001645A2" w:rsidRDefault="00DE647F" w:rsidP="00425A1C">
            <w:r w:rsidRPr="001645A2">
              <w:rPr>
                <w:szCs w:val="18"/>
              </w:rPr>
              <w:t>Early Stopping Patience</w:t>
            </w:r>
          </w:p>
        </w:tc>
        <w:tc>
          <w:tcPr>
            <w:tcW w:w="4680" w:type="dxa"/>
          </w:tcPr>
          <w:p w14:paraId="47EC1414" w14:textId="77777777" w:rsidR="00DE647F" w:rsidRPr="001645A2" w:rsidRDefault="00DE647F" w:rsidP="00425A1C">
            <w:pPr>
              <w:rPr>
                <w:szCs w:val="18"/>
              </w:rPr>
            </w:pPr>
            <w:r w:rsidRPr="001645A2">
              <w:rPr>
                <w:rFonts w:ascii="Calibri" w:eastAsia="Calibri" w:hAnsi="Calibri" w:cs="Calibri"/>
                <w:sz w:val="21"/>
                <w:szCs w:val="21"/>
              </w:rPr>
              <w:t>-</w:t>
            </w:r>
          </w:p>
        </w:tc>
      </w:tr>
      <w:tr w:rsidR="00DE647F" w:rsidRPr="001645A2" w14:paraId="2255B54C" w14:textId="77777777" w:rsidTr="00425A1C">
        <w:tc>
          <w:tcPr>
            <w:tcW w:w="4680" w:type="dxa"/>
          </w:tcPr>
          <w:p w14:paraId="77651AC8" w14:textId="77777777" w:rsidR="00DE647F" w:rsidRPr="001645A2" w:rsidRDefault="00DE647F" w:rsidP="00425A1C">
            <w:pPr>
              <w:rPr>
                <w:szCs w:val="18"/>
              </w:rPr>
            </w:pPr>
            <w:r w:rsidRPr="001645A2">
              <w:rPr>
                <w:szCs w:val="18"/>
              </w:rPr>
              <w:t>Weight Decay</w:t>
            </w:r>
          </w:p>
        </w:tc>
        <w:tc>
          <w:tcPr>
            <w:tcW w:w="4680" w:type="dxa"/>
          </w:tcPr>
          <w:p w14:paraId="7CC1653C" w14:textId="77777777" w:rsidR="00DE647F" w:rsidRPr="001645A2" w:rsidRDefault="00DE647F" w:rsidP="00425A1C">
            <w:pPr>
              <w:rPr>
                <w:szCs w:val="18"/>
              </w:rPr>
            </w:pPr>
            <w:r w:rsidRPr="001645A2">
              <w:rPr>
                <w:rFonts w:ascii="Calibri" w:eastAsia="Calibri" w:hAnsi="Calibri" w:cs="Calibri"/>
                <w:sz w:val="21"/>
                <w:szCs w:val="21"/>
              </w:rPr>
              <w:t>0.01</w:t>
            </w:r>
          </w:p>
        </w:tc>
      </w:tr>
      <w:tr w:rsidR="00DE647F" w:rsidRPr="001645A2" w14:paraId="32E26186" w14:textId="77777777" w:rsidTr="00425A1C">
        <w:tc>
          <w:tcPr>
            <w:tcW w:w="4680" w:type="dxa"/>
          </w:tcPr>
          <w:p w14:paraId="4D18D9E2" w14:textId="77777777" w:rsidR="00DE647F" w:rsidRPr="001645A2" w:rsidRDefault="00DE647F" w:rsidP="00425A1C">
            <w:r w:rsidRPr="001645A2">
              <w:rPr>
                <w:szCs w:val="18"/>
              </w:rPr>
              <w:t>Drop Out Rate</w:t>
            </w:r>
          </w:p>
        </w:tc>
        <w:tc>
          <w:tcPr>
            <w:tcW w:w="4680" w:type="dxa"/>
          </w:tcPr>
          <w:p w14:paraId="4D6B928F" w14:textId="77777777" w:rsidR="00DE647F" w:rsidRPr="001645A2" w:rsidRDefault="00DE647F" w:rsidP="00425A1C">
            <w:pPr>
              <w:rPr>
                <w:szCs w:val="18"/>
              </w:rPr>
            </w:pPr>
            <w:r w:rsidRPr="001645A2">
              <w:rPr>
                <w:rFonts w:ascii="Calibri" w:eastAsia="Calibri" w:hAnsi="Calibri" w:cs="Calibri"/>
                <w:sz w:val="21"/>
                <w:szCs w:val="21"/>
              </w:rPr>
              <w:t>0.</w:t>
            </w:r>
            <w:r>
              <w:rPr>
                <w:rFonts w:ascii="Calibri" w:eastAsia="Calibri" w:hAnsi="Calibri" w:cs="Calibri"/>
                <w:sz w:val="21"/>
                <w:szCs w:val="21"/>
              </w:rPr>
              <w:t>01</w:t>
            </w:r>
          </w:p>
        </w:tc>
      </w:tr>
      <w:tr w:rsidR="00DE647F" w:rsidRPr="001645A2" w14:paraId="3A966F21" w14:textId="77777777" w:rsidTr="00425A1C">
        <w:tc>
          <w:tcPr>
            <w:tcW w:w="4680" w:type="dxa"/>
          </w:tcPr>
          <w:p w14:paraId="31C428E6" w14:textId="77777777" w:rsidR="00DE647F" w:rsidRPr="001645A2" w:rsidRDefault="00DE647F" w:rsidP="00425A1C">
            <w:pPr>
              <w:rPr>
                <w:szCs w:val="18"/>
              </w:rPr>
            </w:pPr>
            <w:r w:rsidRPr="001645A2">
              <w:rPr>
                <w:szCs w:val="18"/>
              </w:rPr>
              <w:t>Last Epoch Information</w:t>
            </w:r>
          </w:p>
        </w:tc>
        <w:tc>
          <w:tcPr>
            <w:tcW w:w="4680" w:type="dxa"/>
          </w:tcPr>
          <w:p w14:paraId="4D61C384" w14:textId="77777777" w:rsidR="00DE647F" w:rsidRPr="00744757" w:rsidRDefault="00DE647F" w:rsidP="00425A1C">
            <w:pPr>
              <w:rPr>
                <w:rFonts w:cstheme="minorHAnsi"/>
              </w:rPr>
            </w:pPr>
            <w:r w:rsidRPr="00744757">
              <w:rPr>
                <w:rFonts w:cstheme="minorHAnsi"/>
                <w:color w:val="212121"/>
                <w:sz w:val="21"/>
                <w:szCs w:val="21"/>
                <w:shd w:val="clear" w:color="auto" w:fill="FFFFFF"/>
              </w:rPr>
              <w:t>Epoch 1000: | Train Loss: 0.93929 | Val Loss: 1.07883 | Train Acc: 94.737| Val Acc: 53.846</w:t>
            </w:r>
          </w:p>
        </w:tc>
      </w:tr>
      <w:tr w:rsidR="00DE647F" w:rsidRPr="001645A2" w14:paraId="7358C568" w14:textId="77777777" w:rsidTr="00425A1C">
        <w:tc>
          <w:tcPr>
            <w:tcW w:w="4680" w:type="dxa"/>
          </w:tcPr>
          <w:p w14:paraId="3832061A" w14:textId="77777777" w:rsidR="00DE647F" w:rsidRPr="001645A2" w:rsidRDefault="00DE647F" w:rsidP="00425A1C">
            <w:pPr>
              <w:rPr>
                <w:szCs w:val="18"/>
              </w:rPr>
            </w:pPr>
            <w:r w:rsidRPr="001645A2">
              <w:rPr>
                <w:szCs w:val="18"/>
              </w:rPr>
              <w:t>Test Accuracy</w:t>
            </w:r>
          </w:p>
        </w:tc>
        <w:tc>
          <w:tcPr>
            <w:tcW w:w="4680" w:type="dxa"/>
          </w:tcPr>
          <w:p w14:paraId="7220E75D" w14:textId="77777777" w:rsidR="00DE647F" w:rsidRPr="001645A2" w:rsidRDefault="00DE647F" w:rsidP="00425A1C">
            <w:pPr>
              <w:spacing w:line="259" w:lineRule="auto"/>
              <w:rPr>
                <w:rFonts w:ascii="Calibri" w:eastAsia="Calibri" w:hAnsi="Calibri" w:cs="Calibri"/>
                <w:szCs w:val="18"/>
              </w:rPr>
            </w:pPr>
            <w:r>
              <w:rPr>
                <w:rFonts w:ascii="Calibri" w:eastAsia="Calibri" w:hAnsi="Calibri" w:cs="Calibri"/>
                <w:szCs w:val="18"/>
              </w:rPr>
              <w:t>51</w:t>
            </w:r>
            <w:r w:rsidRPr="001645A2">
              <w:rPr>
                <w:rFonts w:ascii="Calibri" w:eastAsia="Calibri" w:hAnsi="Calibri" w:cs="Calibri"/>
                <w:szCs w:val="18"/>
              </w:rPr>
              <w:t>%</w:t>
            </w:r>
          </w:p>
        </w:tc>
      </w:tr>
    </w:tbl>
    <w:p w14:paraId="2F9A12E7" w14:textId="77777777" w:rsidR="00DE647F" w:rsidRPr="00BB6577" w:rsidRDefault="00DE647F" w:rsidP="00DE647F">
      <w:pPr>
        <w:rPr>
          <w:rFonts w:ascii="Calibri" w:eastAsia="Calibri" w:hAnsi="Calibri" w:cs="Calibri"/>
        </w:rPr>
      </w:pPr>
    </w:p>
    <w:p w14:paraId="44D405F4" w14:textId="77777777" w:rsidR="00DE647F" w:rsidRPr="00BB6577" w:rsidRDefault="00DE647F" w:rsidP="00DE647F">
      <w:pPr>
        <w:rPr>
          <w:rFonts w:ascii="Calibri" w:eastAsia="Calibri" w:hAnsi="Calibri" w:cs="Calibri"/>
        </w:rPr>
      </w:pPr>
      <w:r w:rsidRPr="00BB6577">
        <w:rPr>
          <w:rFonts w:ascii="Calibri" w:eastAsia="Calibri" w:hAnsi="Calibri" w:cs="Calibri"/>
        </w:rPr>
        <w:t>Output table screen shot:</w:t>
      </w:r>
    </w:p>
    <w:p w14:paraId="14F539E9" w14:textId="77777777" w:rsidR="00DE647F" w:rsidRDefault="00DE647F" w:rsidP="00DE647F">
      <w:r>
        <w:rPr>
          <w:noProof/>
        </w:rPr>
        <w:drawing>
          <wp:inline distT="0" distB="0" distL="0" distR="0" wp14:anchorId="1D8A85AA" wp14:editId="663681C1">
            <wp:extent cx="3962400" cy="1800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7">
                      <a:extLst>
                        <a:ext uri="{28A0092B-C50C-407E-A947-70E740481C1C}">
                          <a14:useLocalDpi xmlns:a14="http://schemas.microsoft.com/office/drawing/2010/main" val="0"/>
                        </a:ext>
                      </a:extLst>
                    </a:blip>
                    <a:stretch>
                      <a:fillRect/>
                    </a:stretch>
                  </pic:blipFill>
                  <pic:spPr>
                    <a:xfrm>
                      <a:off x="0" y="0"/>
                      <a:ext cx="3962400" cy="1800225"/>
                    </a:xfrm>
                    <a:prstGeom prst="rect">
                      <a:avLst/>
                    </a:prstGeom>
                  </pic:spPr>
                </pic:pic>
              </a:graphicData>
            </a:graphic>
          </wp:inline>
        </w:drawing>
      </w:r>
    </w:p>
    <w:p w14:paraId="1EBB5213" w14:textId="77777777" w:rsidR="00DE647F" w:rsidRDefault="00DE647F" w:rsidP="00DE647F">
      <w:r>
        <w:rPr>
          <w:noProof/>
        </w:rPr>
        <w:lastRenderedPageBreak/>
        <w:drawing>
          <wp:inline distT="0" distB="0" distL="0" distR="0" wp14:anchorId="541CAF64" wp14:editId="6B8166D8">
            <wp:extent cx="5943600" cy="22390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08">
                      <a:extLst>
                        <a:ext uri="{28A0092B-C50C-407E-A947-70E740481C1C}">
                          <a14:useLocalDpi xmlns:a14="http://schemas.microsoft.com/office/drawing/2010/main" val="0"/>
                        </a:ext>
                      </a:extLst>
                    </a:blip>
                    <a:stretch>
                      <a:fillRect/>
                    </a:stretch>
                  </pic:blipFill>
                  <pic:spPr>
                    <a:xfrm>
                      <a:off x="0" y="0"/>
                      <a:ext cx="5943600" cy="2239010"/>
                    </a:xfrm>
                    <a:prstGeom prst="rect">
                      <a:avLst/>
                    </a:prstGeom>
                  </pic:spPr>
                </pic:pic>
              </a:graphicData>
            </a:graphic>
          </wp:inline>
        </w:drawing>
      </w:r>
    </w:p>
    <w:p w14:paraId="543BEE78" w14:textId="77777777" w:rsidR="00D06BD1" w:rsidRDefault="00D06BD1" w:rsidP="000D5091"/>
    <w:p w14:paraId="0F0E3C05" w14:textId="77777777" w:rsidR="00F962EF" w:rsidRPr="00586A35" w:rsidRDefault="00F962EF" w:rsidP="000D5091"/>
    <w:sectPr w:rsidR="00F962EF" w:rsidRPr="00586A35" w:rsidSect="00F962EF">
      <w:endnotePr>
        <w:numFmt w:val="decimal"/>
      </w:endnotePr>
      <w:type w:val="continuous"/>
      <w:pgSz w:w="12240" w:h="15840" w:code="9"/>
      <w:pgMar w:top="1500" w:right="1080" w:bottom="1600" w:left="1080" w:header="1080" w:footer="1080" w:gutter="0"/>
      <w:pgNumType w:start="1"/>
      <w:cols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5646DA" w14:textId="77777777" w:rsidR="006C386C" w:rsidRDefault="006C386C">
      <w:r>
        <w:separator/>
      </w:r>
    </w:p>
  </w:endnote>
  <w:endnote w:type="continuationSeparator" w:id="0">
    <w:p w14:paraId="61D2082F" w14:textId="77777777" w:rsidR="006C386C" w:rsidRDefault="006C386C">
      <w:r>
        <w:continuationSeparator/>
      </w:r>
    </w:p>
  </w:endnote>
  <w:endnote w:type="continuationNotice" w:id="1">
    <w:p w14:paraId="3DBE1FE7" w14:textId="77777777" w:rsidR="006C386C" w:rsidRDefault="006C38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nux Libertine">
    <w:altName w:val="Times New Roman"/>
    <w:panose1 w:val="02000503000000000000"/>
    <w:charset w:val="00"/>
    <w:family w:val="auto"/>
    <w:pitch w:val="variable"/>
    <w:sig w:usb0="E0000AFF" w:usb1="5200E5FB" w:usb2="02000020" w:usb3="00000000" w:csb0="000001B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roman"/>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CF063A" w14:textId="77777777" w:rsidR="00586A35" w:rsidRPr="00586A35" w:rsidRDefault="00586A35" w:rsidP="00586A35">
    <w:pPr>
      <w:pStyle w:val="Footer"/>
      <w:rPr>
        <w:rStyle w:val="PageNumber"/>
        <w:rFonts w:ascii="Linux Biolinum" w:hAnsi="Linux Biolinum" w:cs="Linux Biolinum"/>
      </w:rPr>
    </w:pPr>
  </w:p>
  <w:p w14:paraId="2A2EB098"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6D6F4"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8B7D23" w14:textId="77777777" w:rsidR="006C386C" w:rsidRDefault="006C386C">
      <w:r>
        <w:separator/>
      </w:r>
    </w:p>
  </w:footnote>
  <w:footnote w:type="continuationSeparator" w:id="0">
    <w:p w14:paraId="454EFC86" w14:textId="77777777" w:rsidR="006C386C" w:rsidRDefault="006C386C">
      <w:r>
        <w:continuationSeparator/>
      </w:r>
    </w:p>
  </w:footnote>
  <w:footnote w:type="continuationNotice" w:id="1">
    <w:p w14:paraId="163F0BBA" w14:textId="77777777" w:rsidR="006C386C" w:rsidRDefault="006C386C"/>
  </w:footnote>
  <w:footnote w:id="2">
    <w:p w14:paraId="346A883B" w14:textId="77777777" w:rsidR="00F32852" w:rsidRDefault="00F32852" w:rsidP="00F32852">
      <w:pPr>
        <w:pStyle w:val="FootnoteText"/>
      </w:pPr>
      <w:r>
        <w:rPr>
          <w:rStyle w:val="FootnoteReference"/>
        </w:rPr>
        <w:footnoteRef/>
      </w:r>
      <w:r>
        <w:t xml:space="preserve"> https://www.kaggle.com/uciml/student-alcohol-consumption</w:t>
      </w:r>
    </w:p>
  </w:footnote>
  <w:footnote w:id="3">
    <w:p w14:paraId="6FC038DA" w14:textId="0CE0BB40" w:rsidR="00F96C3E" w:rsidRPr="00F96C3E" w:rsidRDefault="00F96C3E">
      <w:pPr>
        <w:pStyle w:val="FootnoteText"/>
        <w:rPr>
          <w:lang w:val="en-ZA"/>
        </w:rPr>
      </w:pPr>
      <w:r w:rsidRPr="00F96C3E">
        <w:rPr>
          <w:rStyle w:val="FootnoteReference"/>
        </w:rPr>
        <w:footnoteRef/>
      </w:r>
      <w:r w:rsidRPr="00F96C3E">
        <w:t xml:space="preserve"> </w:t>
      </w:r>
      <w:r w:rsidRPr="00F96C3E">
        <w:rPr>
          <w:lang w:eastAsia="it-IT"/>
          <w14:ligatures w14:val="standard"/>
        </w:rPr>
        <w:t>https://pytorch.org/docs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2500" w:type="pct"/>
      <w:tblLook w:val="0000" w:firstRow="0" w:lastRow="0" w:firstColumn="0" w:lastColumn="0" w:noHBand="0" w:noVBand="0"/>
    </w:tblPr>
    <w:tblGrid>
      <w:gridCol w:w="5148"/>
    </w:tblGrid>
    <w:tr w:rsidR="00586A35" w:rsidRPr="00586A35" w14:paraId="0EF1A639" w14:textId="77777777" w:rsidTr="00DC1B5D">
      <w:tc>
        <w:tcPr>
          <w:tcW w:w="5000" w:type="pct"/>
          <w:vAlign w:val="center"/>
        </w:tcPr>
        <w:p w14:paraId="29D75E69" w14:textId="77777777" w:rsidR="00DC1B5D" w:rsidRPr="00DC1B5D" w:rsidRDefault="00DC1B5D" w:rsidP="00DC1B5D">
          <w:pPr>
            <w:pStyle w:val="Header"/>
            <w:jc w:val="left"/>
            <w:rPr>
              <w:rFonts w:ascii="Linux Biolinum" w:hAnsi="Linux Biolinum" w:cs="Linux Biolinum"/>
            </w:rPr>
          </w:pPr>
          <w:r w:rsidRPr="00DC1B5D">
            <w:rPr>
              <w:rFonts w:ascii="Linux Biolinum" w:hAnsi="Linux Biolinum" w:cs="Linux Biolinum"/>
            </w:rPr>
            <w:t>Predicting Student’s Weekend Alcohol Consumption</w:t>
          </w:r>
        </w:p>
        <w:p w14:paraId="2C375F21" w14:textId="3C3073CD" w:rsidR="00586A35" w:rsidRPr="00586A35" w:rsidRDefault="00586A35" w:rsidP="00586A35">
          <w:pPr>
            <w:pStyle w:val="Header"/>
            <w:tabs>
              <w:tab w:val="clear" w:pos="4320"/>
              <w:tab w:val="clear" w:pos="8640"/>
            </w:tabs>
            <w:jc w:val="left"/>
            <w:rPr>
              <w:rFonts w:ascii="Linux Biolinum" w:hAnsi="Linux Biolinum" w:cs="Linux Biolinum"/>
            </w:rPr>
          </w:pPr>
        </w:p>
      </w:tc>
    </w:tr>
  </w:tbl>
  <w:p w14:paraId="6782A3DC"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5DF7A62"/>
    <w:multiLevelType w:val="hybridMultilevel"/>
    <w:tmpl w:val="41C6C730"/>
    <w:lvl w:ilvl="0" w:tplc="EEA61A16">
      <w:start w:val="512"/>
      <w:numFmt w:val="bullet"/>
      <w:lvlText w:val="-"/>
      <w:lvlJc w:val="left"/>
      <w:pPr>
        <w:ind w:left="720" w:hanging="360"/>
      </w:pPr>
      <w:rPr>
        <w:rFonts w:ascii="Linux Libertine" w:eastAsia="Verdana" w:hAnsi="Linux Libertine" w:cs="Linux Libertine"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7"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8"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0"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3"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6"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7"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9"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0"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5"/>
  </w:num>
  <w:num w:numId="3">
    <w:abstractNumId w:val="11"/>
  </w:num>
  <w:num w:numId="4">
    <w:abstractNumId w:val="28"/>
  </w:num>
  <w:num w:numId="5">
    <w:abstractNumId w:val="20"/>
  </w:num>
  <w:num w:numId="6">
    <w:abstractNumId w:val="16"/>
  </w:num>
  <w:num w:numId="7">
    <w:abstractNumId w:val="26"/>
  </w:num>
  <w:num w:numId="8">
    <w:abstractNumId w:val="22"/>
  </w:num>
  <w:num w:numId="9">
    <w:abstractNumId w:val="25"/>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1"/>
  </w:num>
  <w:num w:numId="21">
    <w:abstractNumId w:val="24"/>
  </w:num>
  <w:num w:numId="22">
    <w:abstractNumId w:val="30"/>
  </w:num>
  <w:num w:numId="23">
    <w:abstractNumId w:val="14"/>
  </w:num>
  <w:num w:numId="24">
    <w:abstractNumId w:val="27"/>
  </w:num>
  <w:num w:numId="25">
    <w:abstractNumId w:val="23"/>
  </w:num>
  <w:num w:numId="26">
    <w:abstractNumId w:val="17"/>
  </w:num>
  <w:num w:numId="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num>
  <w:num w:numId="30">
    <w:abstractNumId w:val="13"/>
  </w:num>
  <w:num w:numId="31">
    <w:abstractNumId w:val="12"/>
  </w:num>
  <w:num w:numId="32">
    <w:abstractNumId w:val="10"/>
  </w:num>
  <w:num w:numId="33">
    <w:abstractNumId w:val="10"/>
  </w:num>
  <w:num w:numId="34">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ZA"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footnoteLayoutLikeWW8/>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Q1MDa2MDI2NzE2M7VQ0lEKTi0uzszPAykwqQUAZtx9OCwAAAA="/>
  </w:docVars>
  <w:rsids>
    <w:rsidRoot w:val="0007392C"/>
    <w:rsid w:val="000006A7"/>
    <w:rsid w:val="000019C1"/>
    <w:rsid w:val="000028CE"/>
    <w:rsid w:val="00002B48"/>
    <w:rsid w:val="0000350F"/>
    <w:rsid w:val="0000598B"/>
    <w:rsid w:val="00010785"/>
    <w:rsid w:val="00011049"/>
    <w:rsid w:val="00011C95"/>
    <w:rsid w:val="00011E02"/>
    <w:rsid w:val="0001218A"/>
    <w:rsid w:val="0001276D"/>
    <w:rsid w:val="00012B6A"/>
    <w:rsid w:val="0001393B"/>
    <w:rsid w:val="000139AA"/>
    <w:rsid w:val="00013A80"/>
    <w:rsid w:val="000166BC"/>
    <w:rsid w:val="00017199"/>
    <w:rsid w:val="000202DD"/>
    <w:rsid w:val="00020B37"/>
    <w:rsid w:val="00020E6B"/>
    <w:rsid w:val="00021062"/>
    <w:rsid w:val="000257D8"/>
    <w:rsid w:val="00025F4B"/>
    <w:rsid w:val="000356B6"/>
    <w:rsid w:val="00035FAD"/>
    <w:rsid w:val="00036FBE"/>
    <w:rsid w:val="00040F29"/>
    <w:rsid w:val="00041330"/>
    <w:rsid w:val="0004307E"/>
    <w:rsid w:val="00045252"/>
    <w:rsid w:val="00047398"/>
    <w:rsid w:val="00047A9E"/>
    <w:rsid w:val="00050EEF"/>
    <w:rsid w:val="00052A1A"/>
    <w:rsid w:val="00052C34"/>
    <w:rsid w:val="00055239"/>
    <w:rsid w:val="00056777"/>
    <w:rsid w:val="000607B5"/>
    <w:rsid w:val="00060FE5"/>
    <w:rsid w:val="00062667"/>
    <w:rsid w:val="00062D29"/>
    <w:rsid w:val="00063439"/>
    <w:rsid w:val="00064A64"/>
    <w:rsid w:val="00070211"/>
    <w:rsid w:val="000713CD"/>
    <w:rsid w:val="00072E69"/>
    <w:rsid w:val="0007392C"/>
    <w:rsid w:val="000739F9"/>
    <w:rsid w:val="00073EE2"/>
    <w:rsid w:val="00077019"/>
    <w:rsid w:val="00077680"/>
    <w:rsid w:val="000777B0"/>
    <w:rsid w:val="00077DAB"/>
    <w:rsid w:val="000800DD"/>
    <w:rsid w:val="00080E27"/>
    <w:rsid w:val="0008121D"/>
    <w:rsid w:val="000819C0"/>
    <w:rsid w:val="0008256A"/>
    <w:rsid w:val="00083658"/>
    <w:rsid w:val="0008431E"/>
    <w:rsid w:val="0008795E"/>
    <w:rsid w:val="000943AC"/>
    <w:rsid w:val="00095F81"/>
    <w:rsid w:val="00097A53"/>
    <w:rsid w:val="000A0F7D"/>
    <w:rsid w:val="000A28B0"/>
    <w:rsid w:val="000A33F0"/>
    <w:rsid w:val="000A372F"/>
    <w:rsid w:val="000A7FDA"/>
    <w:rsid w:val="000B0DCF"/>
    <w:rsid w:val="000B3031"/>
    <w:rsid w:val="000B4792"/>
    <w:rsid w:val="000B481B"/>
    <w:rsid w:val="000B50E5"/>
    <w:rsid w:val="000B615E"/>
    <w:rsid w:val="000C0043"/>
    <w:rsid w:val="000C050B"/>
    <w:rsid w:val="000C0A18"/>
    <w:rsid w:val="000C56B4"/>
    <w:rsid w:val="000C6212"/>
    <w:rsid w:val="000D0B96"/>
    <w:rsid w:val="000D1300"/>
    <w:rsid w:val="000D5091"/>
    <w:rsid w:val="000D62ED"/>
    <w:rsid w:val="000D7392"/>
    <w:rsid w:val="000D7C6D"/>
    <w:rsid w:val="000E04DA"/>
    <w:rsid w:val="000E04DE"/>
    <w:rsid w:val="000E06CD"/>
    <w:rsid w:val="000E0953"/>
    <w:rsid w:val="000E118B"/>
    <w:rsid w:val="000E278E"/>
    <w:rsid w:val="000E55EB"/>
    <w:rsid w:val="000E5D73"/>
    <w:rsid w:val="000E64FC"/>
    <w:rsid w:val="000E7A87"/>
    <w:rsid w:val="000F22B0"/>
    <w:rsid w:val="000F4E72"/>
    <w:rsid w:val="000F50F8"/>
    <w:rsid w:val="000F533A"/>
    <w:rsid w:val="000F6090"/>
    <w:rsid w:val="000F6F5C"/>
    <w:rsid w:val="00100754"/>
    <w:rsid w:val="00101E56"/>
    <w:rsid w:val="001025D2"/>
    <w:rsid w:val="001029A4"/>
    <w:rsid w:val="001037CA"/>
    <w:rsid w:val="00103878"/>
    <w:rsid w:val="001041A3"/>
    <w:rsid w:val="0010438C"/>
    <w:rsid w:val="00105293"/>
    <w:rsid w:val="0010534D"/>
    <w:rsid w:val="00106622"/>
    <w:rsid w:val="0011021B"/>
    <w:rsid w:val="001122C1"/>
    <w:rsid w:val="00113CE2"/>
    <w:rsid w:val="001140FF"/>
    <w:rsid w:val="001154D7"/>
    <w:rsid w:val="0011630E"/>
    <w:rsid w:val="00121F7C"/>
    <w:rsid w:val="001237EC"/>
    <w:rsid w:val="001240D9"/>
    <w:rsid w:val="001259A1"/>
    <w:rsid w:val="00125AC6"/>
    <w:rsid w:val="00127173"/>
    <w:rsid w:val="00127C92"/>
    <w:rsid w:val="00127D30"/>
    <w:rsid w:val="0013088D"/>
    <w:rsid w:val="001308FD"/>
    <w:rsid w:val="0013113A"/>
    <w:rsid w:val="001314CF"/>
    <w:rsid w:val="00133950"/>
    <w:rsid w:val="00134101"/>
    <w:rsid w:val="001363F5"/>
    <w:rsid w:val="00136BB2"/>
    <w:rsid w:val="00140C02"/>
    <w:rsid w:val="00141A17"/>
    <w:rsid w:val="0014244B"/>
    <w:rsid w:val="00142FEA"/>
    <w:rsid w:val="00144071"/>
    <w:rsid w:val="001453E7"/>
    <w:rsid w:val="00145419"/>
    <w:rsid w:val="00145486"/>
    <w:rsid w:val="00146CBC"/>
    <w:rsid w:val="00151F25"/>
    <w:rsid w:val="00151FF5"/>
    <w:rsid w:val="00152510"/>
    <w:rsid w:val="001545DB"/>
    <w:rsid w:val="001546F4"/>
    <w:rsid w:val="001551E2"/>
    <w:rsid w:val="00155DBF"/>
    <w:rsid w:val="001562AD"/>
    <w:rsid w:val="001566AE"/>
    <w:rsid w:val="00156C11"/>
    <w:rsid w:val="00156E75"/>
    <w:rsid w:val="00161547"/>
    <w:rsid w:val="00162F9E"/>
    <w:rsid w:val="001668AD"/>
    <w:rsid w:val="0017395F"/>
    <w:rsid w:val="001751F7"/>
    <w:rsid w:val="00176E97"/>
    <w:rsid w:val="00180AB9"/>
    <w:rsid w:val="00180BD8"/>
    <w:rsid w:val="00184181"/>
    <w:rsid w:val="001855A2"/>
    <w:rsid w:val="001871DE"/>
    <w:rsid w:val="00187E0F"/>
    <w:rsid w:val="00190DA3"/>
    <w:rsid w:val="00191338"/>
    <w:rsid w:val="001918C6"/>
    <w:rsid w:val="00193445"/>
    <w:rsid w:val="0019480E"/>
    <w:rsid w:val="001961CD"/>
    <w:rsid w:val="001A06AF"/>
    <w:rsid w:val="001A0CBD"/>
    <w:rsid w:val="001A1177"/>
    <w:rsid w:val="001A1F71"/>
    <w:rsid w:val="001A3628"/>
    <w:rsid w:val="001A3F26"/>
    <w:rsid w:val="001A43B1"/>
    <w:rsid w:val="001A4D78"/>
    <w:rsid w:val="001A5321"/>
    <w:rsid w:val="001A639D"/>
    <w:rsid w:val="001A6FFC"/>
    <w:rsid w:val="001A71BB"/>
    <w:rsid w:val="001B0C09"/>
    <w:rsid w:val="001B29D6"/>
    <w:rsid w:val="001B2A28"/>
    <w:rsid w:val="001B39C4"/>
    <w:rsid w:val="001B427E"/>
    <w:rsid w:val="001B529B"/>
    <w:rsid w:val="001C045C"/>
    <w:rsid w:val="001C1234"/>
    <w:rsid w:val="001C1E01"/>
    <w:rsid w:val="001C242C"/>
    <w:rsid w:val="001C37D5"/>
    <w:rsid w:val="001C6098"/>
    <w:rsid w:val="001C716E"/>
    <w:rsid w:val="001D0585"/>
    <w:rsid w:val="001D0FDB"/>
    <w:rsid w:val="001D1983"/>
    <w:rsid w:val="001D24E5"/>
    <w:rsid w:val="001D325D"/>
    <w:rsid w:val="001D333F"/>
    <w:rsid w:val="001D49A2"/>
    <w:rsid w:val="001D5887"/>
    <w:rsid w:val="001D6E77"/>
    <w:rsid w:val="001E0860"/>
    <w:rsid w:val="001E2720"/>
    <w:rsid w:val="001E4065"/>
    <w:rsid w:val="001E71D7"/>
    <w:rsid w:val="001F2D78"/>
    <w:rsid w:val="001F37A6"/>
    <w:rsid w:val="001F412D"/>
    <w:rsid w:val="001F611B"/>
    <w:rsid w:val="00201455"/>
    <w:rsid w:val="00201985"/>
    <w:rsid w:val="0020294A"/>
    <w:rsid w:val="00203410"/>
    <w:rsid w:val="00203FA7"/>
    <w:rsid w:val="00206C9E"/>
    <w:rsid w:val="00207F2E"/>
    <w:rsid w:val="0021101C"/>
    <w:rsid w:val="00212602"/>
    <w:rsid w:val="0021306A"/>
    <w:rsid w:val="00217DF5"/>
    <w:rsid w:val="0022048B"/>
    <w:rsid w:val="002205EB"/>
    <w:rsid w:val="00221126"/>
    <w:rsid w:val="002233F8"/>
    <w:rsid w:val="00223635"/>
    <w:rsid w:val="002275B9"/>
    <w:rsid w:val="002278A6"/>
    <w:rsid w:val="00230818"/>
    <w:rsid w:val="00230FA4"/>
    <w:rsid w:val="00231460"/>
    <w:rsid w:val="00231BC1"/>
    <w:rsid w:val="00232C8B"/>
    <w:rsid w:val="002344A1"/>
    <w:rsid w:val="002367E3"/>
    <w:rsid w:val="002407D9"/>
    <w:rsid w:val="00245119"/>
    <w:rsid w:val="00250FEF"/>
    <w:rsid w:val="00252596"/>
    <w:rsid w:val="002534DA"/>
    <w:rsid w:val="002537A8"/>
    <w:rsid w:val="00254596"/>
    <w:rsid w:val="00254B62"/>
    <w:rsid w:val="002552F3"/>
    <w:rsid w:val="00257B32"/>
    <w:rsid w:val="00261FAB"/>
    <w:rsid w:val="00263C69"/>
    <w:rsid w:val="00264B6B"/>
    <w:rsid w:val="00264C78"/>
    <w:rsid w:val="00270347"/>
    <w:rsid w:val="00270A69"/>
    <w:rsid w:val="0027195D"/>
    <w:rsid w:val="002724DD"/>
    <w:rsid w:val="00272906"/>
    <w:rsid w:val="00272C95"/>
    <w:rsid w:val="002738DA"/>
    <w:rsid w:val="002754C5"/>
    <w:rsid w:val="00275ECE"/>
    <w:rsid w:val="00277EC5"/>
    <w:rsid w:val="00281E31"/>
    <w:rsid w:val="00282789"/>
    <w:rsid w:val="00283E3D"/>
    <w:rsid w:val="00286727"/>
    <w:rsid w:val="00287FDC"/>
    <w:rsid w:val="00290DF5"/>
    <w:rsid w:val="002922FF"/>
    <w:rsid w:val="00292645"/>
    <w:rsid w:val="00292CAB"/>
    <w:rsid w:val="00292CB4"/>
    <w:rsid w:val="002933D5"/>
    <w:rsid w:val="002943CF"/>
    <w:rsid w:val="00294DDF"/>
    <w:rsid w:val="002954F7"/>
    <w:rsid w:val="0029583F"/>
    <w:rsid w:val="002A1AF2"/>
    <w:rsid w:val="002A3886"/>
    <w:rsid w:val="002A517A"/>
    <w:rsid w:val="002B01E4"/>
    <w:rsid w:val="002B10AE"/>
    <w:rsid w:val="002B1791"/>
    <w:rsid w:val="002B1F59"/>
    <w:rsid w:val="002B201E"/>
    <w:rsid w:val="002B331D"/>
    <w:rsid w:val="002B35BB"/>
    <w:rsid w:val="002B3FC1"/>
    <w:rsid w:val="002B4A6E"/>
    <w:rsid w:val="002B5526"/>
    <w:rsid w:val="002B5B8A"/>
    <w:rsid w:val="002C3969"/>
    <w:rsid w:val="002C647F"/>
    <w:rsid w:val="002C6B61"/>
    <w:rsid w:val="002C755B"/>
    <w:rsid w:val="002C7B69"/>
    <w:rsid w:val="002D212B"/>
    <w:rsid w:val="002D26C4"/>
    <w:rsid w:val="002D2D7F"/>
    <w:rsid w:val="002D3700"/>
    <w:rsid w:val="002D4ABA"/>
    <w:rsid w:val="002D721D"/>
    <w:rsid w:val="002E2327"/>
    <w:rsid w:val="002E5378"/>
    <w:rsid w:val="002F069E"/>
    <w:rsid w:val="002F0927"/>
    <w:rsid w:val="002F103D"/>
    <w:rsid w:val="002F2289"/>
    <w:rsid w:val="002F2EB2"/>
    <w:rsid w:val="002F4629"/>
    <w:rsid w:val="002F4A86"/>
    <w:rsid w:val="002F6789"/>
    <w:rsid w:val="002F6E91"/>
    <w:rsid w:val="003000FA"/>
    <w:rsid w:val="00301545"/>
    <w:rsid w:val="00302FE5"/>
    <w:rsid w:val="003036CD"/>
    <w:rsid w:val="00303ED5"/>
    <w:rsid w:val="00303FAD"/>
    <w:rsid w:val="003057B1"/>
    <w:rsid w:val="003066B1"/>
    <w:rsid w:val="00306F4B"/>
    <w:rsid w:val="00307501"/>
    <w:rsid w:val="00311F7B"/>
    <w:rsid w:val="00312C34"/>
    <w:rsid w:val="00313A10"/>
    <w:rsid w:val="00313CB2"/>
    <w:rsid w:val="003140BD"/>
    <w:rsid w:val="003155C2"/>
    <w:rsid w:val="00315E18"/>
    <w:rsid w:val="00315E98"/>
    <w:rsid w:val="003165FC"/>
    <w:rsid w:val="00317850"/>
    <w:rsid w:val="00317CE8"/>
    <w:rsid w:val="003208DF"/>
    <w:rsid w:val="00321DDC"/>
    <w:rsid w:val="00322790"/>
    <w:rsid w:val="003242D6"/>
    <w:rsid w:val="00324F49"/>
    <w:rsid w:val="00325817"/>
    <w:rsid w:val="00325B1D"/>
    <w:rsid w:val="0032775A"/>
    <w:rsid w:val="0033342D"/>
    <w:rsid w:val="003342CD"/>
    <w:rsid w:val="00335A74"/>
    <w:rsid w:val="00336D01"/>
    <w:rsid w:val="00336D12"/>
    <w:rsid w:val="00337A9F"/>
    <w:rsid w:val="00340E4A"/>
    <w:rsid w:val="0034235E"/>
    <w:rsid w:val="00344C5F"/>
    <w:rsid w:val="003461A0"/>
    <w:rsid w:val="00346836"/>
    <w:rsid w:val="00346A85"/>
    <w:rsid w:val="00346AB1"/>
    <w:rsid w:val="00351187"/>
    <w:rsid w:val="00354AE8"/>
    <w:rsid w:val="00356296"/>
    <w:rsid w:val="00357671"/>
    <w:rsid w:val="00357E16"/>
    <w:rsid w:val="003604C3"/>
    <w:rsid w:val="00360F87"/>
    <w:rsid w:val="00361E9B"/>
    <w:rsid w:val="003628AE"/>
    <w:rsid w:val="00370453"/>
    <w:rsid w:val="00370504"/>
    <w:rsid w:val="003714AD"/>
    <w:rsid w:val="00371C17"/>
    <w:rsid w:val="00372B96"/>
    <w:rsid w:val="00373175"/>
    <w:rsid w:val="003735B7"/>
    <w:rsid w:val="003752BB"/>
    <w:rsid w:val="0037530B"/>
    <w:rsid w:val="0037572A"/>
    <w:rsid w:val="00376357"/>
    <w:rsid w:val="00376CCC"/>
    <w:rsid w:val="0038080D"/>
    <w:rsid w:val="0038574C"/>
    <w:rsid w:val="00386FB1"/>
    <w:rsid w:val="003871C5"/>
    <w:rsid w:val="00387BB2"/>
    <w:rsid w:val="00387D85"/>
    <w:rsid w:val="00390853"/>
    <w:rsid w:val="00390A92"/>
    <w:rsid w:val="003921F1"/>
    <w:rsid w:val="00392395"/>
    <w:rsid w:val="003926C2"/>
    <w:rsid w:val="003936B1"/>
    <w:rsid w:val="003944CF"/>
    <w:rsid w:val="00395E1D"/>
    <w:rsid w:val="00397973"/>
    <w:rsid w:val="003A1ABD"/>
    <w:rsid w:val="003A4D24"/>
    <w:rsid w:val="003A5E6E"/>
    <w:rsid w:val="003A797D"/>
    <w:rsid w:val="003B0163"/>
    <w:rsid w:val="003B0D02"/>
    <w:rsid w:val="003B18DC"/>
    <w:rsid w:val="003B1CA3"/>
    <w:rsid w:val="003B1D60"/>
    <w:rsid w:val="003B3C7A"/>
    <w:rsid w:val="003B44F3"/>
    <w:rsid w:val="003B5222"/>
    <w:rsid w:val="003B7697"/>
    <w:rsid w:val="003C00F4"/>
    <w:rsid w:val="003C13A5"/>
    <w:rsid w:val="003C19D2"/>
    <w:rsid w:val="003C1BC5"/>
    <w:rsid w:val="003C3338"/>
    <w:rsid w:val="003C521B"/>
    <w:rsid w:val="003C56B5"/>
    <w:rsid w:val="003C7BB6"/>
    <w:rsid w:val="003D074F"/>
    <w:rsid w:val="003D0DD2"/>
    <w:rsid w:val="003D1B1C"/>
    <w:rsid w:val="003D3A19"/>
    <w:rsid w:val="003D4E7B"/>
    <w:rsid w:val="003D544B"/>
    <w:rsid w:val="003D59FD"/>
    <w:rsid w:val="003D6007"/>
    <w:rsid w:val="003D6E0B"/>
    <w:rsid w:val="003D6EFF"/>
    <w:rsid w:val="003D7001"/>
    <w:rsid w:val="003D78AB"/>
    <w:rsid w:val="003E2CF2"/>
    <w:rsid w:val="003E33EA"/>
    <w:rsid w:val="003E6247"/>
    <w:rsid w:val="003F0A1C"/>
    <w:rsid w:val="003F1C59"/>
    <w:rsid w:val="003F224D"/>
    <w:rsid w:val="003F2E59"/>
    <w:rsid w:val="003F3ECF"/>
    <w:rsid w:val="003F4297"/>
    <w:rsid w:val="003F5DAE"/>
    <w:rsid w:val="003F5F3D"/>
    <w:rsid w:val="003F695A"/>
    <w:rsid w:val="003F6EFD"/>
    <w:rsid w:val="003F7CA2"/>
    <w:rsid w:val="00400655"/>
    <w:rsid w:val="0040091B"/>
    <w:rsid w:val="00402495"/>
    <w:rsid w:val="004025B8"/>
    <w:rsid w:val="004025EE"/>
    <w:rsid w:val="004059FC"/>
    <w:rsid w:val="00405FFA"/>
    <w:rsid w:val="00406AE2"/>
    <w:rsid w:val="004128EE"/>
    <w:rsid w:val="00413E15"/>
    <w:rsid w:val="00413EE4"/>
    <w:rsid w:val="00413F54"/>
    <w:rsid w:val="00415683"/>
    <w:rsid w:val="00415EDA"/>
    <w:rsid w:val="00416055"/>
    <w:rsid w:val="00417AAE"/>
    <w:rsid w:val="00421375"/>
    <w:rsid w:val="004232E7"/>
    <w:rsid w:val="004239D5"/>
    <w:rsid w:val="00424565"/>
    <w:rsid w:val="00424801"/>
    <w:rsid w:val="0042740C"/>
    <w:rsid w:val="00427C7D"/>
    <w:rsid w:val="00431CB0"/>
    <w:rsid w:val="00435687"/>
    <w:rsid w:val="00435700"/>
    <w:rsid w:val="004373FA"/>
    <w:rsid w:val="004411D5"/>
    <w:rsid w:val="004445FD"/>
    <w:rsid w:val="004459F8"/>
    <w:rsid w:val="00445BFD"/>
    <w:rsid w:val="00446B7D"/>
    <w:rsid w:val="00450F36"/>
    <w:rsid w:val="00451F50"/>
    <w:rsid w:val="004531F9"/>
    <w:rsid w:val="00453E8A"/>
    <w:rsid w:val="004573B4"/>
    <w:rsid w:val="00460044"/>
    <w:rsid w:val="0046042C"/>
    <w:rsid w:val="00461555"/>
    <w:rsid w:val="00462057"/>
    <w:rsid w:val="00462BC8"/>
    <w:rsid w:val="00464711"/>
    <w:rsid w:val="004649B9"/>
    <w:rsid w:val="0046608D"/>
    <w:rsid w:val="004670FA"/>
    <w:rsid w:val="004718A8"/>
    <w:rsid w:val="00471BA6"/>
    <w:rsid w:val="004721B6"/>
    <w:rsid w:val="00472B68"/>
    <w:rsid w:val="004762C4"/>
    <w:rsid w:val="00476BE8"/>
    <w:rsid w:val="00477D73"/>
    <w:rsid w:val="004806CC"/>
    <w:rsid w:val="004809B8"/>
    <w:rsid w:val="0048106F"/>
    <w:rsid w:val="0048126B"/>
    <w:rsid w:val="004825CE"/>
    <w:rsid w:val="0048315A"/>
    <w:rsid w:val="0048327B"/>
    <w:rsid w:val="004836A6"/>
    <w:rsid w:val="00483739"/>
    <w:rsid w:val="00487625"/>
    <w:rsid w:val="0049026C"/>
    <w:rsid w:val="00492EF4"/>
    <w:rsid w:val="0049377C"/>
    <w:rsid w:val="00493A64"/>
    <w:rsid w:val="004947C9"/>
    <w:rsid w:val="004950AB"/>
    <w:rsid w:val="00495209"/>
    <w:rsid w:val="00495781"/>
    <w:rsid w:val="0049642A"/>
    <w:rsid w:val="00497365"/>
    <w:rsid w:val="004A02AC"/>
    <w:rsid w:val="004A2BC8"/>
    <w:rsid w:val="004A3430"/>
    <w:rsid w:val="004A3645"/>
    <w:rsid w:val="004A7556"/>
    <w:rsid w:val="004B0BF6"/>
    <w:rsid w:val="004B0FEB"/>
    <w:rsid w:val="004B1201"/>
    <w:rsid w:val="004B1C01"/>
    <w:rsid w:val="004B3ACB"/>
    <w:rsid w:val="004B5341"/>
    <w:rsid w:val="004B540A"/>
    <w:rsid w:val="004B6CA1"/>
    <w:rsid w:val="004B7854"/>
    <w:rsid w:val="004B7B9F"/>
    <w:rsid w:val="004C0C6E"/>
    <w:rsid w:val="004C1770"/>
    <w:rsid w:val="004C1EDF"/>
    <w:rsid w:val="004C49F3"/>
    <w:rsid w:val="004C6810"/>
    <w:rsid w:val="004C6B2D"/>
    <w:rsid w:val="004C6E2B"/>
    <w:rsid w:val="004C7155"/>
    <w:rsid w:val="004D01DD"/>
    <w:rsid w:val="004D192C"/>
    <w:rsid w:val="004D1A2E"/>
    <w:rsid w:val="004D7C4F"/>
    <w:rsid w:val="004E2991"/>
    <w:rsid w:val="004E36A0"/>
    <w:rsid w:val="004E4A3F"/>
    <w:rsid w:val="004F27D5"/>
    <w:rsid w:val="004F2F5F"/>
    <w:rsid w:val="004F3E69"/>
    <w:rsid w:val="004F5A15"/>
    <w:rsid w:val="004F6A64"/>
    <w:rsid w:val="0050103C"/>
    <w:rsid w:val="0050122E"/>
    <w:rsid w:val="00502344"/>
    <w:rsid w:val="0050248F"/>
    <w:rsid w:val="005041C6"/>
    <w:rsid w:val="0050488A"/>
    <w:rsid w:val="00504C8B"/>
    <w:rsid w:val="00505DD1"/>
    <w:rsid w:val="00506EF6"/>
    <w:rsid w:val="00506F1C"/>
    <w:rsid w:val="0051052F"/>
    <w:rsid w:val="00513556"/>
    <w:rsid w:val="005153AC"/>
    <w:rsid w:val="005160AB"/>
    <w:rsid w:val="005162C8"/>
    <w:rsid w:val="005175C0"/>
    <w:rsid w:val="0051780A"/>
    <w:rsid w:val="00517B2F"/>
    <w:rsid w:val="00517C19"/>
    <w:rsid w:val="00520AA0"/>
    <w:rsid w:val="005216D1"/>
    <w:rsid w:val="00521E7C"/>
    <w:rsid w:val="005232C1"/>
    <w:rsid w:val="00523CD9"/>
    <w:rsid w:val="00527B62"/>
    <w:rsid w:val="0053295A"/>
    <w:rsid w:val="00535669"/>
    <w:rsid w:val="00535D36"/>
    <w:rsid w:val="00536D62"/>
    <w:rsid w:val="005379C3"/>
    <w:rsid w:val="00540C55"/>
    <w:rsid w:val="00540CC3"/>
    <w:rsid w:val="005413FF"/>
    <w:rsid w:val="00545FD4"/>
    <w:rsid w:val="005507D5"/>
    <w:rsid w:val="0055126B"/>
    <w:rsid w:val="005515DF"/>
    <w:rsid w:val="00551881"/>
    <w:rsid w:val="005528F6"/>
    <w:rsid w:val="00552949"/>
    <w:rsid w:val="0056180F"/>
    <w:rsid w:val="005626C8"/>
    <w:rsid w:val="00562B46"/>
    <w:rsid w:val="005631F2"/>
    <w:rsid w:val="00564CFA"/>
    <w:rsid w:val="00565765"/>
    <w:rsid w:val="005662BC"/>
    <w:rsid w:val="00567EA8"/>
    <w:rsid w:val="005704ED"/>
    <w:rsid w:val="00571D2E"/>
    <w:rsid w:val="00571DA1"/>
    <w:rsid w:val="00573175"/>
    <w:rsid w:val="00580DB1"/>
    <w:rsid w:val="00581323"/>
    <w:rsid w:val="00583882"/>
    <w:rsid w:val="00584375"/>
    <w:rsid w:val="0058578F"/>
    <w:rsid w:val="005867D4"/>
    <w:rsid w:val="00586A35"/>
    <w:rsid w:val="00587104"/>
    <w:rsid w:val="005904DC"/>
    <w:rsid w:val="00590735"/>
    <w:rsid w:val="005927BE"/>
    <w:rsid w:val="00593B17"/>
    <w:rsid w:val="0059450F"/>
    <w:rsid w:val="00594847"/>
    <w:rsid w:val="00596082"/>
    <w:rsid w:val="0059682C"/>
    <w:rsid w:val="00596F2A"/>
    <w:rsid w:val="00597A82"/>
    <w:rsid w:val="005A0CA0"/>
    <w:rsid w:val="005A0EC4"/>
    <w:rsid w:val="005A5C29"/>
    <w:rsid w:val="005A673F"/>
    <w:rsid w:val="005A69CA"/>
    <w:rsid w:val="005A7C5C"/>
    <w:rsid w:val="005A7FC4"/>
    <w:rsid w:val="005B02A7"/>
    <w:rsid w:val="005B0382"/>
    <w:rsid w:val="005B0B2B"/>
    <w:rsid w:val="005B2ED3"/>
    <w:rsid w:val="005B345C"/>
    <w:rsid w:val="005B493F"/>
    <w:rsid w:val="005B4A17"/>
    <w:rsid w:val="005B5C5C"/>
    <w:rsid w:val="005B6AA5"/>
    <w:rsid w:val="005B7488"/>
    <w:rsid w:val="005B753B"/>
    <w:rsid w:val="005C125E"/>
    <w:rsid w:val="005C2AF0"/>
    <w:rsid w:val="005C3D72"/>
    <w:rsid w:val="005C43A8"/>
    <w:rsid w:val="005C5255"/>
    <w:rsid w:val="005C5E36"/>
    <w:rsid w:val="005C7704"/>
    <w:rsid w:val="005D0695"/>
    <w:rsid w:val="005D0CCE"/>
    <w:rsid w:val="005D1034"/>
    <w:rsid w:val="005D1F62"/>
    <w:rsid w:val="005D35B5"/>
    <w:rsid w:val="005D3A2F"/>
    <w:rsid w:val="005D6BD4"/>
    <w:rsid w:val="005D72B8"/>
    <w:rsid w:val="005D7E6E"/>
    <w:rsid w:val="005E1BDF"/>
    <w:rsid w:val="005E22A3"/>
    <w:rsid w:val="005E2B99"/>
    <w:rsid w:val="005E2C5F"/>
    <w:rsid w:val="005E52D7"/>
    <w:rsid w:val="005E59E6"/>
    <w:rsid w:val="005E65D0"/>
    <w:rsid w:val="005F30FF"/>
    <w:rsid w:val="005F33BD"/>
    <w:rsid w:val="005F3996"/>
    <w:rsid w:val="005F4CF2"/>
    <w:rsid w:val="005F597F"/>
    <w:rsid w:val="005F6A42"/>
    <w:rsid w:val="005F6AAF"/>
    <w:rsid w:val="005F6E58"/>
    <w:rsid w:val="005F75DB"/>
    <w:rsid w:val="006027B3"/>
    <w:rsid w:val="00605D26"/>
    <w:rsid w:val="00605D75"/>
    <w:rsid w:val="006072D3"/>
    <w:rsid w:val="0060788E"/>
    <w:rsid w:val="00607A60"/>
    <w:rsid w:val="006114F2"/>
    <w:rsid w:val="00612577"/>
    <w:rsid w:val="0061273A"/>
    <w:rsid w:val="00612C56"/>
    <w:rsid w:val="00612E4E"/>
    <w:rsid w:val="00621722"/>
    <w:rsid w:val="0062439C"/>
    <w:rsid w:val="006277C7"/>
    <w:rsid w:val="006279B9"/>
    <w:rsid w:val="00630A9F"/>
    <w:rsid w:val="00630BE0"/>
    <w:rsid w:val="006317A6"/>
    <w:rsid w:val="00633487"/>
    <w:rsid w:val="00634140"/>
    <w:rsid w:val="0063608B"/>
    <w:rsid w:val="00637551"/>
    <w:rsid w:val="00637A61"/>
    <w:rsid w:val="006409FA"/>
    <w:rsid w:val="006414ED"/>
    <w:rsid w:val="00642D5D"/>
    <w:rsid w:val="00642E01"/>
    <w:rsid w:val="00644AC8"/>
    <w:rsid w:val="00645647"/>
    <w:rsid w:val="00646978"/>
    <w:rsid w:val="0064728C"/>
    <w:rsid w:val="00650463"/>
    <w:rsid w:val="0065049D"/>
    <w:rsid w:val="006514CD"/>
    <w:rsid w:val="0065275A"/>
    <w:rsid w:val="0065338A"/>
    <w:rsid w:val="00653F12"/>
    <w:rsid w:val="00654554"/>
    <w:rsid w:val="00654D92"/>
    <w:rsid w:val="00655143"/>
    <w:rsid w:val="006559BD"/>
    <w:rsid w:val="00655EED"/>
    <w:rsid w:val="006563CC"/>
    <w:rsid w:val="00656DE6"/>
    <w:rsid w:val="006571A1"/>
    <w:rsid w:val="00660A05"/>
    <w:rsid w:val="0066141F"/>
    <w:rsid w:val="00665493"/>
    <w:rsid w:val="006664C1"/>
    <w:rsid w:val="006676AB"/>
    <w:rsid w:val="00667D2C"/>
    <w:rsid w:val="00670649"/>
    <w:rsid w:val="0067357C"/>
    <w:rsid w:val="0067408D"/>
    <w:rsid w:val="00675128"/>
    <w:rsid w:val="00675554"/>
    <w:rsid w:val="006758D9"/>
    <w:rsid w:val="00675978"/>
    <w:rsid w:val="00677AAC"/>
    <w:rsid w:val="00680BDF"/>
    <w:rsid w:val="00684B50"/>
    <w:rsid w:val="006866FF"/>
    <w:rsid w:val="00690C23"/>
    <w:rsid w:val="00691E75"/>
    <w:rsid w:val="0069406E"/>
    <w:rsid w:val="0069472B"/>
    <w:rsid w:val="00694749"/>
    <w:rsid w:val="00697484"/>
    <w:rsid w:val="006978B2"/>
    <w:rsid w:val="00697ABB"/>
    <w:rsid w:val="00697B64"/>
    <w:rsid w:val="006A22F6"/>
    <w:rsid w:val="006A29E8"/>
    <w:rsid w:val="006A6150"/>
    <w:rsid w:val="006A7000"/>
    <w:rsid w:val="006B036C"/>
    <w:rsid w:val="006B1473"/>
    <w:rsid w:val="006B2B53"/>
    <w:rsid w:val="006B2BBF"/>
    <w:rsid w:val="006B34C1"/>
    <w:rsid w:val="006B3932"/>
    <w:rsid w:val="006B3CAF"/>
    <w:rsid w:val="006B44A6"/>
    <w:rsid w:val="006B512A"/>
    <w:rsid w:val="006B5DD7"/>
    <w:rsid w:val="006C1ACE"/>
    <w:rsid w:val="006C1AE3"/>
    <w:rsid w:val="006C386C"/>
    <w:rsid w:val="006C392C"/>
    <w:rsid w:val="006C3C17"/>
    <w:rsid w:val="006C4BE3"/>
    <w:rsid w:val="006D04E5"/>
    <w:rsid w:val="006D0E9B"/>
    <w:rsid w:val="006D1817"/>
    <w:rsid w:val="006D2239"/>
    <w:rsid w:val="006D3450"/>
    <w:rsid w:val="006D3F7C"/>
    <w:rsid w:val="006D7159"/>
    <w:rsid w:val="006E0187"/>
    <w:rsid w:val="006E0D12"/>
    <w:rsid w:val="006E357B"/>
    <w:rsid w:val="006E3B03"/>
    <w:rsid w:val="006E4407"/>
    <w:rsid w:val="006E4EDB"/>
    <w:rsid w:val="006E5187"/>
    <w:rsid w:val="006E7653"/>
    <w:rsid w:val="006F050A"/>
    <w:rsid w:val="006F1433"/>
    <w:rsid w:val="006F1681"/>
    <w:rsid w:val="006F3E27"/>
    <w:rsid w:val="007018B5"/>
    <w:rsid w:val="00701FA6"/>
    <w:rsid w:val="00702354"/>
    <w:rsid w:val="0070306F"/>
    <w:rsid w:val="00704249"/>
    <w:rsid w:val="0070473B"/>
    <w:rsid w:val="00704FA7"/>
    <w:rsid w:val="0070531E"/>
    <w:rsid w:val="00705954"/>
    <w:rsid w:val="00707588"/>
    <w:rsid w:val="007076CD"/>
    <w:rsid w:val="007077E1"/>
    <w:rsid w:val="0071000D"/>
    <w:rsid w:val="0071071F"/>
    <w:rsid w:val="007112DD"/>
    <w:rsid w:val="00711CAF"/>
    <w:rsid w:val="00713A5D"/>
    <w:rsid w:val="00714E18"/>
    <w:rsid w:val="0071628C"/>
    <w:rsid w:val="00717FB2"/>
    <w:rsid w:val="00720A28"/>
    <w:rsid w:val="00721E97"/>
    <w:rsid w:val="007249CB"/>
    <w:rsid w:val="00727914"/>
    <w:rsid w:val="00727EBD"/>
    <w:rsid w:val="00732243"/>
    <w:rsid w:val="0073254F"/>
    <w:rsid w:val="007326CE"/>
    <w:rsid w:val="00732D22"/>
    <w:rsid w:val="00733038"/>
    <w:rsid w:val="00733470"/>
    <w:rsid w:val="007338FC"/>
    <w:rsid w:val="00734A71"/>
    <w:rsid w:val="00734B38"/>
    <w:rsid w:val="00734F6E"/>
    <w:rsid w:val="00735F0D"/>
    <w:rsid w:val="00737CBC"/>
    <w:rsid w:val="00742643"/>
    <w:rsid w:val="00743328"/>
    <w:rsid w:val="007435B0"/>
    <w:rsid w:val="00743DF4"/>
    <w:rsid w:val="00744480"/>
    <w:rsid w:val="00744764"/>
    <w:rsid w:val="007451FF"/>
    <w:rsid w:val="00745373"/>
    <w:rsid w:val="00745DA6"/>
    <w:rsid w:val="0074661E"/>
    <w:rsid w:val="00747E69"/>
    <w:rsid w:val="00750410"/>
    <w:rsid w:val="00750464"/>
    <w:rsid w:val="00751468"/>
    <w:rsid w:val="00751EC1"/>
    <w:rsid w:val="00752225"/>
    <w:rsid w:val="00752EBC"/>
    <w:rsid w:val="00753548"/>
    <w:rsid w:val="007569F4"/>
    <w:rsid w:val="00761E86"/>
    <w:rsid w:val="007629E7"/>
    <w:rsid w:val="0076404E"/>
    <w:rsid w:val="00764059"/>
    <w:rsid w:val="007647B0"/>
    <w:rsid w:val="00765265"/>
    <w:rsid w:val="00771E39"/>
    <w:rsid w:val="007739E9"/>
    <w:rsid w:val="0077519A"/>
    <w:rsid w:val="00775B9F"/>
    <w:rsid w:val="0078006A"/>
    <w:rsid w:val="007800CE"/>
    <w:rsid w:val="00780227"/>
    <w:rsid w:val="00781D1C"/>
    <w:rsid w:val="00783622"/>
    <w:rsid w:val="007849A9"/>
    <w:rsid w:val="00784D7E"/>
    <w:rsid w:val="00785E49"/>
    <w:rsid w:val="00786734"/>
    <w:rsid w:val="0078791B"/>
    <w:rsid w:val="0079044F"/>
    <w:rsid w:val="0079105F"/>
    <w:rsid w:val="007920A6"/>
    <w:rsid w:val="00793451"/>
    <w:rsid w:val="007935D5"/>
    <w:rsid w:val="00793808"/>
    <w:rsid w:val="00795A55"/>
    <w:rsid w:val="0079682F"/>
    <w:rsid w:val="007978F2"/>
    <w:rsid w:val="00797D60"/>
    <w:rsid w:val="007A03AD"/>
    <w:rsid w:val="007A1255"/>
    <w:rsid w:val="007A17B2"/>
    <w:rsid w:val="007A3BA8"/>
    <w:rsid w:val="007A3F4E"/>
    <w:rsid w:val="007A481F"/>
    <w:rsid w:val="007A502C"/>
    <w:rsid w:val="007A579F"/>
    <w:rsid w:val="007A63ED"/>
    <w:rsid w:val="007B03E2"/>
    <w:rsid w:val="007B14D6"/>
    <w:rsid w:val="007B16B1"/>
    <w:rsid w:val="007B4456"/>
    <w:rsid w:val="007C031F"/>
    <w:rsid w:val="007C418A"/>
    <w:rsid w:val="007C57E7"/>
    <w:rsid w:val="007C5874"/>
    <w:rsid w:val="007D3C28"/>
    <w:rsid w:val="007D43B2"/>
    <w:rsid w:val="007D555B"/>
    <w:rsid w:val="007D6104"/>
    <w:rsid w:val="007D73EF"/>
    <w:rsid w:val="007E0B4F"/>
    <w:rsid w:val="007E30EE"/>
    <w:rsid w:val="007E4CE3"/>
    <w:rsid w:val="007E7648"/>
    <w:rsid w:val="007F19E3"/>
    <w:rsid w:val="007F1D02"/>
    <w:rsid w:val="007F255E"/>
    <w:rsid w:val="007F2D1D"/>
    <w:rsid w:val="007F4DE6"/>
    <w:rsid w:val="007F7934"/>
    <w:rsid w:val="007F7E0F"/>
    <w:rsid w:val="008021E0"/>
    <w:rsid w:val="00802E06"/>
    <w:rsid w:val="00802E54"/>
    <w:rsid w:val="008037F4"/>
    <w:rsid w:val="008051C3"/>
    <w:rsid w:val="0080652A"/>
    <w:rsid w:val="00806FA7"/>
    <w:rsid w:val="00810CE2"/>
    <w:rsid w:val="00813C49"/>
    <w:rsid w:val="008150D4"/>
    <w:rsid w:val="00820798"/>
    <w:rsid w:val="00824131"/>
    <w:rsid w:val="00826A05"/>
    <w:rsid w:val="00830007"/>
    <w:rsid w:val="008301CF"/>
    <w:rsid w:val="00830633"/>
    <w:rsid w:val="008313F7"/>
    <w:rsid w:val="00831962"/>
    <w:rsid w:val="0083244C"/>
    <w:rsid w:val="00833590"/>
    <w:rsid w:val="0083367E"/>
    <w:rsid w:val="00833994"/>
    <w:rsid w:val="00834E56"/>
    <w:rsid w:val="0083735E"/>
    <w:rsid w:val="008378F0"/>
    <w:rsid w:val="00837CBF"/>
    <w:rsid w:val="0084166E"/>
    <w:rsid w:val="00843705"/>
    <w:rsid w:val="008473F7"/>
    <w:rsid w:val="00847438"/>
    <w:rsid w:val="00847970"/>
    <w:rsid w:val="00847A31"/>
    <w:rsid w:val="00850D0C"/>
    <w:rsid w:val="0085318D"/>
    <w:rsid w:val="008537D4"/>
    <w:rsid w:val="00854DBE"/>
    <w:rsid w:val="0085553A"/>
    <w:rsid w:val="00856742"/>
    <w:rsid w:val="00861795"/>
    <w:rsid w:val="00862ABA"/>
    <w:rsid w:val="008633E2"/>
    <w:rsid w:val="00863CAD"/>
    <w:rsid w:val="00865621"/>
    <w:rsid w:val="00866423"/>
    <w:rsid w:val="00866713"/>
    <w:rsid w:val="00867CDD"/>
    <w:rsid w:val="00871E83"/>
    <w:rsid w:val="008732B7"/>
    <w:rsid w:val="00874602"/>
    <w:rsid w:val="00880305"/>
    <w:rsid w:val="00880AD5"/>
    <w:rsid w:val="00880DDB"/>
    <w:rsid w:val="008819DE"/>
    <w:rsid w:val="00881E9B"/>
    <w:rsid w:val="008863FD"/>
    <w:rsid w:val="0089066F"/>
    <w:rsid w:val="00890C9D"/>
    <w:rsid w:val="00891A1D"/>
    <w:rsid w:val="00891BB7"/>
    <w:rsid w:val="00893217"/>
    <w:rsid w:val="00893597"/>
    <w:rsid w:val="00894102"/>
    <w:rsid w:val="008949E1"/>
    <w:rsid w:val="00896678"/>
    <w:rsid w:val="008966C9"/>
    <w:rsid w:val="008A05C1"/>
    <w:rsid w:val="008A0FB3"/>
    <w:rsid w:val="008A2605"/>
    <w:rsid w:val="008A665A"/>
    <w:rsid w:val="008A69BB"/>
    <w:rsid w:val="008A6B91"/>
    <w:rsid w:val="008B01CC"/>
    <w:rsid w:val="008B1372"/>
    <w:rsid w:val="008B1EFD"/>
    <w:rsid w:val="008B2863"/>
    <w:rsid w:val="008B397B"/>
    <w:rsid w:val="008B52B1"/>
    <w:rsid w:val="008B710D"/>
    <w:rsid w:val="008C0A34"/>
    <w:rsid w:val="008C0E68"/>
    <w:rsid w:val="008C1760"/>
    <w:rsid w:val="008C1A64"/>
    <w:rsid w:val="008C1ED8"/>
    <w:rsid w:val="008C22C6"/>
    <w:rsid w:val="008C32C3"/>
    <w:rsid w:val="008C428A"/>
    <w:rsid w:val="008C4BF2"/>
    <w:rsid w:val="008C6A20"/>
    <w:rsid w:val="008C6E83"/>
    <w:rsid w:val="008C70C0"/>
    <w:rsid w:val="008C72C9"/>
    <w:rsid w:val="008C7D82"/>
    <w:rsid w:val="008D1035"/>
    <w:rsid w:val="008D27A3"/>
    <w:rsid w:val="008D34F2"/>
    <w:rsid w:val="008D3E75"/>
    <w:rsid w:val="008D4A83"/>
    <w:rsid w:val="008E21EA"/>
    <w:rsid w:val="008E3196"/>
    <w:rsid w:val="008E4AB4"/>
    <w:rsid w:val="008E6372"/>
    <w:rsid w:val="008E77B9"/>
    <w:rsid w:val="008E790A"/>
    <w:rsid w:val="008F10FE"/>
    <w:rsid w:val="008F2CEA"/>
    <w:rsid w:val="008F44D9"/>
    <w:rsid w:val="008F5C9C"/>
    <w:rsid w:val="008F630C"/>
    <w:rsid w:val="008F682D"/>
    <w:rsid w:val="008F6FB8"/>
    <w:rsid w:val="008F74F3"/>
    <w:rsid w:val="009007F1"/>
    <w:rsid w:val="009010B7"/>
    <w:rsid w:val="00901376"/>
    <w:rsid w:val="00904408"/>
    <w:rsid w:val="00905727"/>
    <w:rsid w:val="00905C10"/>
    <w:rsid w:val="00905E06"/>
    <w:rsid w:val="009073E1"/>
    <w:rsid w:val="00911A98"/>
    <w:rsid w:val="00911D92"/>
    <w:rsid w:val="00914186"/>
    <w:rsid w:val="0092209C"/>
    <w:rsid w:val="00922D48"/>
    <w:rsid w:val="009268B7"/>
    <w:rsid w:val="00926E45"/>
    <w:rsid w:val="00926E6D"/>
    <w:rsid w:val="00927FA1"/>
    <w:rsid w:val="00930CA6"/>
    <w:rsid w:val="00931DC6"/>
    <w:rsid w:val="00931F2B"/>
    <w:rsid w:val="009320D4"/>
    <w:rsid w:val="00932662"/>
    <w:rsid w:val="00932ED1"/>
    <w:rsid w:val="009348C2"/>
    <w:rsid w:val="00934FE1"/>
    <w:rsid w:val="00936367"/>
    <w:rsid w:val="00936F8D"/>
    <w:rsid w:val="00937BFA"/>
    <w:rsid w:val="009402BA"/>
    <w:rsid w:val="00940B12"/>
    <w:rsid w:val="00941502"/>
    <w:rsid w:val="009416B7"/>
    <w:rsid w:val="00942261"/>
    <w:rsid w:val="00942735"/>
    <w:rsid w:val="00943E7D"/>
    <w:rsid w:val="00945392"/>
    <w:rsid w:val="00945F2F"/>
    <w:rsid w:val="0094604D"/>
    <w:rsid w:val="00946BF0"/>
    <w:rsid w:val="00947218"/>
    <w:rsid w:val="0095071A"/>
    <w:rsid w:val="009518C9"/>
    <w:rsid w:val="009526DD"/>
    <w:rsid w:val="00955704"/>
    <w:rsid w:val="00956AE4"/>
    <w:rsid w:val="009573E3"/>
    <w:rsid w:val="00960250"/>
    <w:rsid w:val="00961947"/>
    <w:rsid w:val="00962503"/>
    <w:rsid w:val="009626CE"/>
    <w:rsid w:val="009639CF"/>
    <w:rsid w:val="00964605"/>
    <w:rsid w:val="00966299"/>
    <w:rsid w:val="009668DE"/>
    <w:rsid w:val="009676E2"/>
    <w:rsid w:val="0097041E"/>
    <w:rsid w:val="00972149"/>
    <w:rsid w:val="0097374C"/>
    <w:rsid w:val="00974A86"/>
    <w:rsid w:val="00975FCA"/>
    <w:rsid w:val="009762E4"/>
    <w:rsid w:val="00976413"/>
    <w:rsid w:val="00976470"/>
    <w:rsid w:val="009770D6"/>
    <w:rsid w:val="009808D6"/>
    <w:rsid w:val="00982C4C"/>
    <w:rsid w:val="00982F87"/>
    <w:rsid w:val="009843DF"/>
    <w:rsid w:val="00986039"/>
    <w:rsid w:val="00987D38"/>
    <w:rsid w:val="009923C7"/>
    <w:rsid w:val="009937A7"/>
    <w:rsid w:val="00996638"/>
    <w:rsid w:val="009978A7"/>
    <w:rsid w:val="00997C4E"/>
    <w:rsid w:val="009A111E"/>
    <w:rsid w:val="009A19C3"/>
    <w:rsid w:val="009A1EE6"/>
    <w:rsid w:val="009A2722"/>
    <w:rsid w:val="009A40C8"/>
    <w:rsid w:val="009A6E1B"/>
    <w:rsid w:val="009B00DC"/>
    <w:rsid w:val="009B017A"/>
    <w:rsid w:val="009B0822"/>
    <w:rsid w:val="009B0867"/>
    <w:rsid w:val="009B186D"/>
    <w:rsid w:val="009B3C13"/>
    <w:rsid w:val="009B6459"/>
    <w:rsid w:val="009B7559"/>
    <w:rsid w:val="009B7987"/>
    <w:rsid w:val="009C185E"/>
    <w:rsid w:val="009C2AB7"/>
    <w:rsid w:val="009C4027"/>
    <w:rsid w:val="009C652A"/>
    <w:rsid w:val="009C6D33"/>
    <w:rsid w:val="009D2A1A"/>
    <w:rsid w:val="009D36BD"/>
    <w:rsid w:val="009D3C3B"/>
    <w:rsid w:val="009D46EA"/>
    <w:rsid w:val="009D524F"/>
    <w:rsid w:val="009D7040"/>
    <w:rsid w:val="009E1CFB"/>
    <w:rsid w:val="009E4919"/>
    <w:rsid w:val="009E56C5"/>
    <w:rsid w:val="009E5839"/>
    <w:rsid w:val="009E7997"/>
    <w:rsid w:val="009E7E2C"/>
    <w:rsid w:val="009F12C1"/>
    <w:rsid w:val="009F143E"/>
    <w:rsid w:val="009F2833"/>
    <w:rsid w:val="009F4C24"/>
    <w:rsid w:val="009F68BE"/>
    <w:rsid w:val="00A00531"/>
    <w:rsid w:val="00A00854"/>
    <w:rsid w:val="00A01174"/>
    <w:rsid w:val="00A012F5"/>
    <w:rsid w:val="00A044DD"/>
    <w:rsid w:val="00A06AEF"/>
    <w:rsid w:val="00A07ADC"/>
    <w:rsid w:val="00A10389"/>
    <w:rsid w:val="00A12291"/>
    <w:rsid w:val="00A1345E"/>
    <w:rsid w:val="00A15152"/>
    <w:rsid w:val="00A155F9"/>
    <w:rsid w:val="00A164B7"/>
    <w:rsid w:val="00A16654"/>
    <w:rsid w:val="00A1686E"/>
    <w:rsid w:val="00A17803"/>
    <w:rsid w:val="00A2054B"/>
    <w:rsid w:val="00A20F91"/>
    <w:rsid w:val="00A21DEF"/>
    <w:rsid w:val="00A22727"/>
    <w:rsid w:val="00A264F8"/>
    <w:rsid w:val="00A3105F"/>
    <w:rsid w:val="00A319FD"/>
    <w:rsid w:val="00A327FD"/>
    <w:rsid w:val="00A429B9"/>
    <w:rsid w:val="00A45DF1"/>
    <w:rsid w:val="00A462C6"/>
    <w:rsid w:val="00A46A60"/>
    <w:rsid w:val="00A52E5D"/>
    <w:rsid w:val="00A5318D"/>
    <w:rsid w:val="00A55023"/>
    <w:rsid w:val="00A609F6"/>
    <w:rsid w:val="00A723B7"/>
    <w:rsid w:val="00A739CB"/>
    <w:rsid w:val="00A75047"/>
    <w:rsid w:val="00A809C7"/>
    <w:rsid w:val="00A83DAF"/>
    <w:rsid w:val="00A83ED8"/>
    <w:rsid w:val="00A8507F"/>
    <w:rsid w:val="00A85DDC"/>
    <w:rsid w:val="00A862F3"/>
    <w:rsid w:val="00A90D6D"/>
    <w:rsid w:val="00A91E16"/>
    <w:rsid w:val="00A95518"/>
    <w:rsid w:val="00AA103C"/>
    <w:rsid w:val="00AA10C4"/>
    <w:rsid w:val="00AA3006"/>
    <w:rsid w:val="00AA3308"/>
    <w:rsid w:val="00AA3436"/>
    <w:rsid w:val="00AA44B7"/>
    <w:rsid w:val="00AA4504"/>
    <w:rsid w:val="00AA57D8"/>
    <w:rsid w:val="00AA5BF1"/>
    <w:rsid w:val="00AA6E2B"/>
    <w:rsid w:val="00AB05BC"/>
    <w:rsid w:val="00AB0733"/>
    <w:rsid w:val="00AB21AA"/>
    <w:rsid w:val="00AB2327"/>
    <w:rsid w:val="00AB3B2F"/>
    <w:rsid w:val="00AB5129"/>
    <w:rsid w:val="00AB7B9F"/>
    <w:rsid w:val="00AC1608"/>
    <w:rsid w:val="00AC3D2B"/>
    <w:rsid w:val="00AC407E"/>
    <w:rsid w:val="00AC414A"/>
    <w:rsid w:val="00AC4630"/>
    <w:rsid w:val="00AC6484"/>
    <w:rsid w:val="00AD0294"/>
    <w:rsid w:val="00AD2703"/>
    <w:rsid w:val="00AD42F3"/>
    <w:rsid w:val="00AD4E83"/>
    <w:rsid w:val="00AD684D"/>
    <w:rsid w:val="00AE1435"/>
    <w:rsid w:val="00AE17FA"/>
    <w:rsid w:val="00AE1E64"/>
    <w:rsid w:val="00AE2C99"/>
    <w:rsid w:val="00AE384F"/>
    <w:rsid w:val="00AE429B"/>
    <w:rsid w:val="00AE4FD2"/>
    <w:rsid w:val="00AE7368"/>
    <w:rsid w:val="00AE75B4"/>
    <w:rsid w:val="00AE75D7"/>
    <w:rsid w:val="00AF0231"/>
    <w:rsid w:val="00AF1F3C"/>
    <w:rsid w:val="00AF343D"/>
    <w:rsid w:val="00AF41C6"/>
    <w:rsid w:val="00AF4F6C"/>
    <w:rsid w:val="00AF66D1"/>
    <w:rsid w:val="00B00502"/>
    <w:rsid w:val="00B01003"/>
    <w:rsid w:val="00B01788"/>
    <w:rsid w:val="00B01AE4"/>
    <w:rsid w:val="00B0380D"/>
    <w:rsid w:val="00B06A1C"/>
    <w:rsid w:val="00B0716F"/>
    <w:rsid w:val="00B10267"/>
    <w:rsid w:val="00B11A49"/>
    <w:rsid w:val="00B1237D"/>
    <w:rsid w:val="00B132C6"/>
    <w:rsid w:val="00B13E4F"/>
    <w:rsid w:val="00B14E51"/>
    <w:rsid w:val="00B15A21"/>
    <w:rsid w:val="00B1638F"/>
    <w:rsid w:val="00B22ACE"/>
    <w:rsid w:val="00B25737"/>
    <w:rsid w:val="00B26DE7"/>
    <w:rsid w:val="00B27A81"/>
    <w:rsid w:val="00B32DE3"/>
    <w:rsid w:val="00B33269"/>
    <w:rsid w:val="00B3355C"/>
    <w:rsid w:val="00B341E1"/>
    <w:rsid w:val="00B350C9"/>
    <w:rsid w:val="00B3519D"/>
    <w:rsid w:val="00B35458"/>
    <w:rsid w:val="00B37012"/>
    <w:rsid w:val="00B3715C"/>
    <w:rsid w:val="00B4052C"/>
    <w:rsid w:val="00B41565"/>
    <w:rsid w:val="00B41CB4"/>
    <w:rsid w:val="00B42281"/>
    <w:rsid w:val="00B43D73"/>
    <w:rsid w:val="00B44335"/>
    <w:rsid w:val="00B45FFC"/>
    <w:rsid w:val="00B46551"/>
    <w:rsid w:val="00B470EA"/>
    <w:rsid w:val="00B5094B"/>
    <w:rsid w:val="00B50F03"/>
    <w:rsid w:val="00B51DB5"/>
    <w:rsid w:val="00B528BF"/>
    <w:rsid w:val="00B529EE"/>
    <w:rsid w:val="00B556F8"/>
    <w:rsid w:val="00B565A0"/>
    <w:rsid w:val="00B60412"/>
    <w:rsid w:val="00B61445"/>
    <w:rsid w:val="00B61DDD"/>
    <w:rsid w:val="00B63F6C"/>
    <w:rsid w:val="00B647AC"/>
    <w:rsid w:val="00B64DD4"/>
    <w:rsid w:val="00B64F13"/>
    <w:rsid w:val="00B71DBF"/>
    <w:rsid w:val="00B728BB"/>
    <w:rsid w:val="00B72B95"/>
    <w:rsid w:val="00B73621"/>
    <w:rsid w:val="00B73DEA"/>
    <w:rsid w:val="00B74F49"/>
    <w:rsid w:val="00B75611"/>
    <w:rsid w:val="00B7689C"/>
    <w:rsid w:val="00B77546"/>
    <w:rsid w:val="00B81840"/>
    <w:rsid w:val="00B84A54"/>
    <w:rsid w:val="00B85591"/>
    <w:rsid w:val="00B85876"/>
    <w:rsid w:val="00B86FA7"/>
    <w:rsid w:val="00B9178A"/>
    <w:rsid w:val="00B92DF2"/>
    <w:rsid w:val="00B92E3D"/>
    <w:rsid w:val="00B9483B"/>
    <w:rsid w:val="00B95A31"/>
    <w:rsid w:val="00B97699"/>
    <w:rsid w:val="00BA00DF"/>
    <w:rsid w:val="00BA3816"/>
    <w:rsid w:val="00BA3A21"/>
    <w:rsid w:val="00BA5432"/>
    <w:rsid w:val="00BA5BBD"/>
    <w:rsid w:val="00BA75C2"/>
    <w:rsid w:val="00BA7DD8"/>
    <w:rsid w:val="00BB2B99"/>
    <w:rsid w:val="00BB2BF5"/>
    <w:rsid w:val="00BB333E"/>
    <w:rsid w:val="00BB45DA"/>
    <w:rsid w:val="00BB7EDC"/>
    <w:rsid w:val="00BC0944"/>
    <w:rsid w:val="00BC3733"/>
    <w:rsid w:val="00BC4D8C"/>
    <w:rsid w:val="00BC4F96"/>
    <w:rsid w:val="00BC5BDA"/>
    <w:rsid w:val="00BD0A4D"/>
    <w:rsid w:val="00BD0F27"/>
    <w:rsid w:val="00BD0F49"/>
    <w:rsid w:val="00BD0F6B"/>
    <w:rsid w:val="00BD20B9"/>
    <w:rsid w:val="00BD304D"/>
    <w:rsid w:val="00BD5057"/>
    <w:rsid w:val="00BD61E5"/>
    <w:rsid w:val="00BD793B"/>
    <w:rsid w:val="00BE0E3B"/>
    <w:rsid w:val="00BE3EFB"/>
    <w:rsid w:val="00BE4350"/>
    <w:rsid w:val="00BE47C2"/>
    <w:rsid w:val="00BE54E1"/>
    <w:rsid w:val="00BE5932"/>
    <w:rsid w:val="00BE7F58"/>
    <w:rsid w:val="00BF395B"/>
    <w:rsid w:val="00BF3D6B"/>
    <w:rsid w:val="00BF755A"/>
    <w:rsid w:val="00C03DCA"/>
    <w:rsid w:val="00C06212"/>
    <w:rsid w:val="00C070FA"/>
    <w:rsid w:val="00C07F87"/>
    <w:rsid w:val="00C10F1E"/>
    <w:rsid w:val="00C1142C"/>
    <w:rsid w:val="00C12B1D"/>
    <w:rsid w:val="00C14A4F"/>
    <w:rsid w:val="00C15451"/>
    <w:rsid w:val="00C15AA8"/>
    <w:rsid w:val="00C218ED"/>
    <w:rsid w:val="00C21C76"/>
    <w:rsid w:val="00C22246"/>
    <w:rsid w:val="00C233E5"/>
    <w:rsid w:val="00C310BF"/>
    <w:rsid w:val="00C32225"/>
    <w:rsid w:val="00C32613"/>
    <w:rsid w:val="00C365F7"/>
    <w:rsid w:val="00C369FA"/>
    <w:rsid w:val="00C41AE1"/>
    <w:rsid w:val="00C42988"/>
    <w:rsid w:val="00C4423D"/>
    <w:rsid w:val="00C451FC"/>
    <w:rsid w:val="00C4538D"/>
    <w:rsid w:val="00C461FF"/>
    <w:rsid w:val="00C462E4"/>
    <w:rsid w:val="00C46B1A"/>
    <w:rsid w:val="00C47FBB"/>
    <w:rsid w:val="00C50274"/>
    <w:rsid w:val="00C5052D"/>
    <w:rsid w:val="00C507BC"/>
    <w:rsid w:val="00C50AB2"/>
    <w:rsid w:val="00C50C59"/>
    <w:rsid w:val="00C5108E"/>
    <w:rsid w:val="00C510CA"/>
    <w:rsid w:val="00C534C0"/>
    <w:rsid w:val="00C5423E"/>
    <w:rsid w:val="00C56405"/>
    <w:rsid w:val="00C5748E"/>
    <w:rsid w:val="00C623B2"/>
    <w:rsid w:val="00C62AD2"/>
    <w:rsid w:val="00C62EFE"/>
    <w:rsid w:val="00C63853"/>
    <w:rsid w:val="00C6465A"/>
    <w:rsid w:val="00C6518B"/>
    <w:rsid w:val="00C65430"/>
    <w:rsid w:val="00C66921"/>
    <w:rsid w:val="00C67100"/>
    <w:rsid w:val="00C70145"/>
    <w:rsid w:val="00C72FAB"/>
    <w:rsid w:val="00C74702"/>
    <w:rsid w:val="00C757F2"/>
    <w:rsid w:val="00C75D93"/>
    <w:rsid w:val="00C76485"/>
    <w:rsid w:val="00C822AF"/>
    <w:rsid w:val="00C822ED"/>
    <w:rsid w:val="00C85019"/>
    <w:rsid w:val="00C8585E"/>
    <w:rsid w:val="00C8645B"/>
    <w:rsid w:val="00C90428"/>
    <w:rsid w:val="00C90F44"/>
    <w:rsid w:val="00C91662"/>
    <w:rsid w:val="00C91E46"/>
    <w:rsid w:val="00C92CDF"/>
    <w:rsid w:val="00C93B35"/>
    <w:rsid w:val="00C9472A"/>
    <w:rsid w:val="00C94D9E"/>
    <w:rsid w:val="00C95C6E"/>
    <w:rsid w:val="00C96C07"/>
    <w:rsid w:val="00C9727E"/>
    <w:rsid w:val="00CA096F"/>
    <w:rsid w:val="00CA17C5"/>
    <w:rsid w:val="00CA3E23"/>
    <w:rsid w:val="00CA64B9"/>
    <w:rsid w:val="00CA64E2"/>
    <w:rsid w:val="00CB0711"/>
    <w:rsid w:val="00CB19BA"/>
    <w:rsid w:val="00CB24E0"/>
    <w:rsid w:val="00CB2758"/>
    <w:rsid w:val="00CB295B"/>
    <w:rsid w:val="00CB47CC"/>
    <w:rsid w:val="00CB6709"/>
    <w:rsid w:val="00CC0CB7"/>
    <w:rsid w:val="00CC1764"/>
    <w:rsid w:val="00CC2060"/>
    <w:rsid w:val="00CC2BB8"/>
    <w:rsid w:val="00CC2C20"/>
    <w:rsid w:val="00CC2FE0"/>
    <w:rsid w:val="00CC31C5"/>
    <w:rsid w:val="00CC5571"/>
    <w:rsid w:val="00CC7765"/>
    <w:rsid w:val="00CD28D5"/>
    <w:rsid w:val="00CD405C"/>
    <w:rsid w:val="00CD4663"/>
    <w:rsid w:val="00CD530F"/>
    <w:rsid w:val="00CD6214"/>
    <w:rsid w:val="00CE1ED3"/>
    <w:rsid w:val="00CE1F0E"/>
    <w:rsid w:val="00CE633A"/>
    <w:rsid w:val="00CE6359"/>
    <w:rsid w:val="00CE752A"/>
    <w:rsid w:val="00CF10EA"/>
    <w:rsid w:val="00CF121C"/>
    <w:rsid w:val="00CF2B1E"/>
    <w:rsid w:val="00CF39D4"/>
    <w:rsid w:val="00CF6F1D"/>
    <w:rsid w:val="00D04103"/>
    <w:rsid w:val="00D06BD1"/>
    <w:rsid w:val="00D07A4A"/>
    <w:rsid w:val="00D1046C"/>
    <w:rsid w:val="00D105A8"/>
    <w:rsid w:val="00D10D2B"/>
    <w:rsid w:val="00D14EF7"/>
    <w:rsid w:val="00D1678B"/>
    <w:rsid w:val="00D1737E"/>
    <w:rsid w:val="00D1757F"/>
    <w:rsid w:val="00D21B61"/>
    <w:rsid w:val="00D22D8C"/>
    <w:rsid w:val="00D237F6"/>
    <w:rsid w:val="00D244F1"/>
    <w:rsid w:val="00D24AA4"/>
    <w:rsid w:val="00D24E2F"/>
    <w:rsid w:val="00D31EBA"/>
    <w:rsid w:val="00D322A6"/>
    <w:rsid w:val="00D337AD"/>
    <w:rsid w:val="00D341FA"/>
    <w:rsid w:val="00D34435"/>
    <w:rsid w:val="00D34E36"/>
    <w:rsid w:val="00D3731B"/>
    <w:rsid w:val="00D40353"/>
    <w:rsid w:val="00D42565"/>
    <w:rsid w:val="00D4262D"/>
    <w:rsid w:val="00D4583C"/>
    <w:rsid w:val="00D45DDF"/>
    <w:rsid w:val="00D46A30"/>
    <w:rsid w:val="00D47A65"/>
    <w:rsid w:val="00D47BCC"/>
    <w:rsid w:val="00D5005D"/>
    <w:rsid w:val="00D50521"/>
    <w:rsid w:val="00D5251C"/>
    <w:rsid w:val="00D54E6A"/>
    <w:rsid w:val="00D552C9"/>
    <w:rsid w:val="00D5719C"/>
    <w:rsid w:val="00D57FB0"/>
    <w:rsid w:val="00D658B3"/>
    <w:rsid w:val="00D70EDE"/>
    <w:rsid w:val="00D71828"/>
    <w:rsid w:val="00D71B28"/>
    <w:rsid w:val="00D724BE"/>
    <w:rsid w:val="00D7456B"/>
    <w:rsid w:val="00D74B5A"/>
    <w:rsid w:val="00D76155"/>
    <w:rsid w:val="00D8195B"/>
    <w:rsid w:val="00D84060"/>
    <w:rsid w:val="00D84A31"/>
    <w:rsid w:val="00D85E5B"/>
    <w:rsid w:val="00D86E49"/>
    <w:rsid w:val="00D90BF1"/>
    <w:rsid w:val="00D90E53"/>
    <w:rsid w:val="00D9290D"/>
    <w:rsid w:val="00D9569E"/>
    <w:rsid w:val="00D95C45"/>
    <w:rsid w:val="00D9760E"/>
    <w:rsid w:val="00DA08E7"/>
    <w:rsid w:val="00DA1AF2"/>
    <w:rsid w:val="00DA7753"/>
    <w:rsid w:val="00DB26D4"/>
    <w:rsid w:val="00DB45E7"/>
    <w:rsid w:val="00DB5F9C"/>
    <w:rsid w:val="00DB77EA"/>
    <w:rsid w:val="00DC112E"/>
    <w:rsid w:val="00DC1699"/>
    <w:rsid w:val="00DC1B5D"/>
    <w:rsid w:val="00DC1C49"/>
    <w:rsid w:val="00DC2869"/>
    <w:rsid w:val="00DC29DC"/>
    <w:rsid w:val="00DC4B20"/>
    <w:rsid w:val="00DC4EF7"/>
    <w:rsid w:val="00DC4FC9"/>
    <w:rsid w:val="00DC5393"/>
    <w:rsid w:val="00DD05AB"/>
    <w:rsid w:val="00DD11F7"/>
    <w:rsid w:val="00DD44F6"/>
    <w:rsid w:val="00DD476E"/>
    <w:rsid w:val="00DD5335"/>
    <w:rsid w:val="00DD61D2"/>
    <w:rsid w:val="00DD6E61"/>
    <w:rsid w:val="00DD7C5F"/>
    <w:rsid w:val="00DE2DBE"/>
    <w:rsid w:val="00DE4809"/>
    <w:rsid w:val="00DE5AA3"/>
    <w:rsid w:val="00DE647F"/>
    <w:rsid w:val="00DE6F0A"/>
    <w:rsid w:val="00DE7949"/>
    <w:rsid w:val="00DF0E97"/>
    <w:rsid w:val="00DF1B7D"/>
    <w:rsid w:val="00DF2391"/>
    <w:rsid w:val="00DF3E92"/>
    <w:rsid w:val="00DF4194"/>
    <w:rsid w:val="00DF41F2"/>
    <w:rsid w:val="00DF716C"/>
    <w:rsid w:val="00E016B0"/>
    <w:rsid w:val="00E01874"/>
    <w:rsid w:val="00E041B0"/>
    <w:rsid w:val="00E04496"/>
    <w:rsid w:val="00E046A8"/>
    <w:rsid w:val="00E05BF8"/>
    <w:rsid w:val="00E070A8"/>
    <w:rsid w:val="00E072BD"/>
    <w:rsid w:val="00E073C5"/>
    <w:rsid w:val="00E0768D"/>
    <w:rsid w:val="00E1227F"/>
    <w:rsid w:val="00E13CDC"/>
    <w:rsid w:val="00E173B1"/>
    <w:rsid w:val="00E21236"/>
    <w:rsid w:val="00E2212F"/>
    <w:rsid w:val="00E238F9"/>
    <w:rsid w:val="00E23AB0"/>
    <w:rsid w:val="00E251D2"/>
    <w:rsid w:val="00E25C36"/>
    <w:rsid w:val="00E267CD"/>
    <w:rsid w:val="00E270D5"/>
    <w:rsid w:val="00E27659"/>
    <w:rsid w:val="00E30089"/>
    <w:rsid w:val="00E30FF5"/>
    <w:rsid w:val="00E31608"/>
    <w:rsid w:val="00E31740"/>
    <w:rsid w:val="00E31D55"/>
    <w:rsid w:val="00E320C3"/>
    <w:rsid w:val="00E3275B"/>
    <w:rsid w:val="00E32846"/>
    <w:rsid w:val="00E329F5"/>
    <w:rsid w:val="00E36BC9"/>
    <w:rsid w:val="00E40373"/>
    <w:rsid w:val="00E4191F"/>
    <w:rsid w:val="00E444A0"/>
    <w:rsid w:val="00E46067"/>
    <w:rsid w:val="00E46C57"/>
    <w:rsid w:val="00E5124F"/>
    <w:rsid w:val="00E515D0"/>
    <w:rsid w:val="00E51B27"/>
    <w:rsid w:val="00E51C36"/>
    <w:rsid w:val="00E52051"/>
    <w:rsid w:val="00E54989"/>
    <w:rsid w:val="00E56233"/>
    <w:rsid w:val="00E6116E"/>
    <w:rsid w:val="00E614E8"/>
    <w:rsid w:val="00E62072"/>
    <w:rsid w:val="00E6281A"/>
    <w:rsid w:val="00E6393B"/>
    <w:rsid w:val="00E65152"/>
    <w:rsid w:val="00E667BA"/>
    <w:rsid w:val="00E7143C"/>
    <w:rsid w:val="00E71D5C"/>
    <w:rsid w:val="00E73F8B"/>
    <w:rsid w:val="00E77802"/>
    <w:rsid w:val="00E8040A"/>
    <w:rsid w:val="00E83192"/>
    <w:rsid w:val="00E834D5"/>
    <w:rsid w:val="00E84CA1"/>
    <w:rsid w:val="00E85AE5"/>
    <w:rsid w:val="00E86B47"/>
    <w:rsid w:val="00E87979"/>
    <w:rsid w:val="00E87E12"/>
    <w:rsid w:val="00E90043"/>
    <w:rsid w:val="00E90A1E"/>
    <w:rsid w:val="00E93E65"/>
    <w:rsid w:val="00E943FF"/>
    <w:rsid w:val="00E9630B"/>
    <w:rsid w:val="00EA00C7"/>
    <w:rsid w:val="00EA1667"/>
    <w:rsid w:val="00EA18AE"/>
    <w:rsid w:val="00EA33FF"/>
    <w:rsid w:val="00EA7AFC"/>
    <w:rsid w:val="00EB0977"/>
    <w:rsid w:val="00EB13C5"/>
    <w:rsid w:val="00EB2E12"/>
    <w:rsid w:val="00EB316A"/>
    <w:rsid w:val="00EB318F"/>
    <w:rsid w:val="00EB3F7D"/>
    <w:rsid w:val="00EB4975"/>
    <w:rsid w:val="00EB49FA"/>
    <w:rsid w:val="00EB5206"/>
    <w:rsid w:val="00EB5854"/>
    <w:rsid w:val="00EB7244"/>
    <w:rsid w:val="00EC0570"/>
    <w:rsid w:val="00EC085E"/>
    <w:rsid w:val="00EC4D39"/>
    <w:rsid w:val="00EC53FD"/>
    <w:rsid w:val="00EC5E10"/>
    <w:rsid w:val="00EC6030"/>
    <w:rsid w:val="00EC7440"/>
    <w:rsid w:val="00ED149B"/>
    <w:rsid w:val="00ED32C6"/>
    <w:rsid w:val="00ED7C5F"/>
    <w:rsid w:val="00ED7F40"/>
    <w:rsid w:val="00EE2235"/>
    <w:rsid w:val="00EE752A"/>
    <w:rsid w:val="00EE7E0B"/>
    <w:rsid w:val="00EF03F0"/>
    <w:rsid w:val="00EF1CDF"/>
    <w:rsid w:val="00EF34D6"/>
    <w:rsid w:val="00EF3BD8"/>
    <w:rsid w:val="00EF3DD6"/>
    <w:rsid w:val="00EF5E11"/>
    <w:rsid w:val="00EF6519"/>
    <w:rsid w:val="00EF6732"/>
    <w:rsid w:val="00EF6B87"/>
    <w:rsid w:val="00F0015F"/>
    <w:rsid w:val="00F020C6"/>
    <w:rsid w:val="00F03658"/>
    <w:rsid w:val="00F03E30"/>
    <w:rsid w:val="00F04920"/>
    <w:rsid w:val="00F049AF"/>
    <w:rsid w:val="00F06E4C"/>
    <w:rsid w:val="00F06E88"/>
    <w:rsid w:val="00F07F37"/>
    <w:rsid w:val="00F13964"/>
    <w:rsid w:val="00F13DDE"/>
    <w:rsid w:val="00F15F55"/>
    <w:rsid w:val="00F16961"/>
    <w:rsid w:val="00F16C5C"/>
    <w:rsid w:val="00F20607"/>
    <w:rsid w:val="00F21232"/>
    <w:rsid w:val="00F21B6A"/>
    <w:rsid w:val="00F22A10"/>
    <w:rsid w:val="00F22B57"/>
    <w:rsid w:val="00F25FBE"/>
    <w:rsid w:val="00F2664D"/>
    <w:rsid w:val="00F274B1"/>
    <w:rsid w:val="00F30418"/>
    <w:rsid w:val="00F3215E"/>
    <w:rsid w:val="00F3231F"/>
    <w:rsid w:val="00F32852"/>
    <w:rsid w:val="00F34717"/>
    <w:rsid w:val="00F3621D"/>
    <w:rsid w:val="00F41CC2"/>
    <w:rsid w:val="00F459BB"/>
    <w:rsid w:val="00F4743F"/>
    <w:rsid w:val="00F5004A"/>
    <w:rsid w:val="00F503A2"/>
    <w:rsid w:val="00F51673"/>
    <w:rsid w:val="00F52D73"/>
    <w:rsid w:val="00F53E41"/>
    <w:rsid w:val="00F5436D"/>
    <w:rsid w:val="00F54A0D"/>
    <w:rsid w:val="00F6077A"/>
    <w:rsid w:val="00F609F3"/>
    <w:rsid w:val="00F60BF6"/>
    <w:rsid w:val="00F60E0B"/>
    <w:rsid w:val="00F63126"/>
    <w:rsid w:val="00F65834"/>
    <w:rsid w:val="00F6640A"/>
    <w:rsid w:val="00F66B6F"/>
    <w:rsid w:val="00F72841"/>
    <w:rsid w:val="00F72C0E"/>
    <w:rsid w:val="00F74DA3"/>
    <w:rsid w:val="00F76C29"/>
    <w:rsid w:val="00F80DD4"/>
    <w:rsid w:val="00F812DF"/>
    <w:rsid w:val="00F82D70"/>
    <w:rsid w:val="00F8436F"/>
    <w:rsid w:val="00F90318"/>
    <w:rsid w:val="00F907B8"/>
    <w:rsid w:val="00F91DFA"/>
    <w:rsid w:val="00F929D5"/>
    <w:rsid w:val="00F949F9"/>
    <w:rsid w:val="00F95288"/>
    <w:rsid w:val="00F9538E"/>
    <w:rsid w:val="00F962EF"/>
    <w:rsid w:val="00F96C3E"/>
    <w:rsid w:val="00F9791B"/>
    <w:rsid w:val="00FA2CF6"/>
    <w:rsid w:val="00FA313D"/>
    <w:rsid w:val="00FA42BE"/>
    <w:rsid w:val="00FA6D5A"/>
    <w:rsid w:val="00FA7151"/>
    <w:rsid w:val="00FA744F"/>
    <w:rsid w:val="00FB0618"/>
    <w:rsid w:val="00FB14B0"/>
    <w:rsid w:val="00FB1779"/>
    <w:rsid w:val="00FB240B"/>
    <w:rsid w:val="00FB2AFC"/>
    <w:rsid w:val="00FB2C0F"/>
    <w:rsid w:val="00FB66A3"/>
    <w:rsid w:val="00FB77EA"/>
    <w:rsid w:val="00FB7A39"/>
    <w:rsid w:val="00FC0E1D"/>
    <w:rsid w:val="00FC2A32"/>
    <w:rsid w:val="00FC2BC7"/>
    <w:rsid w:val="00FC53DA"/>
    <w:rsid w:val="00FC63B5"/>
    <w:rsid w:val="00FC704A"/>
    <w:rsid w:val="00FD16A9"/>
    <w:rsid w:val="00FD193E"/>
    <w:rsid w:val="00FD34C3"/>
    <w:rsid w:val="00FD38AC"/>
    <w:rsid w:val="00FD5250"/>
    <w:rsid w:val="00FD66D0"/>
    <w:rsid w:val="00FE0D83"/>
    <w:rsid w:val="00FE18A5"/>
    <w:rsid w:val="00FE38EF"/>
    <w:rsid w:val="00FE45FB"/>
    <w:rsid w:val="00FE4758"/>
    <w:rsid w:val="00FE7585"/>
    <w:rsid w:val="00FF004E"/>
    <w:rsid w:val="00FF0E35"/>
    <w:rsid w:val="00FF0F4A"/>
    <w:rsid w:val="00FF366F"/>
    <w:rsid w:val="00FF37B2"/>
    <w:rsid w:val="00FF5A7E"/>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4409324"/>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uiPriority w:val="59"/>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073EE2"/>
    <w:pPr>
      <w:spacing w:before="38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styleId="UnresolvedMention">
    <w:name w:val="Unresolved Mention"/>
    <w:basedOn w:val="DefaultParagraphFont"/>
    <w:uiPriority w:val="99"/>
    <w:semiHidden/>
    <w:unhideWhenUsed/>
    <w:rsid w:val="00567EA8"/>
    <w:rPr>
      <w:color w:val="605E5C"/>
      <w:shd w:val="clear" w:color="auto" w:fill="E1DFDD"/>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customStyle="1" w:styleId="BookTitle1">
    <w:name w:val="Book Title1"/>
    <w:basedOn w:val="DefaultParagraphFont"/>
    <w:uiPriority w:val="1"/>
    <w:qFormat/>
    <w:rsid w:val="0060788E"/>
    <w:rPr>
      <w:color w:val="auto"/>
      <w:bdr w:val="none" w:sz="0" w:space="0" w:color="auto"/>
      <w:shd w:val="clear" w:color="auto" w:fill="auto"/>
    </w:rPr>
  </w:style>
  <w:style w:type="paragraph" w:customStyle="1" w:styleId="TOC11">
    <w:name w:val="TOC 11"/>
    <w:basedOn w:val="Normal"/>
    <w:qFormat/>
    <w:rsid w:val="0060788E"/>
  </w:style>
  <w:style w:type="paragraph" w:customStyle="1" w:styleId="TOC21">
    <w:name w:val="TOC 21"/>
    <w:basedOn w:val="Normal"/>
    <w:qFormat/>
    <w:rsid w:val="0060788E"/>
  </w:style>
  <w:style w:type="paragraph" w:customStyle="1" w:styleId="TOC31">
    <w:name w:val="TOC 31"/>
    <w:basedOn w:val="Normal"/>
    <w:qFormat/>
    <w:rsid w:val="0060788E"/>
  </w:style>
  <w:style w:type="paragraph" w:customStyle="1" w:styleId="TOC41">
    <w:name w:val="TOC 41"/>
    <w:basedOn w:val="Normal"/>
    <w:qFormat/>
    <w:rsid w:val="0060788E"/>
  </w:style>
  <w:style w:type="paragraph" w:customStyle="1" w:styleId="paragraph">
    <w:name w:val="paragraph"/>
    <w:basedOn w:val="Normal"/>
    <w:rsid w:val="005F6E58"/>
    <w:pPr>
      <w:spacing w:before="100" w:beforeAutospacing="1" w:after="100" w:afterAutospacing="1" w:line="240" w:lineRule="auto"/>
      <w:jc w:val="left"/>
    </w:pPr>
    <w:rPr>
      <w:rFonts w:ascii="Times New Roman" w:eastAsia="Times New Roman" w:hAnsi="Times New Roman" w:cs="Times New Roman"/>
      <w:sz w:val="24"/>
      <w:szCs w:val="24"/>
      <w:lang w:val="en-ZA" w:eastAsia="en-ZA"/>
    </w:rPr>
  </w:style>
  <w:style w:type="character" w:customStyle="1" w:styleId="normaltextrun">
    <w:name w:val="normaltextrun"/>
    <w:basedOn w:val="DefaultParagraphFont"/>
    <w:rsid w:val="005F6E58"/>
  </w:style>
  <w:style w:type="character" w:customStyle="1" w:styleId="eop">
    <w:name w:val="eop"/>
    <w:basedOn w:val="DefaultParagraphFont"/>
    <w:rsid w:val="005F6E58"/>
  </w:style>
  <w:style w:type="character" w:customStyle="1" w:styleId="cs1-format">
    <w:name w:val="cs1-format"/>
    <w:basedOn w:val="DefaultParagraphFont"/>
    <w:rsid w:val="004B1C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59518809">
      <w:bodyDiv w:val="1"/>
      <w:marLeft w:val="0"/>
      <w:marRight w:val="0"/>
      <w:marTop w:val="0"/>
      <w:marBottom w:val="0"/>
      <w:divBdr>
        <w:top w:val="none" w:sz="0" w:space="0" w:color="auto"/>
        <w:left w:val="none" w:sz="0" w:space="0" w:color="auto"/>
        <w:bottom w:val="none" w:sz="0" w:space="0" w:color="auto"/>
        <w:right w:val="none" w:sz="0" w:space="0" w:color="auto"/>
      </w:divBdr>
      <w:divsChild>
        <w:div w:id="365981951">
          <w:marLeft w:val="0"/>
          <w:marRight w:val="0"/>
          <w:marTop w:val="0"/>
          <w:marBottom w:val="0"/>
          <w:divBdr>
            <w:top w:val="none" w:sz="0" w:space="0" w:color="auto"/>
            <w:left w:val="none" w:sz="0" w:space="0" w:color="auto"/>
            <w:bottom w:val="none" w:sz="0" w:space="0" w:color="auto"/>
            <w:right w:val="none" w:sz="0" w:space="0" w:color="auto"/>
          </w:divBdr>
          <w:divsChild>
            <w:div w:id="1025325301">
              <w:marLeft w:val="0"/>
              <w:marRight w:val="0"/>
              <w:marTop w:val="0"/>
              <w:marBottom w:val="0"/>
              <w:divBdr>
                <w:top w:val="none" w:sz="0" w:space="0" w:color="auto"/>
                <w:left w:val="none" w:sz="0" w:space="0" w:color="auto"/>
                <w:bottom w:val="none" w:sz="0" w:space="0" w:color="auto"/>
                <w:right w:val="none" w:sz="0" w:space="0" w:color="auto"/>
              </w:divBdr>
              <w:divsChild>
                <w:div w:id="1940136452">
                  <w:marLeft w:val="0"/>
                  <w:marRight w:val="0"/>
                  <w:marTop w:val="0"/>
                  <w:marBottom w:val="0"/>
                  <w:divBdr>
                    <w:top w:val="none" w:sz="0" w:space="0" w:color="auto"/>
                    <w:left w:val="none" w:sz="0" w:space="0" w:color="auto"/>
                    <w:bottom w:val="none" w:sz="0" w:space="0" w:color="auto"/>
                    <w:right w:val="none" w:sz="0" w:space="0" w:color="auto"/>
                  </w:divBdr>
                  <w:divsChild>
                    <w:div w:id="244536816">
                      <w:marLeft w:val="0"/>
                      <w:marRight w:val="0"/>
                      <w:marTop w:val="0"/>
                      <w:marBottom w:val="0"/>
                      <w:divBdr>
                        <w:top w:val="none" w:sz="0" w:space="0" w:color="auto"/>
                        <w:left w:val="none" w:sz="0" w:space="0" w:color="auto"/>
                        <w:bottom w:val="none" w:sz="0" w:space="0" w:color="auto"/>
                        <w:right w:val="none" w:sz="0" w:space="0" w:color="auto"/>
                      </w:divBdr>
                    </w:div>
                  </w:divsChild>
                </w:div>
                <w:div w:id="1932926519">
                  <w:marLeft w:val="0"/>
                  <w:marRight w:val="0"/>
                  <w:marTop w:val="0"/>
                  <w:marBottom w:val="0"/>
                  <w:divBdr>
                    <w:top w:val="none" w:sz="0" w:space="0" w:color="auto"/>
                    <w:left w:val="none" w:sz="0" w:space="0" w:color="auto"/>
                    <w:bottom w:val="none" w:sz="0" w:space="0" w:color="auto"/>
                    <w:right w:val="none" w:sz="0" w:space="0" w:color="auto"/>
                  </w:divBdr>
                  <w:divsChild>
                    <w:div w:id="1964996312">
                      <w:marLeft w:val="0"/>
                      <w:marRight w:val="0"/>
                      <w:marTop w:val="0"/>
                      <w:marBottom w:val="0"/>
                      <w:divBdr>
                        <w:top w:val="none" w:sz="0" w:space="0" w:color="auto"/>
                        <w:left w:val="none" w:sz="0" w:space="0" w:color="auto"/>
                        <w:bottom w:val="none" w:sz="0" w:space="0" w:color="auto"/>
                        <w:right w:val="none" w:sz="0" w:space="0" w:color="auto"/>
                      </w:divBdr>
                    </w:div>
                  </w:divsChild>
                </w:div>
                <w:div w:id="27416196">
                  <w:marLeft w:val="0"/>
                  <w:marRight w:val="0"/>
                  <w:marTop w:val="0"/>
                  <w:marBottom w:val="0"/>
                  <w:divBdr>
                    <w:top w:val="none" w:sz="0" w:space="0" w:color="auto"/>
                    <w:left w:val="none" w:sz="0" w:space="0" w:color="auto"/>
                    <w:bottom w:val="none" w:sz="0" w:space="0" w:color="auto"/>
                    <w:right w:val="none" w:sz="0" w:space="0" w:color="auto"/>
                  </w:divBdr>
                  <w:divsChild>
                    <w:div w:id="985403093">
                      <w:marLeft w:val="0"/>
                      <w:marRight w:val="0"/>
                      <w:marTop w:val="0"/>
                      <w:marBottom w:val="0"/>
                      <w:divBdr>
                        <w:top w:val="none" w:sz="0" w:space="0" w:color="auto"/>
                        <w:left w:val="none" w:sz="0" w:space="0" w:color="auto"/>
                        <w:bottom w:val="none" w:sz="0" w:space="0" w:color="auto"/>
                        <w:right w:val="none" w:sz="0" w:space="0" w:color="auto"/>
                      </w:divBdr>
                    </w:div>
                  </w:divsChild>
                </w:div>
                <w:div w:id="1960989728">
                  <w:marLeft w:val="0"/>
                  <w:marRight w:val="0"/>
                  <w:marTop w:val="0"/>
                  <w:marBottom w:val="0"/>
                  <w:divBdr>
                    <w:top w:val="none" w:sz="0" w:space="0" w:color="auto"/>
                    <w:left w:val="none" w:sz="0" w:space="0" w:color="auto"/>
                    <w:bottom w:val="none" w:sz="0" w:space="0" w:color="auto"/>
                    <w:right w:val="none" w:sz="0" w:space="0" w:color="auto"/>
                  </w:divBdr>
                  <w:divsChild>
                    <w:div w:id="636299293">
                      <w:marLeft w:val="0"/>
                      <w:marRight w:val="0"/>
                      <w:marTop w:val="0"/>
                      <w:marBottom w:val="0"/>
                      <w:divBdr>
                        <w:top w:val="none" w:sz="0" w:space="0" w:color="auto"/>
                        <w:left w:val="none" w:sz="0" w:space="0" w:color="auto"/>
                        <w:bottom w:val="none" w:sz="0" w:space="0" w:color="auto"/>
                        <w:right w:val="none" w:sz="0" w:space="0" w:color="auto"/>
                      </w:divBdr>
                    </w:div>
                  </w:divsChild>
                </w:div>
                <w:div w:id="672336241">
                  <w:marLeft w:val="0"/>
                  <w:marRight w:val="0"/>
                  <w:marTop w:val="0"/>
                  <w:marBottom w:val="0"/>
                  <w:divBdr>
                    <w:top w:val="none" w:sz="0" w:space="0" w:color="auto"/>
                    <w:left w:val="none" w:sz="0" w:space="0" w:color="auto"/>
                    <w:bottom w:val="none" w:sz="0" w:space="0" w:color="auto"/>
                    <w:right w:val="none" w:sz="0" w:space="0" w:color="auto"/>
                  </w:divBdr>
                  <w:divsChild>
                    <w:div w:id="1836342136">
                      <w:marLeft w:val="0"/>
                      <w:marRight w:val="0"/>
                      <w:marTop w:val="0"/>
                      <w:marBottom w:val="0"/>
                      <w:divBdr>
                        <w:top w:val="none" w:sz="0" w:space="0" w:color="auto"/>
                        <w:left w:val="none" w:sz="0" w:space="0" w:color="auto"/>
                        <w:bottom w:val="none" w:sz="0" w:space="0" w:color="auto"/>
                        <w:right w:val="none" w:sz="0" w:space="0" w:color="auto"/>
                      </w:divBdr>
                    </w:div>
                  </w:divsChild>
                </w:div>
                <w:div w:id="2076851357">
                  <w:marLeft w:val="0"/>
                  <w:marRight w:val="0"/>
                  <w:marTop w:val="0"/>
                  <w:marBottom w:val="0"/>
                  <w:divBdr>
                    <w:top w:val="none" w:sz="0" w:space="0" w:color="auto"/>
                    <w:left w:val="none" w:sz="0" w:space="0" w:color="auto"/>
                    <w:bottom w:val="none" w:sz="0" w:space="0" w:color="auto"/>
                    <w:right w:val="none" w:sz="0" w:space="0" w:color="auto"/>
                  </w:divBdr>
                  <w:divsChild>
                    <w:div w:id="1286500363">
                      <w:marLeft w:val="0"/>
                      <w:marRight w:val="0"/>
                      <w:marTop w:val="0"/>
                      <w:marBottom w:val="0"/>
                      <w:divBdr>
                        <w:top w:val="none" w:sz="0" w:space="0" w:color="auto"/>
                        <w:left w:val="none" w:sz="0" w:space="0" w:color="auto"/>
                        <w:bottom w:val="none" w:sz="0" w:space="0" w:color="auto"/>
                        <w:right w:val="none" w:sz="0" w:space="0" w:color="auto"/>
                      </w:divBdr>
                    </w:div>
                  </w:divsChild>
                </w:div>
                <w:div w:id="371462389">
                  <w:marLeft w:val="0"/>
                  <w:marRight w:val="0"/>
                  <w:marTop w:val="0"/>
                  <w:marBottom w:val="0"/>
                  <w:divBdr>
                    <w:top w:val="none" w:sz="0" w:space="0" w:color="auto"/>
                    <w:left w:val="none" w:sz="0" w:space="0" w:color="auto"/>
                    <w:bottom w:val="none" w:sz="0" w:space="0" w:color="auto"/>
                    <w:right w:val="none" w:sz="0" w:space="0" w:color="auto"/>
                  </w:divBdr>
                  <w:divsChild>
                    <w:div w:id="1906985890">
                      <w:marLeft w:val="0"/>
                      <w:marRight w:val="0"/>
                      <w:marTop w:val="0"/>
                      <w:marBottom w:val="0"/>
                      <w:divBdr>
                        <w:top w:val="none" w:sz="0" w:space="0" w:color="auto"/>
                        <w:left w:val="none" w:sz="0" w:space="0" w:color="auto"/>
                        <w:bottom w:val="none" w:sz="0" w:space="0" w:color="auto"/>
                        <w:right w:val="none" w:sz="0" w:space="0" w:color="auto"/>
                      </w:divBdr>
                    </w:div>
                  </w:divsChild>
                </w:div>
                <w:div w:id="783765410">
                  <w:marLeft w:val="0"/>
                  <w:marRight w:val="0"/>
                  <w:marTop w:val="0"/>
                  <w:marBottom w:val="0"/>
                  <w:divBdr>
                    <w:top w:val="none" w:sz="0" w:space="0" w:color="auto"/>
                    <w:left w:val="none" w:sz="0" w:space="0" w:color="auto"/>
                    <w:bottom w:val="none" w:sz="0" w:space="0" w:color="auto"/>
                    <w:right w:val="none" w:sz="0" w:space="0" w:color="auto"/>
                  </w:divBdr>
                  <w:divsChild>
                    <w:div w:id="174194699">
                      <w:marLeft w:val="0"/>
                      <w:marRight w:val="0"/>
                      <w:marTop w:val="0"/>
                      <w:marBottom w:val="0"/>
                      <w:divBdr>
                        <w:top w:val="none" w:sz="0" w:space="0" w:color="auto"/>
                        <w:left w:val="none" w:sz="0" w:space="0" w:color="auto"/>
                        <w:bottom w:val="none" w:sz="0" w:space="0" w:color="auto"/>
                        <w:right w:val="none" w:sz="0" w:space="0" w:color="auto"/>
                      </w:divBdr>
                    </w:div>
                  </w:divsChild>
                </w:div>
                <w:div w:id="816265686">
                  <w:marLeft w:val="0"/>
                  <w:marRight w:val="0"/>
                  <w:marTop w:val="0"/>
                  <w:marBottom w:val="0"/>
                  <w:divBdr>
                    <w:top w:val="none" w:sz="0" w:space="0" w:color="auto"/>
                    <w:left w:val="none" w:sz="0" w:space="0" w:color="auto"/>
                    <w:bottom w:val="none" w:sz="0" w:space="0" w:color="auto"/>
                    <w:right w:val="none" w:sz="0" w:space="0" w:color="auto"/>
                  </w:divBdr>
                  <w:divsChild>
                    <w:div w:id="282805427">
                      <w:marLeft w:val="0"/>
                      <w:marRight w:val="0"/>
                      <w:marTop w:val="0"/>
                      <w:marBottom w:val="0"/>
                      <w:divBdr>
                        <w:top w:val="none" w:sz="0" w:space="0" w:color="auto"/>
                        <w:left w:val="none" w:sz="0" w:space="0" w:color="auto"/>
                        <w:bottom w:val="none" w:sz="0" w:space="0" w:color="auto"/>
                        <w:right w:val="none" w:sz="0" w:space="0" w:color="auto"/>
                      </w:divBdr>
                    </w:div>
                  </w:divsChild>
                </w:div>
                <w:div w:id="778572294">
                  <w:marLeft w:val="0"/>
                  <w:marRight w:val="0"/>
                  <w:marTop w:val="0"/>
                  <w:marBottom w:val="0"/>
                  <w:divBdr>
                    <w:top w:val="none" w:sz="0" w:space="0" w:color="auto"/>
                    <w:left w:val="none" w:sz="0" w:space="0" w:color="auto"/>
                    <w:bottom w:val="none" w:sz="0" w:space="0" w:color="auto"/>
                    <w:right w:val="none" w:sz="0" w:space="0" w:color="auto"/>
                  </w:divBdr>
                  <w:divsChild>
                    <w:div w:id="1556623188">
                      <w:marLeft w:val="0"/>
                      <w:marRight w:val="0"/>
                      <w:marTop w:val="0"/>
                      <w:marBottom w:val="0"/>
                      <w:divBdr>
                        <w:top w:val="none" w:sz="0" w:space="0" w:color="auto"/>
                        <w:left w:val="none" w:sz="0" w:space="0" w:color="auto"/>
                        <w:bottom w:val="none" w:sz="0" w:space="0" w:color="auto"/>
                        <w:right w:val="none" w:sz="0" w:space="0" w:color="auto"/>
                      </w:divBdr>
                    </w:div>
                  </w:divsChild>
                </w:div>
                <w:div w:id="99952207">
                  <w:marLeft w:val="0"/>
                  <w:marRight w:val="0"/>
                  <w:marTop w:val="0"/>
                  <w:marBottom w:val="0"/>
                  <w:divBdr>
                    <w:top w:val="none" w:sz="0" w:space="0" w:color="auto"/>
                    <w:left w:val="none" w:sz="0" w:space="0" w:color="auto"/>
                    <w:bottom w:val="none" w:sz="0" w:space="0" w:color="auto"/>
                    <w:right w:val="none" w:sz="0" w:space="0" w:color="auto"/>
                  </w:divBdr>
                  <w:divsChild>
                    <w:div w:id="2008358284">
                      <w:marLeft w:val="0"/>
                      <w:marRight w:val="0"/>
                      <w:marTop w:val="0"/>
                      <w:marBottom w:val="0"/>
                      <w:divBdr>
                        <w:top w:val="none" w:sz="0" w:space="0" w:color="auto"/>
                        <w:left w:val="none" w:sz="0" w:space="0" w:color="auto"/>
                        <w:bottom w:val="none" w:sz="0" w:space="0" w:color="auto"/>
                        <w:right w:val="none" w:sz="0" w:space="0" w:color="auto"/>
                      </w:divBdr>
                    </w:div>
                  </w:divsChild>
                </w:div>
                <w:div w:id="1944992847">
                  <w:marLeft w:val="0"/>
                  <w:marRight w:val="0"/>
                  <w:marTop w:val="0"/>
                  <w:marBottom w:val="0"/>
                  <w:divBdr>
                    <w:top w:val="none" w:sz="0" w:space="0" w:color="auto"/>
                    <w:left w:val="none" w:sz="0" w:space="0" w:color="auto"/>
                    <w:bottom w:val="none" w:sz="0" w:space="0" w:color="auto"/>
                    <w:right w:val="none" w:sz="0" w:space="0" w:color="auto"/>
                  </w:divBdr>
                  <w:divsChild>
                    <w:div w:id="827938461">
                      <w:marLeft w:val="0"/>
                      <w:marRight w:val="0"/>
                      <w:marTop w:val="0"/>
                      <w:marBottom w:val="0"/>
                      <w:divBdr>
                        <w:top w:val="none" w:sz="0" w:space="0" w:color="auto"/>
                        <w:left w:val="none" w:sz="0" w:space="0" w:color="auto"/>
                        <w:bottom w:val="none" w:sz="0" w:space="0" w:color="auto"/>
                        <w:right w:val="none" w:sz="0" w:space="0" w:color="auto"/>
                      </w:divBdr>
                    </w:div>
                  </w:divsChild>
                </w:div>
                <w:div w:id="301811487">
                  <w:marLeft w:val="0"/>
                  <w:marRight w:val="0"/>
                  <w:marTop w:val="0"/>
                  <w:marBottom w:val="0"/>
                  <w:divBdr>
                    <w:top w:val="none" w:sz="0" w:space="0" w:color="auto"/>
                    <w:left w:val="none" w:sz="0" w:space="0" w:color="auto"/>
                    <w:bottom w:val="none" w:sz="0" w:space="0" w:color="auto"/>
                    <w:right w:val="none" w:sz="0" w:space="0" w:color="auto"/>
                  </w:divBdr>
                  <w:divsChild>
                    <w:div w:id="1297373914">
                      <w:marLeft w:val="0"/>
                      <w:marRight w:val="0"/>
                      <w:marTop w:val="0"/>
                      <w:marBottom w:val="0"/>
                      <w:divBdr>
                        <w:top w:val="none" w:sz="0" w:space="0" w:color="auto"/>
                        <w:left w:val="none" w:sz="0" w:space="0" w:color="auto"/>
                        <w:bottom w:val="none" w:sz="0" w:space="0" w:color="auto"/>
                        <w:right w:val="none" w:sz="0" w:space="0" w:color="auto"/>
                      </w:divBdr>
                    </w:div>
                  </w:divsChild>
                </w:div>
                <w:div w:id="972248907">
                  <w:marLeft w:val="0"/>
                  <w:marRight w:val="0"/>
                  <w:marTop w:val="0"/>
                  <w:marBottom w:val="0"/>
                  <w:divBdr>
                    <w:top w:val="none" w:sz="0" w:space="0" w:color="auto"/>
                    <w:left w:val="none" w:sz="0" w:space="0" w:color="auto"/>
                    <w:bottom w:val="none" w:sz="0" w:space="0" w:color="auto"/>
                    <w:right w:val="none" w:sz="0" w:space="0" w:color="auto"/>
                  </w:divBdr>
                  <w:divsChild>
                    <w:div w:id="2080903658">
                      <w:marLeft w:val="0"/>
                      <w:marRight w:val="0"/>
                      <w:marTop w:val="0"/>
                      <w:marBottom w:val="0"/>
                      <w:divBdr>
                        <w:top w:val="none" w:sz="0" w:space="0" w:color="auto"/>
                        <w:left w:val="none" w:sz="0" w:space="0" w:color="auto"/>
                        <w:bottom w:val="none" w:sz="0" w:space="0" w:color="auto"/>
                        <w:right w:val="none" w:sz="0" w:space="0" w:color="auto"/>
                      </w:divBdr>
                    </w:div>
                  </w:divsChild>
                </w:div>
                <w:div w:id="1331367851">
                  <w:marLeft w:val="0"/>
                  <w:marRight w:val="0"/>
                  <w:marTop w:val="0"/>
                  <w:marBottom w:val="0"/>
                  <w:divBdr>
                    <w:top w:val="none" w:sz="0" w:space="0" w:color="auto"/>
                    <w:left w:val="none" w:sz="0" w:space="0" w:color="auto"/>
                    <w:bottom w:val="none" w:sz="0" w:space="0" w:color="auto"/>
                    <w:right w:val="none" w:sz="0" w:space="0" w:color="auto"/>
                  </w:divBdr>
                  <w:divsChild>
                    <w:div w:id="196429964">
                      <w:marLeft w:val="0"/>
                      <w:marRight w:val="0"/>
                      <w:marTop w:val="0"/>
                      <w:marBottom w:val="0"/>
                      <w:divBdr>
                        <w:top w:val="none" w:sz="0" w:space="0" w:color="auto"/>
                        <w:left w:val="none" w:sz="0" w:space="0" w:color="auto"/>
                        <w:bottom w:val="none" w:sz="0" w:space="0" w:color="auto"/>
                        <w:right w:val="none" w:sz="0" w:space="0" w:color="auto"/>
                      </w:divBdr>
                    </w:div>
                  </w:divsChild>
                </w:div>
                <w:div w:id="1891454627">
                  <w:marLeft w:val="0"/>
                  <w:marRight w:val="0"/>
                  <w:marTop w:val="0"/>
                  <w:marBottom w:val="0"/>
                  <w:divBdr>
                    <w:top w:val="none" w:sz="0" w:space="0" w:color="auto"/>
                    <w:left w:val="none" w:sz="0" w:space="0" w:color="auto"/>
                    <w:bottom w:val="none" w:sz="0" w:space="0" w:color="auto"/>
                    <w:right w:val="none" w:sz="0" w:space="0" w:color="auto"/>
                  </w:divBdr>
                  <w:divsChild>
                    <w:div w:id="737900749">
                      <w:marLeft w:val="0"/>
                      <w:marRight w:val="0"/>
                      <w:marTop w:val="0"/>
                      <w:marBottom w:val="0"/>
                      <w:divBdr>
                        <w:top w:val="none" w:sz="0" w:space="0" w:color="auto"/>
                        <w:left w:val="none" w:sz="0" w:space="0" w:color="auto"/>
                        <w:bottom w:val="none" w:sz="0" w:space="0" w:color="auto"/>
                        <w:right w:val="none" w:sz="0" w:space="0" w:color="auto"/>
                      </w:divBdr>
                    </w:div>
                  </w:divsChild>
                </w:div>
                <w:div w:id="1877346203">
                  <w:marLeft w:val="0"/>
                  <w:marRight w:val="0"/>
                  <w:marTop w:val="0"/>
                  <w:marBottom w:val="0"/>
                  <w:divBdr>
                    <w:top w:val="none" w:sz="0" w:space="0" w:color="auto"/>
                    <w:left w:val="none" w:sz="0" w:space="0" w:color="auto"/>
                    <w:bottom w:val="none" w:sz="0" w:space="0" w:color="auto"/>
                    <w:right w:val="none" w:sz="0" w:space="0" w:color="auto"/>
                  </w:divBdr>
                  <w:divsChild>
                    <w:div w:id="1393695725">
                      <w:marLeft w:val="0"/>
                      <w:marRight w:val="0"/>
                      <w:marTop w:val="0"/>
                      <w:marBottom w:val="0"/>
                      <w:divBdr>
                        <w:top w:val="none" w:sz="0" w:space="0" w:color="auto"/>
                        <w:left w:val="none" w:sz="0" w:space="0" w:color="auto"/>
                        <w:bottom w:val="none" w:sz="0" w:space="0" w:color="auto"/>
                        <w:right w:val="none" w:sz="0" w:space="0" w:color="auto"/>
                      </w:divBdr>
                    </w:div>
                  </w:divsChild>
                </w:div>
                <w:div w:id="112599096">
                  <w:marLeft w:val="0"/>
                  <w:marRight w:val="0"/>
                  <w:marTop w:val="0"/>
                  <w:marBottom w:val="0"/>
                  <w:divBdr>
                    <w:top w:val="none" w:sz="0" w:space="0" w:color="auto"/>
                    <w:left w:val="none" w:sz="0" w:space="0" w:color="auto"/>
                    <w:bottom w:val="none" w:sz="0" w:space="0" w:color="auto"/>
                    <w:right w:val="none" w:sz="0" w:space="0" w:color="auto"/>
                  </w:divBdr>
                  <w:divsChild>
                    <w:div w:id="1029259452">
                      <w:marLeft w:val="0"/>
                      <w:marRight w:val="0"/>
                      <w:marTop w:val="0"/>
                      <w:marBottom w:val="0"/>
                      <w:divBdr>
                        <w:top w:val="none" w:sz="0" w:space="0" w:color="auto"/>
                        <w:left w:val="none" w:sz="0" w:space="0" w:color="auto"/>
                        <w:bottom w:val="none" w:sz="0" w:space="0" w:color="auto"/>
                        <w:right w:val="none" w:sz="0" w:space="0" w:color="auto"/>
                      </w:divBdr>
                    </w:div>
                  </w:divsChild>
                </w:div>
                <w:div w:id="1806192394">
                  <w:marLeft w:val="0"/>
                  <w:marRight w:val="0"/>
                  <w:marTop w:val="0"/>
                  <w:marBottom w:val="0"/>
                  <w:divBdr>
                    <w:top w:val="none" w:sz="0" w:space="0" w:color="auto"/>
                    <w:left w:val="none" w:sz="0" w:space="0" w:color="auto"/>
                    <w:bottom w:val="none" w:sz="0" w:space="0" w:color="auto"/>
                    <w:right w:val="none" w:sz="0" w:space="0" w:color="auto"/>
                  </w:divBdr>
                  <w:divsChild>
                    <w:div w:id="483551959">
                      <w:marLeft w:val="0"/>
                      <w:marRight w:val="0"/>
                      <w:marTop w:val="0"/>
                      <w:marBottom w:val="0"/>
                      <w:divBdr>
                        <w:top w:val="none" w:sz="0" w:space="0" w:color="auto"/>
                        <w:left w:val="none" w:sz="0" w:space="0" w:color="auto"/>
                        <w:bottom w:val="none" w:sz="0" w:space="0" w:color="auto"/>
                        <w:right w:val="none" w:sz="0" w:space="0" w:color="auto"/>
                      </w:divBdr>
                    </w:div>
                  </w:divsChild>
                </w:div>
                <w:div w:id="1612543545">
                  <w:marLeft w:val="0"/>
                  <w:marRight w:val="0"/>
                  <w:marTop w:val="0"/>
                  <w:marBottom w:val="0"/>
                  <w:divBdr>
                    <w:top w:val="none" w:sz="0" w:space="0" w:color="auto"/>
                    <w:left w:val="none" w:sz="0" w:space="0" w:color="auto"/>
                    <w:bottom w:val="none" w:sz="0" w:space="0" w:color="auto"/>
                    <w:right w:val="none" w:sz="0" w:space="0" w:color="auto"/>
                  </w:divBdr>
                  <w:divsChild>
                    <w:div w:id="1517159874">
                      <w:marLeft w:val="0"/>
                      <w:marRight w:val="0"/>
                      <w:marTop w:val="0"/>
                      <w:marBottom w:val="0"/>
                      <w:divBdr>
                        <w:top w:val="none" w:sz="0" w:space="0" w:color="auto"/>
                        <w:left w:val="none" w:sz="0" w:space="0" w:color="auto"/>
                        <w:bottom w:val="none" w:sz="0" w:space="0" w:color="auto"/>
                        <w:right w:val="none" w:sz="0" w:space="0" w:color="auto"/>
                      </w:divBdr>
                    </w:div>
                  </w:divsChild>
                </w:div>
                <w:div w:id="1930308709">
                  <w:marLeft w:val="0"/>
                  <w:marRight w:val="0"/>
                  <w:marTop w:val="0"/>
                  <w:marBottom w:val="0"/>
                  <w:divBdr>
                    <w:top w:val="none" w:sz="0" w:space="0" w:color="auto"/>
                    <w:left w:val="none" w:sz="0" w:space="0" w:color="auto"/>
                    <w:bottom w:val="none" w:sz="0" w:space="0" w:color="auto"/>
                    <w:right w:val="none" w:sz="0" w:space="0" w:color="auto"/>
                  </w:divBdr>
                  <w:divsChild>
                    <w:div w:id="483934389">
                      <w:marLeft w:val="0"/>
                      <w:marRight w:val="0"/>
                      <w:marTop w:val="0"/>
                      <w:marBottom w:val="0"/>
                      <w:divBdr>
                        <w:top w:val="none" w:sz="0" w:space="0" w:color="auto"/>
                        <w:left w:val="none" w:sz="0" w:space="0" w:color="auto"/>
                        <w:bottom w:val="none" w:sz="0" w:space="0" w:color="auto"/>
                        <w:right w:val="none" w:sz="0" w:space="0" w:color="auto"/>
                      </w:divBdr>
                    </w:div>
                  </w:divsChild>
                </w:div>
                <w:div w:id="525103428">
                  <w:marLeft w:val="0"/>
                  <w:marRight w:val="0"/>
                  <w:marTop w:val="0"/>
                  <w:marBottom w:val="0"/>
                  <w:divBdr>
                    <w:top w:val="none" w:sz="0" w:space="0" w:color="auto"/>
                    <w:left w:val="none" w:sz="0" w:space="0" w:color="auto"/>
                    <w:bottom w:val="none" w:sz="0" w:space="0" w:color="auto"/>
                    <w:right w:val="none" w:sz="0" w:space="0" w:color="auto"/>
                  </w:divBdr>
                  <w:divsChild>
                    <w:div w:id="741215223">
                      <w:marLeft w:val="0"/>
                      <w:marRight w:val="0"/>
                      <w:marTop w:val="0"/>
                      <w:marBottom w:val="0"/>
                      <w:divBdr>
                        <w:top w:val="none" w:sz="0" w:space="0" w:color="auto"/>
                        <w:left w:val="none" w:sz="0" w:space="0" w:color="auto"/>
                        <w:bottom w:val="none" w:sz="0" w:space="0" w:color="auto"/>
                        <w:right w:val="none" w:sz="0" w:space="0" w:color="auto"/>
                      </w:divBdr>
                    </w:div>
                  </w:divsChild>
                </w:div>
                <w:div w:id="1162503228">
                  <w:marLeft w:val="0"/>
                  <w:marRight w:val="0"/>
                  <w:marTop w:val="0"/>
                  <w:marBottom w:val="0"/>
                  <w:divBdr>
                    <w:top w:val="none" w:sz="0" w:space="0" w:color="auto"/>
                    <w:left w:val="none" w:sz="0" w:space="0" w:color="auto"/>
                    <w:bottom w:val="none" w:sz="0" w:space="0" w:color="auto"/>
                    <w:right w:val="none" w:sz="0" w:space="0" w:color="auto"/>
                  </w:divBdr>
                  <w:divsChild>
                    <w:div w:id="1511480098">
                      <w:marLeft w:val="0"/>
                      <w:marRight w:val="0"/>
                      <w:marTop w:val="0"/>
                      <w:marBottom w:val="0"/>
                      <w:divBdr>
                        <w:top w:val="none" w:sz="0" w:space="0" w:color="auto"/>
                        <w:left w:val="none" w:sz="0" w:space="0" w:color="auto"/>
                        <w:bottom w:val="none" w:sz="0" w:space="0" w:color="auto"/>
                        <w:right w:val="none" w:sz="0" w:space="0" w:color="auto"/>
                      </w:divBdr>
                    </w:div>
                  </w:divsChild>
                </w:div>
                <w:div w:id="998387088">
                  <w:marLeft w:val="0"/>
                  <w:marRight w:val="0"/>
                  <w:marTop w:val="0"/>
                  <w:marBottom w:val="0"/>
                  <w:divBdr>
                    <w:top w:val="none" w:sz="0" w:space="0" w:color="auto"/>
                    <w:left w:val="none" w:sz="0" w:space="0" w:color="auto"/>
                    <w:bottom w:val="none" w:sz="0" w:space="0" w:color="auto"/>
                    <w:right w:val="none" w:sz="0" w:space="0" w:color="auto"/>
                  </w:divBdr>
                  <w:divsChild>
                    <w:div w:id="147866006">
                      <w:marLeft w:val="0"/>
                      <w:marRight w:val="0"/>
                      <w:marTop w:val="0"/>
                      <w:marBottom w:val="0"/>
                      <w:divBdr>
                        <w:top w:val="none" w:sz="0" w:space="0" w:color="auto"/>
                        <w:left w:val="none" w:sz="0" w:space="0" w:color="auto"/>
                        <w:bottom w:val="none" w:sz="0" w:space="0" w:color="auto"/>
                        <w:right w:val="none" w:sz="0" w:space="0" w:color="auto"/>
                      </w:divBdr>
                    </w:div>
                  </w:divsChild>
                </w:div>
                <w:div w:id="1442997285">
                  <w:marLeft w:val="0"/>
                  <w:marRight w:val="0"/>
                  <w:marTop w:val="0"/>
                  <w:marBottom w:val="0"/>
                  <w:divBdr>
                    <w:top w:val="none" w:sz="0" w:space="0" w:color="auto"/>
                    <w:left w:val="none" w:sz="0" w:space="0" w:color="auto"/>
                    <w:bottom w:val="none" w:sz="0" w:space="0" w:color="auto"/>
                    <w:right w:val="none" w:sz="0" w:space="0" w:color="auto"/>
                  </w:divBdr>
                  <w:divsChild>
                    <w:div w:id="311566714">
                      <w:marLeft w:val="0"/>
                      <w:marRight w:val="0"/>
                      <w:marTop w:val="0"/>
                      <w:marBottom w:val="0"/>
                      <w:divBdr>
                        <w:top w:val="none" w:sz="0" w:space="0" w:color="auto"/>
                        <w:left w:val="none" w:sz="0" w:space="0" w:color="auto"/>
                        <w:bottom w:val="none" w:sz="0" w:space="0" w:color="auto"/>
                        <w:right w:val="none" w:sz="0" w:space="0" w:color="auto"/>
                      </w:divBdr>
                    </w:div>
                  </w:divsChild>
                </w:div>
                <w:div w:id="1200316236">
                  <w:marLeft w:val="0"/>
                  <w:marRight w:val="0"/>
                  <w:marTop w:val="0"/>
                  <w:marBottom w:val="0"/>
                  <w:divBdr>
                    <w:top w:val="none" w:sz="0" w:space="0" w:color="auto"/>
                    <w:left w:val="none" w:sz="0" w:space="0" w:color="auto"/>
                    <w:bottom w:val="none" w:sz="0" w:space="0" w:color="auto"/>
                    <w:right w:val="none" w:sz="0" w:space="0" w:color="auto"/>
                  </w:divBdr>
                  <w:divsChild>
                    <w:div w:id="205338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73756">
      <w:bodyDiv w:val="1"/>
      <w:marLeft w:val="0"/>
      <w:marRight w:val="0"/>
      <w:marTop w:val="0"/>
      <w:marBottom w:val="0"/>
      <w:divBdr>
        <w:top w:val="none" w:sz="0" w:space="0" w:color="auto"/>
        <w:left w:val="none" w:sz="0" w:space="0" w:color="auto"/>
        <w:bottom w:val="none" w:sz="0" w:space="0" w:color="auto"/>
        <w:right w:val="none" w:sz="0" w:space="0" w:color="auto"/>
      </w:divBdr>
    </w:div>
    <w:div w:id="291323722">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97959393">
      <w:bodyDiv w:val="1"/>
      <w:marLeft w:val="0"/>
      <w:marRight w:val="0"/>
      <w:marTop w:val="0"/>
      <w:marBottom w:val="0"/>
      <w:divBdr>
        <w:top w:val="none" w:sz="0" w:space="0" w:color="auto"/>
        <w:left w:val="none" w:sz="0" w:space="0" w:color="auto"/>
        <w:bottom w:val="none" w:sz="0" w:space="0" w:color="auto"/>
        <w:right w:val="none" w:sz="0" w:space="0" w:color="auto"/>
      </w:divBdr>
      <w:divsChild>
        <w:div w:id="1670711381">
          <w:marLeft w:val="0"/>
          <w:marRight w:val="0"/>
          <w:marTop w:val="0"/>
          <w:marBottom w:val="0"/>
          <w:divBdr>
            <w:top w:val="none" w:sz="0" w:space="0" w:color="auto"/>
            <w:left w:val="none" w:sz="0" w:space="0" w:color="auto"/>
            <w:bottom w:val="none" w:sz="0" w:space="0" w:color="auto"/>
            <w:right w:val="none" w:sz="0" w:space="0" w:color="auto"/>
          </w:divBdr>
          <w:divsChild>
            <w:div w:id="358000">
              <w:marLeft w:val="0"/>
              <w:marRight w:val="0"/>
              <w:marTop w:val="0"/>
              <w:marBottom w:val="0"/>
              <w:divBdr>
                <w:top w:val="none" w:sz="0" w:space="0" w:color="auto"/>
                <w:left w:val="none" w:sz="0" w:space="0" w:color="auto"/>
                <w:bottom w:val="none" w:sz="0" w:space="0" w:color="auto"/>
                <w:right w:val="none" w:sz="0" w:space="0" w:color="auto"/>
              </w:divBdr>
              <w:divsChild>
                <w:div w:id="74011681">
                  <w:marLeft w:val="0"/>
                  <w:marRight w:val="0"/>
                  <w:marTop w:val="0"/>
                  <w:marBottom w:val="0"/>
                  <w:divBdr>
                    <w:top w:val="none" w:sz="0" w:space="0" w:color="auto"/>
                    <w:left w:val="none" w:sz="0" w:space="0" w:color="auto"/>
                    <w:bottom w:val="none" w:sz="0" w:space="0" w:color="auto"/>
                    <w:right w:val="none" w:sz="0" w:space="0" w:color="auto"/>
                  </w:divBdr>
                  <w:divsChild>
                    <w:div w:id="2071033784">
                      <w:marLeft w:val="0"/>
                      <w:marRight w:val="0"/>
                      <w:marTop w:val="0"/>
                      <w:marBottom w:val="0"/>
                      <w:divBdr>
                        <w:top w:val="none" w:sz="0" w:space="0" w:color="auto"/>
                        <w:left w:val="none" w:sz="0" w:space="0" w:color="auto"/>
                        <w:bottom w:val="none" w:sz="0" w:space="0" w:color="auto"/>
                        <w:right w:val="none" w:sz="0" w:space="0" w:color="auto"/>
                      </w:divBdr>
                    </w:div>
                  </w:divsChild>
                </w:div>
                <w:div w:id="1889876811">
                  <w:marLeft w:val="0"/>
                  <w:marRight w:val="0"/>
                  <w:marTop w:val="0"/>
                  <w:marBottom w:val="0"/>
                  <w:divBdr>
                    <w:top w:val="none" w:sz="0" w:space="0" w:color="auto"/>
                    <w:left w:val="none" w:sz="0" w:space="0" w:color="auto"/>
                    <w:bottom w:val="none" w:sz="0" w:space="0" w:color="auto"/>
                    <w:right w:val="none" w:sz="0" w:space="0" w:color="auto"/>
                  </w:divBdr>
                  <w:divsChild>
                    <w:div w:id="639923935">
                      <w:marLeft w:val="0"/>
                      <w:marRight w:val="0"/>
                      <w:marTop w:val="0"/>
                      <w:marBottom w:val="0"/>
                      <w:divBdr>
                        <w:top w:val="none" w:sz="0" w:space="0" w:color="auto"/>
                        <w:left w:val="none" w:sz="0" w:space="0" w:color="auto"/>
                        <w:bottom w:val="none" w:sz="0" w:space="0" w:color="auto"/>
                        <w:right w:val="none" w:sz="0" w:space="0" w:color="auto"/>
                      </w:divBdr>
                    </w:div>
                  </w:divsChild>
                </w:div>
                <w:div w:id="504594096">
                  <w:marLeft w:val="0"/>
                  <w:marRight w:val="0"/>
                  <w:marTop w:val="0"/>
                  <w:marBottom w:val="0"/>
                  <w:divBdr>
                    <w:top w:val="none" w:sz="0" w:space="0" w:color="auto"/>
                    <w:left w:val="none" w:sz="0" w:space="0" w:color="auto"/>
                    <w:bottom w:val="none" w:sz="0" w:space="0" w:color="auto"/>
                    <w:right w:val="none" w:sz="0" w:space="0" w:color="auto"/>
                  </w:divBdr>
                  <w:divsChild>
                    <w:div w:id="1108963914">
                      <w:marLeft w:val="0"/>
                      <w:marRight w:val="0"/>
                      <w:marTop w:val="0"/>
                      <w:marBottom w:val="0"/>
                      <w:divBdr>
                        <w:top w:val="none" w:sz="0" w:space="0" w:color="auto"/>
                        <w:left w:val="none" w:sz="0" w:space="0" w:color="auto"/>
                        <w:bottom w:val="none" w:sz="0" w:space="0" w:color="auto"/>
                        <w:right w:val="none" w:sz="0" w:space="0" w:color="auto"/>
                      </w:divBdr>
                    </w:div>
                  </w:divsChild>
                </w:div>
                <w:div w:id="1202792028">
                  <w:marLeft w:val="0"/>
                  <w:marRight w:val="0"/>
                  <w:marTop w:val="0"/>
                  <w:marBottom w:val="0"/>
                  <w:divBdr>
                    <w:top w:val="none" w:sz="0" w:space="0" w:color="auto"/>
                    <w:left w:val="none" w:sz="0" w:space="0" w:color="auto"/>
                    <w:bottom w:val="none" w:sz="0" w:space="0" w:color="auto"/>
                    <w:right w:val="none" w:sz="0" w:space="0" w:color="auto"/>
                  </w:divBdr>
                  <w:divsChild>
                    <w:div w:id="1325165851">
                      <w:marLeft w:val="0"/>
                      <w:marRight w:val="0"/>
                      <w:marTop w:val="0"/>
                      <w:marBottom w:val="0"/>
                      <w:divBdr>
                        <w:top w:val="none" w:sz="0" w:space="0" w:color="auto"/>
                        <w:left w:val="none" w:sz="0" w:space="0" w:color="auto"/>
                        <w:bottom w:val="none" w:sz="0" w:space="0" w:color="auto"/>
                        <w:right w:val="none" w:sz="0" w:space="0" w:color="auto"/>
                      </w:divBdr>
                    </w:div>
                  </w:divsChild>
                </w:div>
                <w:div w:id="1196886720">
                  <w:marLeft w:val="0"/>
                  <w:marRight w:val="0"/>
                  <w:marTop w:val="0"/>
                  <w:marBottom w:val="0"/>
                  <w:divBdr>
                    <w:top w:val="none" w:sz="0" w:space="0" w:color="auto"/>
                    <w:left w:val="none" w:sz="0" w:space="0" w:color="auto"/>
                    <w:bottom w:val="none" w:sz="0" w:space="0" w:color="auto"/>
                    <w:right w:val="none" w:sz="0" w:space="0" w:color="auto"/>
                  </w:divBdr>
                  <w:divsChild>
                    <w:div w:id="530186892">
                      <w:marLeft w:val="0"/>
                      <w:marRight w:val="0"/>
                      <w:marTop w:val="0"/>
                      <w:marBottom w:val="0"/>
                      <w:divBdr>
                        <w:top w:val="none" w:sz="0" w:space="0" w:color="auto"/>
                        <w:left w:val="none" w:sz="0" w:space="0" w:color="auto"/>
                        <w:bottom w:val="none" w:sz="0" w:space="0" w:color="auto"/>
                        <w:right w:val="none" w:sz="0" w:space="0" w:color="auto"/>
                      </w:divBdr>
                    </w:div>
                  </w:divsChild>
                </w:div>
                <w:div w:id="883637794">
                  <w:marLeft w:val="0"/>
                  <w:marRight w:val="0"/>
                  <w:marTop w:val="0"/>
                  <w:marBottom w:val="0"/>
                  <w:divBdr>
                    <w:top w:val="none" w:sz="0" w:space="0" w:color="auto"/>
                    <w:left w:val="none" w:sz="0" w:space="0" w:color="auto"/>
                    <w:bottom w:val="none" w:sz="0" w:space="0" w:color="auto"/>
                    <w:right w:val="none" w:sz="0" w:space="0" w:color="auto"/>
                  </w:divBdr>
                  <w:divsChild>
                    <w:div w:id="1938710212">
                      <w:marLeft w:val="0"/>
                      <w:marRight w:val="0"/>
                      <w:marTop w:val="0"/>
                      <w:marBottom w:val="0"/>
                      <w:divBdr>
                        <w:top w:val="none" w:sz="0" w:space="0" w:color="auto"/>
                        <w:left w:val="none" w:sz="0" w:space="0" w:color="auto"/>
                        <w:bottom w:val="none" w:sz="0" w:space="0" w:color="auto"/>
                        <w:right w:val="none" w:sz="0" w:space="0" w:color="auto"/>
                      </w:divBdr>
                    </w:div>
                  </w:divsChild>
                </w:div>
                <w:div w:id="2070028438">
                  <w:marLeft w:val="0"/>
                  <w:marRight w:val="0"/>
                  <w:marTop w:val="0"/>
                  <w:marBottom w:val="0"/>
                  <w:divBdr>
                    <w:top w:val="none" w:sz="0" w:space="0" w:color="auto"/>
                    <w:left w:val="none" w:sz="0" w:space="0" w:color="auto"/>
                    <w:bottom w:val="none" w:sz="0" w:space="0" w:color="auto"/>
                    <w:right w:val="none" w:sz="0" w:space="0" w:color="auto"/>
                  </w:divBdr>
                  <w:divsChild>
                    <w:div w:id="749622107">
                      <w:marLeft w:val="0"/>
                      <w:marRight w:val="0"/>
                      <w:marTop w:val="0"/>
                      <w:marBottom w:val="0"/>
                      <w:divBdr>
                        <w:top w:val="none" w:sz="0" w:space="0" w:color="auto"/>
                        <w:left w:val="none" w:sz="0" w:space="0" w:color="auto"/>
                        <w:bottom w:val="none" w:sz="0" w:space="0" w:color="auto"/>
                        <w:right w:val="none" w:sz="0" w:space="0" w:color="auto"/>
                      </w:divBdr>
                    </w:div>
                  </w:divsChild>
                </w:div>
                <w:div w:id="1493638543">
                  <w:marLeft w:val="0"/>
                  <w:marRight w:val="0"/>
                  <w:marTop w:val="0"/>
                  <w:marBottom w:val="0"/>
                  <w:divBdr>
                    <w:top w:val="none" w:sz="0" w:space="0" w:color="auto"/>
                    <w:left w:val="none" w:sz="0" w:space="0" w:color="auto"/>
                    <w:bottom w:val="none" w:sz="0" w:space="0" w:color="auto"/>
                    <w:right w:val="none" w:sz="0" w:space="0" w:color="auto"/>
                  </w:divBdr>
                  <w:divsChild>
                    <w:div w:id="1050108410">
                      <w:marLeft w:val="0"/>
                      <w:marRight w:val="0"/>
                      <w:marTop w:val="0"/>
                      <w:marBottom w:val="0"/>
                      <w:divBdr>
                        <w:top w:val="none" w:sz="0" w:space="0" w:color="auto"/>
                        <w:left w:val="none" w:sz="0" w:space="0" w:color="auto"/>
                        <w:bottom w:val="none" w:sz="0" w:space="0" w:color="auto"/>
                        <w:right w:val="none" w:sz="0" w:space="0" w:color="auto"/>
                      </w:divBdr>
                    </w:div>
                  </w:divsChild>
                </w:div>
                <w:div w:id="886187595">
                  <w:marLeft w:val="0"/>
                  <w:marRight w:val="0"/>
                  <w:marTop w:val="0"/>
                  <w:marBottom w:val="0"/>
                  <w:divBdr>
                    <w:top w:val="none" w:sz="0" w:space="0" w:color="auto"/>
                    <w:left w:val="none" w:sz="0" w:space="0" w:color="auto"/>
                    <w:bottom w:val="none" w:sz="0" w:space="0" w:color="auto"/>
                    <w:right w:val="none" w:sz="0" w:space="0" w:color="auto"/>
                  </w:divBdr>
                  <w:divsChild>
                    <w:div w:id="168100732">
                      <w:marLeft w:val="0"/>
                      <w:marRight w:val="0"/>
                      <w:marTop w:val="0"/>
                      <w:marBottom w:val="0"/>
                      <w:divBdr>
                        <w:top w:val="none" w:sz="0" w:space="0" w:color="auto"/>
                        <w:left w:val="none" w:sz="0" w:space="0" w:color="auto"/>
                        <w:bottom w:val="none" w:sz="0" w:space="0" w:color="auto"/>
                        <w:right w:val="none" w:sz="0" w:space="0" w:color="auto"/>
                      </w:divBdr>
                    </w:div>
                  </w:divsChild>
                </w:div>
                <w:div w:id="1964457247">
                  <w:marLeft w:val="0"/>
                  <w:marRight w:val="0"/>
                  <w:marTop w:val="0"/>
                  <w:marBottom w:val="0"/>
                  <w:divBdr>
                    <w:top w:val="none" w:sz="0" w:space="0" w:color="auto"/>
                    <w:left w:val="none" w:sz="0" w:space="0" w:color="auto"/>
                    <w:bottom w:val="none" w:sz="0" w:space="0" w:color="auto"/>
                    <w:right w:val="none" w:sz="0" w:space="0" w:color="auto"/>
                  </w:divBdr>
                  <w:divsChild>
                    <w:div w:id="759914416">
                      <w:marLeft w:val="0"/>
                      <w:marRight w:val="0"/>
                      <w:marTop w:val="0"/>
                      <w:marBottom w:val="0"/>
                      <w:divBdr>
                        <w:top w:val="none" w:sz="0" w:space="0" w:color="auto"/>
                        <w:left w:val="none" w:sz="0" w:space="0" w:color="auto"/>
                        <w:bottom w:val="none" w:sz="0" w:space="0" w:color="auto"/>
                        <w:right w:val="none" w:sz="0" w:space="0" w:color="auto"/>
                      </w:divBdr>
                    </w:div>
                  </w:divsChild>
                </w:div>
                <w:div w:id="365449681">
                  <w:marLeft w:val="0"/>
                  <w:marRight w:val="0"/>
                  <w:marTop w:val="0"/>
                  <w:marBottom w:val="0"/>
                  <w:divBdr>
                    <w:top w:val="none" w:sz="0" w:space="0" w:color="auto"/>
                    <w:left w:val="none" w:sz="0" w:space="0" w:color="auto"/>
                    <w:bottom w:val="none" w:sz="0" w:space="0" w:color="auto"/>
                    <w:right w:val="none" w:sz="0" w:space="0" w:color="auto"/>
                  </w:divBdr>
                  <w:divsChild>
                    <w:div w:id="1495563500">
                      <w:marLeft w:val="0"/>
                      <w:marRight w:val="0"/>
                      <w:marTop w:val="0"/>
                      <w:marBottom w:val="0"/>
                      <w:divBdr>
                        <w:top w:val="none" w:sz="0" w:space="0" w:color="auto"/>
                        <w:left w:val="none" w:sz="0" w:space="0" w:color="auto"/>
                        <w:bottom w:val="none" w:sz="0" w:space="0" w:color="auto"/>
                        <w:right w:val="none" w:sz="0" w:space="0" w:color="auto"/>
                      </w:divBdr>
                    </w:div>
                  </w:divsChild>
                </w:div>
                <w:div w:id="8992846">
                  <w:marLeft w:val="0"/>
                  <w:marRight w:val="0"/>
                  <w:marTop w:val="0"/>
                  <w:marBottom w:val="0"/>
                  <w:divBdr>
                    <w:top w:val="none" w:sz="0" w:space="0" w:color="auto"/>
                    <w:left w:val="none" w:sz="0" w:space="0" w:color="auto"/>
                    <w:bottom w:val="none" w:sz="0" w:space="0" w:color="auto"/>
                    <w:right w:val="none" w:sz="0" w:space="0" w:color="auto"/>
                  </w:divBdr>
                  <w:divsChild>
                    <w:div w:id="1669018444">
                      <w:marLeft w:val="0"/>
                      <w:marRight w:val="0"/>
                      <w:marTop w:val="0"/>
                      <w:marBottom w:val="0"/>
                      <w:divBdr>
                        <w:top w:val="none" w:sz="0" w:space="0" w:color="auto"/>
                        <w:left w:val="none" w:sz="0" w:space="0" w:color="auto"/>
                        <w:bottom w:val="none" w:sz="0" w:space="0" w:color="auto"/>
                        <w:right w:val="none" w:sz="0" w:space="0" w:color="auto"/>
                      </w:divBdr>
                    </w:div>
                  </w:divsChild>
                </w:div>
                <w:div w:id="1808350585">
                  <w:marLeft w:val="0"/>
                  <w:marRight w:val="0"/>
                  <w:marTop w:val="0"/>
                  <w:marBottom w:val="0"/>
                  <w:divBdr>
                    <w:top w:val="none" w:sz="0" w:space="0" w:color="auto"/>
                    <w:left w:val="none" w:sz="0" w:space="0" w:color="auto"/>
                    <w:bottom w:val="none" w:sz="0" w:space="0" w:color="auto"/>
                    <w:right w:val="none" w:sz="0" w:space="0" w:color="auto"/>
                  </w:divBdr>
                  <w:divsChild>
                    <w:div w:id="450247797">
                      <w:marLeft w:val="0"/>
                      <w:marRight w:val="0"/>
                      <w:marTop w:val="0"/>
                      <w:marBottom w:val="0"/>
                      <w:divBdr>
                        <w:top w:val="none" w:sz="0" w:space="0" w:color="auto"/>
                        <w:left w:val="none" w:sz="0" w:space="0" w:color="auto"/>
                        <w:bottom w:val="none" w:sz="0" w:space="0" w:color="auto"/>
                        <w:right w:val="none" w:sz="0" w:space="0" w:color="auto"/>
                      </w:divBdr>
                    </w:div>
                  </w:divsChild>
                </w:div>
                <w:div w:id="2107840969">
                  <w:marLeft w:val="0"/>
                  <w:marRight w:val="0"/>
                  <w:marTop w:val="0"/>
                  <w:marBottom w:val="0"/>
                  <w:divBdr>
                    <w:top w:val="none" w:sz="0" w:space="0" w:color="auto"/>
                    <w:left w:val="none" w:sz="0" w:space="0" w:color="auto"/>
                    <w:bottom w:val="none" w:sz="0" w:space="0" w:color="auto"/>
                    <w:right w:val="none" w:sz="0" w:space="0" w:color="auto"/>
                  </w:divBdr>
                  <w:divsChild>
                    <w:div w:id="1750344483">
                      <w:marLeft w:val="0"/>
                      <w:marRight w:val="0"/>
                      <w:marTop w:val="0"/>
                      <w:marBottom w:val="0"/>
                      <w:divBdr>
                        <w:top w:val="none" w:sz="0" w:space="0" w:color="auto"/>
                        <w:left w:val="none" w:sz="0" w:space="0" w:color="auto"/>
                        <w:bottom w:val="none" w:sz="0" w:space="0" w:color="auto"/>
                        <w:right w:val="none" w:sz="0" w:space="0" w:color="auto"/>
                      </w:divBdr>
                    </w:div>
                  </w:divsChild>
                </w:div>
                <w:div w:id="1730374483">
                  <w:marLeft w:val="0"/>
                  <w:marRight w:val="0"/>
                  <w:marTop w:val="0"/>
                  <w:marBottom w:val="0"/>
                  <w:divBdr>
                    <w:top w:val="none" w:sz="0" w:space="0" w:color="auto"/>
                    <w:left w:val="none" w:sz="0" w:space="0" w:color="auto"/>
                    <w:bottom w:val="none" w:sz="0" w:space="0" w:color="auto"/>
                    <w:right w:val="none" w:sz="0" w:space="0" w:color="auto"/>
                  </w:divBdr>
                  <w:divsChild>
                    <w:div w:id="1158569873">
                      <w:marLeft w:val="0"/>
                      <w:marRight w:val="0"/>
                      <w:marTop w:val="0"/>
                      <w:marBottom w:val="0"/>
                      <w:divBdr>
                        <w:top w:val="none" w:sz="0" w:space="0" w:color="auto"/>
                        <w:left w:val="none" w:sz="0" w:space="0" w:color="auto"/>
                        <w:bottom w:val="none" w:sz="0" w:space="0" w:color="auto"/>
                        <w:right w:val="none" w:sz="0" w:space="0" w:color="auto"/>
                      </w:divBdr>
                    </w:div>
                  </w:divsChild>
                </w:div>
                <w:div w:id="426393438">
                  <w:marLeft w:val="0"/>
                  <w:marRight w:val="0"/>
                  <w:marTop w:val="0"/>
                  <w:marBottom w:val="0"/>
                  <w:divBdr>
                    <w:top w:val="none" w:sz="0" w:space="0" w:color="auto"/>
                    <w:left w:val="none" w:sz="0" w:space="0" w:color="auto"/>
                    <w:bottom w:val="none" w:sz="0" w:space="0" w:color="auto"/>
                    <w:right w:val="none" w:sz="0" w:space="0" w:color="auto"/>
                  </w:divBdr>
                  <w:divsChild>
                    <w:div w:id="1737585369">
                      <w:marLeft w:val="0"/>
                      <w:marRight w:val="0"/>
                      <w:marTop w:val="0"/>
                      <w:marBottom w:val="0"/>
                      <w:divBdr>
                        <w:top w:val="none" w:sz="0" w:space="0" w:color="auto"/>
                        <w:left w:val="none" w:sz="0" w:space="0" w:color="auto"/>
                        <w:bottom w:val="none" w:sz="0" w:space="0" w:color="auto"/>
                        <w:right w:val="none" w:sz="0" w:space="0" w:color="auto"/>
                      </w:divBdr>
                    </w:div>
                  </w:divsChild>
                </w:div>
                <w:div w:id="1216509290">
                  <w:marLeft w:val="0"/>
                  <w:marRight w:val="0"/>
                  <w:marTop w:val="0"/>
                  <w:marBottom w:val="0"/>
                  <w:divBdr>
                    <w:top w:val="none" w:sz="0" w:space="0" w:color="auto"/>
                    <w:left w:val="none" w:sz="0" w:space="0" w:color="auto"/>
                    <w:bottom w:val="none" w:sz="0" w:space="0" w:color="auto"/>
                    <w:right w:val="none" w:sz="0" w:space="0" w:color="auto"/>
                  </w:divBdr>
                  <w:divsChild>
                    <w:div w:id="445153067">
                      <w:marLeft w:val="0"/>
                      <w:marRight w:val="0"/>
                      <w:marTop w:val="0"/>
                      <w:marBottom w:val="0"/>
                      <w:divBdr>
                        <w:top w:val="none" w:sz="0" w:space="0" w:color="auto"/>
                        <w:left w:val="none" w:sz="0" w:space="0" w:color="auto"/>
                        <w:bottom w:val="none" w:sz="0" w:space="0" w:color="auto"/>
                        <w:right w:val="none" w:sz="0" w:space="0" w:color="auto"/>
                      </w:divBdr>
                    </w:div>
                  </w:divsChild>
                </w:div>
                <w:div w:id="275409250">
                  <w:marLeft w:val="0"/>
                  <w:marRight w:val="0"/>
                  <w:marTop w:val="0"/>
                  <w:marBottom w:val="0"/>
                  <w:divBdr>
                    <w:top w:val="none" w:sz="0" w:space="0" w:color="auto"/>
                    <w:left w:val="none" w:sz="0" w:space="0" w:color="auto"/>
                    <w:bottom w:val="none" w:sz="0" w:space="0" w:color="auto"/>
                    <w:right w:val="none" w:sz="0" w:space="0" w:color="auto"/>
                  </w:divBdr>
                  <w:divsChild>
                    <w:div w:id="380594631">
                      <w:marLeft w:val="0"/>
                      <w:marRight w:val="0"/>
                      <w:marTop w:val="0"/>
                      <w:marBottom w:val="0"/>
                      <w:divBdr>
                        <w:top w:val="none" w:sz="0" w:space="0" w:color="auto"/>
                        <w:left w:val="none" w:sz="0" w:space="0" w:color="auto"/>
                        <w:bottom w:val="none" w:sz="0" w:space="0" w:color="auto"/>
                        <w:right w:val="none" w:sz="0" w:space="0" w:color="auto"/>
                      </w:divBdr>
                    </w:div>
                  </w:divsChild>
                </w:div>
                <w:div w:id="36857619">
                  <w:marLeft w:val="0"/>
                  <w:marRight w:val="0"/>
                  <w:marTop w:val="0"/>
                  <w:marBottom w:val="0"/>
                  <w:divBdr>
                    <w:top w:val="none" w:sz="0" w:space="0" w:color="auto"/>
                    <w:left w:val="none" w:sz="0" w:space="0" w:color="auto"/>
                    <w:bottom w:val="none" w:sz="0" w:space="0" w:color="auto"/>
                    <w:right w:val="none" w:sz="0" w:space="0" w:color="auto"/>
                  </w:divBdr>
                  <w:divsChild>
                    <w:div w:id="129641615">
                      <w:marLeft w:val="0"/>
                      <w:marRight w:val="0"/>
                      <w:marTop w:val="0"/>
                      <w:marBottom w:val="0"/>
                      <w:divBdr>
                        <w:top w:val="none" w:sz="0" w:space="0" w:color="auto"/>
                        <w:left w:val="none" w:sz="0" w:space="0" w:color="auto"/>
                        <w:bottom w:val="none" w:sz="0" w:space="0" w:color="auto"/>
                        <w:right w:val="none" w:sz="0" w:space="0" w:color="auto"/>
                      </w:divBdr>
                    </w:div>
                  </w:divsChild>
                </w:div>
                <w:div w:id="1810661048">
                  <w:marLeft w:val="0"/>
                  <w:marRight w:val="0"/>
                  <w:marTop w:val="0"/>
                  <w:marBottom w:val="0"/>
                  <w:divBdr>
                    <w:top w:val="none" w:sz="0" w:space="0" w:color="auto"/>
                    <w:left w:val="none" w:sz="0" w:space="0" w:color="auto"/>
                    <w:bottom w:val="none" w:sz="0" w:space="0" w:color="auto"/>
                    <w:right w:val="none" w:sz="0" w:space="0" w:color="auto"/>
                  </w:divBdr>
                  <w:divsChild>
                    <w:div w:id="1663124944">
                      <w:marLeft w:val="0"/>
                      <w:marRight w:val="0"/>
                      <w:marTop w:val="0"/>
                      <w:marBottom w:val="0"/>
                      <w:divBdr>
                        <w:top w:val="none" w:sz="0" w:space="0" w:color="auto"/>
                        <w:left w:val="none" w:sz="0" w:space="0" w:color="auto"/>
                        <w:bottom w:val="none" w:sz="0" w:space="0" w:color="auto"/>
                        <w:right w:val="none" w:sz="0" w:space="0" w:color="auto"/>
                      </w:divBdr>
                    </w:div>
                  </w:divsChild>
                </w:div>
                <w:div w:id="493910379">
                  <w:marLeft w:val="0"/>
                  <w:marRight w:val="0"/>
                  <w:marTop w:val="0"/>
                  <w:marBottom w:val="0"/>
                  <w:divBdr>
                    <w:top w:val="none" w:sz="0" w:space="0" w:color="auto"/>
                    <w:left w:val="none" w:sz="0" w:space="0" w:color="auto"/>
                    <w:bottom w:val="none" w:sz="0" w:space="0" w:color="auto"/>
                    <w:right w:val="none" w:sz="0" w:space="0" w:color="auto"/>
                  </w:divBdr>
                  <w:divsChild>
                    <w:div w:id="2048293577">
                      <w:marLeft w:val="0"/>
                      <w:marRight w:val="0"/>
                      <w:marTop w:val="0"/>
                      <w:marBottom w:val="0"/>
                      <w:divBdr>
                        <w:top w:val="none" w:sz="0" w:space="0" w:color="auto"/>
                        <w:left w:val="none" w:sz="0" w:space="0" w:color="auto"/>
                        <w:bottom w:val="none" w:sz="0" w:space="0" w:color="auto"/>
                        <w:right w:val="none" w:sz="0" w:space="0" w:color="auto"/>
                      </w:divBdr>
                    </w:div>
                  </w:divsChild>
                </w:div>
                <w:div w:id="1312714250">
                  <w:marLeft w:val="0"/>
                  <w:marRight w:val="0"/>
                  <w:marTop w:val="0"/>
                  <w:marBottom w:val="0"/>
                  <w:divBdr>
                    <w:top w:val="none" w:sz="0" w:space="0" w:color="auto"/>
                    <w:left w:val="none" w:sz="0" w:space="0" w:color="auto"/>
                    <w:bottom w:val="none" w:sz="0" w:space="0" w:color="auto"/>
                    <w:right w:val="none" w:sz="0" w:space="0" w:color="auto"/>
                  </w:divBdr>
                  <w:divsChild>
                    <w:div w:id="912006558">
                      <w:marLeft w:val="0"/>
                      <w:marRight w:val="0"/>
                      <w:marTop w:val="0"/>
                      <w:marBottom w:val="0"/>
                      <w:divBdr>
                        <w:top w:val="none" w:sz="0" w:space="0" w:color="auto"/>
                        <w:left w:val="none" w:sz="0" w:space="0" w:color="auto"/>
                        <w:bottom w:val="none" w:sz="0" w:space="0" w:color="auto"/>
                        <w:right w:val="none" w:sz="0" w:space="0" w:color="auto"/>
                      </w:divBdr>
                    </w:div>
                  </w:divsChild>
                </w:div>
                <w:div w:id="467279426">
                  <w:marLeft w:val="0"/>
                  <w:marRight w:val="0"/>
                  <w:marTop w:val="0"/>
                  <w:marBottom w:val="0"/>
                  <w:divBdr>
                    <w:top w:val="none" w:sz="0" w:space="0" w:color="auto"/>
                    <w:left w:val="none" w:sz="0" w:space="0" w:color="auto"/>
                    <w:bottom w:val="none" w:sz="0" w:space="0" w:color="auto"/>
                    <w:right w:val="none" w:sz="0" w:space="0" w:color="auto"/>
                  </w:divBdr>
                  <w:divsChild>
                    <w:div w:id="607781051">
                      <w:marLeft w:val="0"/>
                      <w:marRight w:val="0"/>
                      <w:marTop w:val="0"/>
                      <w:marBottom w:val="0"/>
                      <w:divBdr>
                        <w:top w:val="none" w:sz="0" w:space="0" w:color="auto"/>
                        <w:left w:val="none" w:sz="0" w:space="0" w:color="auto"/>
                        <w:bottom w:val="none" w:sz="0" w:space="0" w:color="auto"/>
                        <w:right w:val="none" w:sz="0" w:space="0" w:color="auto"/>
                      </w:divBdr>
                    </w:div>
                  </w:divsChild>
                </w:div>
                <w:div w:id="233974322">
                  <w:marLeft w:val="0"/>
                  <w:marRight w:val="0"/>
                  <w:marTop w:val="0"/>
                  <w:marBottom w:val="0"/>
                  <w:divBdr>
                    <w:top w:val="none" w:sz="0" w:space="0" w:color="auto"/>
                    <w:left w:val="none" w:sz="0" w:space="0" w:color="auto"/>
                    <w:bottom w:val="none" w:sz="0" w:space="0" w:color="auto"/>
                    <w:right w:val="none" w:sz="0" w:space="0" w:color="auto"/>
                  </w:divBdr>
                  <w:divsChild>
                    <w:div w:id="1559971508">
                      <w:marLeft w:val="0"/>
                      <w:marRight w:val="0"/>
                      <w:marTop w:val="0"/>
                      <w:marBottom w:val="0"/>
                      <w:divBdr>
                        <w:top w:val="none" w:sz="0" w:space="0" w:color="auto"/>
                        <w:left w:val="none" w:sz="0" w:space="0" w:color="auto"/>
                        <w:bottom w:val="none" w:sz="0" w:space="0" w:color="auto"/>
                        <w:right w:val="none" w:sz="0" w:space="0" w:color="auto"/>
                      </w:divBdr>
                    </w:div>
                  </w:divsChild>
                </w:div>
                <w:div w:id="1622297800">
                  <w:marLeft w:val="0"/>
                  <w:marRight w:val="0"/>
                  <w:marTop w:val="0"/>
                  <w:marBottom w:val="0"/>
                  <w:divBdr>
                    <w:top w:val="none" w:sz="0" w:space="0" w:color="auto"/>
                    <w:left w:val="none" w:sz="0" w:space="0" w:color="auto"/>
                    <w:bottom w:val="none" w:sz="0" w:space="0" w:color="auto"/>
                    <w:right w:val="none" w:sz="0" w:space="0" w:color="auto"/>
                  </w:divBdr>
                  <w:divsChild>
                    <w:div w:id="1601991764">
                      <w:marLeft w:val="0"/>
                      <w:marRight w:val="0"/>
                      <w:marTop w:val="0"/>
                      <w:marBottom w:val="0"/>
                      <w:divBdr>
                        <w:top w:val="none" w:sz="0" w:space="0" w:color="auto"/>
                        <w:left w:val="none" w:sz="0" w:space="0" w:color="auto"/>
                        <w:bottom w:val="none" w:sz="0" w:space="0" w:color="auto"/>
                        <w:right w:val="none" w:sz="0" w:space="0" w:color="auto"/>
                      </w:divBdr>
                    </w:div>
                  </w:divsChild>
                </w:div>
                <w:div w:id="972370877">
                  <w:marLeft w:val="0"/>
                  <w:marRight w:val="0"/>
                  <w:marTop w:val="0"/>
                  <w:marBottom w:val="0"/>
                  <w:divBdr>
                    <w:top w:val="none" w:sz="0" w:space="0" w:color="auto"/>
                    <w:left w:val="none" w:sz="0" w:space="0" w:color="auto"/>
                    <w:bottom w:val="none" w:sz="0" w:space="0" w:color="auto"/>
                    <w:right w:val="none" w:sz="0" w:space="0" w:color="auto"/>
                  </w:divBdr>
                  <w:divsChild>
                    <w:div w:id="109609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7714947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42700224">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6" Type="http://schemas.openxmlformats.org/officeDocument/2006/relationships/hyperlink" Target="https://towardsdatascience.com/batch-normalization-in-neural-networks-1ac91516821c" TargetMode="External"/><Relationship Id="rId107" Type="http://schemas.openxmlformats.org/officeDocument/2006/relationships/image" Target="media/image90.png"/><Relationship Id="rId11" Type="http://schemas.openxmlformats.org/officeDocument/2006/relationships/footer" Target="footer2.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5.png"/><Relationship Id="rId5" Type="http://schemas.openxmlformats.org/officeDocument/2006/relationships/settings" Target="setting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80" Type="http://schemas.openxmlformats.org/officeDocument/2006/relationships/image" Target="media/image63.png"/><Relationship Id="rId85" Type="http://schemas.openxmlformats.org/officeDocument/2006/relationships/image" Target="media/image68.png"/><Relationship Id="rId12" Type="http://schemas.openxmlformats.org/officeDocument/2006/relationships/image" Target="media/image1.png"/><Relationship Id="rId17" Type="http://schemas.openxmlformats.org/officeDocument/2006/relationships/hyperlink" Target="https://www.heatonresearch.com/2017/06/01/hidden-layers.html" TargetMode="External"/><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image" Target="media/image42.png"/><Relationship Id="rId103" Type="http://schemas.openxmlformats.org/officeDocument/2006/relationships/image" Target="media/image86.png"/><Relationship Id="rId108" Type="http://schemas.openxmlformats.org/officeDocument/2006/relationships/image" Target="media/image91.png"/><Relationship Id="rId54" Type="http://schemas.openxmlformats.org/officeDocument/2006/relationships/image" Target="media/image37.png"/><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oi.org/10.1016/S0893-6080(03)00116-3"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6" Type="http://schemas.openxmlformats.org/officeDocument/2006/relationships/image" Target="media/image89.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yperlink" Target="https://www.kaggle.com/willkoehrsen/model-tuning-results-random-vs-bayesian-opt" TargetMode="External"/><Relationship Id="rId39" Type="http://schemas.openxmlformats.org/officeDocument/2006/relationships/image" Target="media/image22.png"/><Relationship Id="rId109" Type="http://schemas.openxmlformats.org/officeDocument/2006/relationships/fontTable" Target="fontTable.xml"/><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png"/><Relationship Id="rId7" Type="http://schemas.openxmlformats.org/officeDocument/2006/relationships/footnotes" Target="footnote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png"/><Relationship Id="rId110" Type="http://schemas.openxmlformats.org/officeDocument/2006/relationships/theme" Target="theme/theme1.xml"/><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hyperlink" Target="https://stackabuse.com/introduction-to-pytorch-for-classification/" TargetMode="External"/><Relationship Id="rId14" Type="http://schemas.openxmlformats.org/officeDocument/2006/relationships/image" Target="media/image3.png"/><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image" Target="media/image81.png"/><Relationship Id="rId3" Type="http://schemas.openxmlformats.org/officeDocument/2006/relationships/numbering" Target="numbering.xml"/><Relationship Id="rId25" Type="http://schemas.openxmlformats.org/officeDocument/2006/relationships/image" Target="media/image8.png"/><Relationship Id="rId46" Type="http://schemas.openxmlformats.org/officeDocument/2006/relationships/image" Target="media/image29.png"/><Relationship Id="rId67" Type="http://schemas.openxmlformats.org/officeDocument/2006/relationships/image" Target="media/image50.png"/><Relationship Id="rId20" Type="http://schemas.openxmlformats.org/officeDocument/2006/relationships/hyperlink" Target="https://towardsdatascience.com/pytorch-tabular-multiclass-classification-9f8211a123ab" TargetMode="External"/><Relationship Id="rId41" Type="http://schemas.openxmlformats.org/officeDocument/2006/relationships/image" Target="media/image24.png"/><Relationship Id="rId62" Type="http://schemas.openxmlformats.org/officeDocument/2006/relationships/image" Target="media/image45.png"/><Relationship Id="rId83" Type="http://schemas.openxmlformats.org/officeDocument/2006/relationships/image" Target="media/image66.png"/><Relationship Id="rId88" Type="http://schemas.openxmlformats.org/officeDocument/2006/relationships/image" Target="media/image7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7B798A64-8E62-4BDB-8670-6F197E4E3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2410</TotalTime>
  <Pages>68</Pages>
  <Words>11301</Words>
  <Characters>64416</Characters>
  <Application>Microsoft Office Word</Application>
  <DocSecurity>0</DocSecurity>
  <Lines>536</Lines>
  <Paragraphs>151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75566</CharactersWithSpaces>
  <SharedDoc>false</SharedDoc>
  <HLinks>
    <vt:vector size="54" baseType="variant">
      <vt:variant>
        <vt:i4>3342459</vt:i4>
      </vt:variant>
      <vt:variant>
        <vt:i4>24</vt:i4>
      </vt:variant>
      <vt:variant>
        <vt:i4>0</vt:i4>
      </vt:variant>
      <vt:variant>
        <vt:i4>5</vt:i4>
      </vt:variant>
      <vt:variant>
        <vt:lpwstr>https://www.kaggle.com/willkoehrsen/model-tuning-results-random-vs-bayesian-opt</vt:lpwstr>
      </vt:variant>
      <vt:variant>
        <vt:lpwstr/>
      </vt:variant>
      <vt:variant>
        <vt:i4>4390940</vt:i4>
      </vt:variant>
      <vt:variant>
        <vt:i4>21</vt:i4>
      </vt:variant>
      <vt:variant>
        <vt:i4>0</vt:i4>
      </vt:variant>
      <vt:variant>
        <vt:i4>5</vt:i4>
      </vt:variant>
      <vt:variant>
        <vt:lpwstr>https://towardsdatascience.com/pytorch-tabular-multiclass-classification-9f8211a123ab</vt:lpwstr>
      </vt:variant>
      <vt:variant>
        <vt:lpwstr/>
      </vt:variant>
      <vt:variant>
        <vt:i4>7143520</vt:i4>
      </vt:variant>
      <vt:variant>
        <vt:i4>18</vt:i4>
      </vt:variant>
      <vt:variant>
        <vt:i4>0</vt:i4>
      </vt:variant>
      <vt:variant>
        <vt:i4>5</vt:i4>
      </vt:variant>
      <vt:variant>
        <vt:lpwstr>https://stackabuse.com/introduction-to-pytorch-for-classification/</vt:lpwstr>
      </vt:variant>
      <vt:variant>
        <vt:lpwstr/>
      </vt:variant>
      <vt:variant>
        <vt:i4>4390940</vt:i4>
      </vt:variant>
      <vt:variant>
        <vt:i4>15</vt:i4>
      </vt:variant>
      <vt:variant>
        <vt:i4>0</vt:i4>
      </vt:variant>
      <vt:variant>
        <vt:i4>5</vt:i4>
      </vt:variant>
      <vt:variant>
        <vt:lpwstr>https://towardsdatascience.com/pytorch-tabular-multiclass-classification-9f8211a123ab</vt:lpwstr>
      </vt:variant>
      <vt:variant>
        <vt:lpwstr/>
      </vt:variant>
      <vt:variant>
        <vt:i4>7143520</vt:i4>
      </vt:variant>
      <vt:variant>
        <vt:i4>12</vt:i4>
      </vt:variant>
      <vt:variant>
        <vt:i4>0</vt:i4>
      </vt:variant>
      <vt:variant>
        <vt:i4>5</vt:i4>
      </vt:variant>
      <vt:variant>
        <vt:lpwstr>https://stackabuse.com/introduction-to-pytorch-for-classification/</vt:lpwstr>
      </vt:variant>
      <vt:variant>
        <vt:lpwstr/>
      </vt:variant>
      <vt:variant>
        <vt:i4>3342459</vt:i4>
      </vt:variant>
      <vt:variant>
        <vt:i4>9</vt:i4>
      </vt:variant>
      <vt:variant>
        <vt:i4>0</vt:i4>
      </vt:variant>
      <vt:variant>
        <vt:i4>5</vt:i4>
      </vt:variant>
      <vt:variant>
        <vt:lpwstr>https://www.kaggle.com/willkoehrsen/model-tuning-results-random-vs-bayesian-opt</vt:lpwstr>
      </vt:variant>
      <vt:variant>
        <vt:lpwstr/>
      </vt:variant>
      <vt:variant>
        <vt:i4>1310804</vt:i4>
      </vt:variant>
      <vt:variant>
        <vt:i4>6</vt:i4>
      </vt:variant>
      <vt:variant>
        <vt:i4>0</vt:i4>
      </vt:variant>
      <vt:variant>
        <vt:i4>5</vt:i4>
      </vt:variant>
      <vt:variant>
        <vt:lpwstr>https://www.heatonresearch.com/2017/06/01/hidden-layers.html</vt:lpwstr>
      </vt:variant>
      <vt:variant>
        <vt:lpwstr/>
      </vt:variant>
      <vt:variant>
        <vt:i4>8257589</vt:i4>
      </vt:variant>
      <vt:variant>
        <vt:i4>3</vt:i4>
      </vt:variant>
      <vt:variant>
        <vt:i4>0</vt:i4>
      </vt:variant>
      <vt:variant>
        <vt:i4>5</vt:i4>
      </vt:variant>
      <vt:variant>
        <vt:lpwstr>https://towardsdatascience.com/batch-normalization-in-neural-networks-1ac91516821c</vt:lpwstr>
      </vt:variant>
      <vt:variant>
        <vt:lpwstr/>
      </vt:variant>
      <vt:variant>
        <vt:i4>196614</vt:i4>
      </vt:variant>
      <vt:variant>
        <vt:i4>0</vt:i4>
      </vt:variant>
      <vt:variant>
        <vt:i4>0</vt:i4>
      </vt:variant>
      <vt:variant>
        <vt:i4>5</vt:i4>
      </vt:variant>
      <vt:variant>
        <vt:lpwstr>https://doi.org/10.1016/S0893-6080(03)00116-3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Gustavo De Souza Mendes</cp:lastModifiedBy>
  <cp:revision>766</cp:revision>
  <cp:lastPrinted>2020-11-15T15:30:00Z</cp:lastPrinted>
  <dcterms:created xsi:type="dcterms:W3CDTF">2019-10-29T19:38:00Z</dcterms:created>
  <dcterms:modified xsi:type="dcterms:W3CDTF">2020-11-15T15:34:00Z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